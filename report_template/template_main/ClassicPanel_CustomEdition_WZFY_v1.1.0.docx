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A82A49">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63927B8D" w14:textId="0D9A6ABF" w:rsidR="009B6A2A" w:rsidRDefault="00A82A49">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3812948" w:history="1">
        <w:r w:rsidR="009B6A2A" w:rsidRPr="00520D3D">
          <w:rPr>
            <w:rStyle w:val="af1"/>
            <w:rFonts w:ascii="Arial" w:eastAsia="思源黑体 CN Medium" w:hAnsi="Arial" w:cs="Arial"/>
            <w:noProof/>
          </w:rPr>
          <w:t>1.</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检测者基本信息</w:t>
        </w:r>
        <w:r w:rsidR="009B6A2A">
          <w:rPr>
            <w:noProof/>
            <w:webHidden/>
          </w:rPr>
          <w:tab/>
        </w:r>
        <w:r w:rsidR="009B6A2A">
          <w:rPr>
            <w:noProof/>
            <w:webHidden/>
          </w:rPr>
          <w:fldChar w:fldCharType="begin"/>
        </w:r>
        <w:r w:rsidR="009B6A2A">
          <w:rPr>
            <w:noProof/>
            <w:webHidden/>
          </w:rPr>
          <w:instrText xml:space="preserve"> PAGEREF _Toc153812948 \h </w:instrText>
        </w:r>
        <w:r w:rsidR="009B6A2A">
          <w:rPr>
            <w:noProof/>
            <w:webHidden/>
          </w:rPr>
        </w:r>
        <w:r w:rsidR="009B6A2A">
          <w:rPr>
            <w:noProof/>
            <w:webHidden/>
          </w:rPr>
          <w:fldChar w:fldCharType="separate"/>
        </w:r>
        <w:r w:rsidR="00D24641">
          <w:rPr>
            <w:noProof/>
            <w:webHidden/>
          </w:rPr>
          <w:t>2</w:t>
        </w:r>
        <w:r w:rsidR="009B6A2A">
          <w:rPr>
            <w:noProof/>
            <w:webHidden/>
          </w:rPr>
          <w:fldChar w:fldCharType="end"/>
        </w:r>
      </w:hyperlink>
    </w:p>
    <w:p w14:paraId="059ACF28" w14:textId="467E4B24" w:rsidR="009B6A2A" w:rsidRDefault="00CA0B7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49" w:history="1">
        <w:r w:rsidR="009B6A2A" w:rsidRPr="00520D3D">
          <w:rPr>
            <w:rStyle w:val="af1"/>
            <w:rFonts w:ascii="Arial" w:eastAsia="思源黑体 CN Medium" w:hAnsi="Arial" w:cs="Arial"/>
            <w:noProof/>
          </w:rPr>
          <w:t>2.</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检测结果总览</w:t>
        </w:r>
        <w:r w:rsidR="009B6A2A">
          <w:rPr>
            <w:noProof/>
            <w:webHidden/>
          </w:rPr>
          <w:tab/>
        </w:r>
        <w:r w:rsidR="009B6A2A">
          <w:rPr>
            <w:noProof/>
            <w:webHidden/>
          </w:rPr>
          <w:fldChar w:fldCharType="begin"/>
        </w:r>
        <w:r w:rsidR="009B6A2A">
          <w:rPr>
            <w:noProof/>
            <w:webHidden/>
          </w:rPr>
          <w:instrText xml:space="preserve"> PAGEREF _Toc153812949 \h </w:instrText>
        </w:r>
        <w:r w:rsidR="009B6A2A">
          <w:rPr>
            <w:noProof/>
            <w:webHidden/>
          </w:rPr>
        </w:r>
        <w:r w:rsidR="009B6A2A">
          <w:rPr>
            <w:noProof/>
            <w:webHidden/>
          </w:rPr>
          <w:fldChar w:fldCharType="separate"/>
        </w:r>
        <w:r w:rsidR="00D24641">
          <w:rPr>
            <w:noProof/>
            <w:webHidden/>
          </w:rPr>
          <w:t>3</w:t>
        </w:r>
        <w:r w:rsidR="009B6A2A">
          <w:rPr>
            <w:noProof/>
            <w:webHidden/>
          </w:rPr>
          <w:fldChar w:fldCharType="end"/>
        </w:r>
      </w:hyperlink>
    </w:p>
    <w:p w14:paraId="1F09D978" w14:textId="0160DCB2" w:rsidR="009B6A2A" w:rsidRDefault="00CA0B7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0" w:history="1">
        <w:r w:rsidR="009B6A2A" w:rsidRPr="00520D3D">
          <w:rPr>
            <w:rStyle w:val="af1"/>
            <w:rFonts w:ascii="Arial" w:eastAsia="思源黑体 CN Medium" w:hAnsi="Arial" w:cs="Arial"/>
            <w:noProof/>
          </w:rPr>
          <w:t>3.</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检测结果临床提示</w:t>
        </w:r>
        <w:r w:rsidR="009B6A2A">
          <w:rPr>
            <w:noProof/>
            <w:webHidden/>
          </w:rPr>
          <w:tab/>
        </w:r>
        <w:r w:rsidR="009B6A2A">
          <w:rPr>
            <w:noProof/>
            <w:webHidden/>
          </w:rPr>
          <w:fldChar w:fldCharType="begin"/>
        </w:r>
        <w:r w:rsidR="009B6A2A">
          <w:rPr>
            <w:noProof/>
            <w:webHidden/>
          </w:rPr>
          <w:instrText xml:space="preserve"> PAGEREF _Toc153812950 \h </w:instrText>
        </w:r>
        <w:r w:rsidR="009B6A2A">
          <w:rPr>
            <w:noProof/>
            <w:webHidden/>
          </w:rPr>
        </w:r>
        <w:r w:rsidR="009B6A2A">
          <w:rPr>
            <w:noProof/>
            <w:webHidden/>
          </w:rPr>
          <w:fldChar w:fldCharType="separate"/>
        </w:r>
        <w:r w:rsidR="00D24641">
          <w:rPr>
            <w:noProof/>
            <w:webHidden/>
          </w:rPr>
          <w:t>5</w:t>
        </w:r>
        <w:r w:rsidR="009B6A2A">
          <w:rPr>
            <w:noProof/>
            <w:webHidden/>
          </w:rPr>
          <w:fldChar w:fldCharType="end"/>
        </w:r>
      </w:hyperlink>
    </w:p>
    <w:p w14:paraId="57E8A350" w14:textId="3F57453C" w:rsidR="009B6A2A" w:rsidRDefault="00CA0B7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1" w:history="1">
        <w:r w:rsidR="009B6A2A" w:rsidRPr="00520D3D">
          <w:rPr>
            <w:rStyle w:val="af1"/>
            <w:rFonts w:ascii="Arial" w:eastAsia="思源黑体 CN Medium" w:hAnsi="Arial" w:cs="Arial"/>
            <w:noProof/>
          </w:rPr>
          <w:t>4.</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样本质控情况</w:t>
        </w:r>
        <w:r w:rsidR="009B6A2A">
          <w:rPr>
            <w:noProof/>
            <w:webHidden/>
          </w:rPr>
          <w:tab/>
        </w:r>
        <w:r w:rsidR="009B6A2A">
          <w:rPr>
            <w:noProof/>
            <w:webHidden/>
          </w:rPr>
          <w:fldChar w:fldCharType="begin"/>
        </w:r>
        <w:r w:rsidR="009B6A2A">
          <w:rPr>
            <w:noProof/>
            <w:webHidden/>
          </w:rPr>
          <w:instrText xml:space="preserve"> PAGEREF _Toc153812951 \h </w:instrText>
        </w:r>
        <w:r w:rsidR="009B6A2A">
          <w:rPr>
            <w:noProof/>
            <w:webHidden/>
          </w:rPr>
        </w:r>
        <w:r w:rsidR="009B6A2A">
          <w:rPr>
            <w:noProof/>
            <w:webHidden/>
          </w:rPr>
          <w:fldChar w:fldCharType="separate"/>
        </w:r>
        <w:r w:rsidR="00D24641">
          <w:rPr>
            <w:noProof/>
            <w:webHidden/>
          </w:rPr>
          <w:t>11</w:t>
        </w:r>
        <w:r w:rsidR="009B6A2A">
          <w:rPr>
            <w:noProof/>
            <w:webHidden/>
          </w:rPr>
          <w:fldChar w:fldCharType="end"/>
        </w:r>
      </w:hyperlink>
    </w:p>
    <w:p w14:paraId="12CE2249" w14:textId="31D0357F" w:rsidR="009B6A2A" w:rsidRDefault="00CA0B73">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2" w:history="1">
        <w:r w:rsidR="009B6A2A" w:rsidRPr="00520D3D">
          <w:rPr>
            <w:rStyle w:val="af1"/>
            <w:noProof/>
          </w:rPr>
          <w:t>5.</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检测局限性及说明</w:t>
        </w:r>
        <w:r w:rsidR="009B6A2A">
          <w:rPr>
            <w:noProof/>
            <w:webHidden/>
          </w:rPr>
          <w:tab/>
        </w:r>
        <w:r w:rsidR="009B6A2A">
          <w:rPr>
            <w:noProof/>
            <w:webHidden/>
          </w:rPr>
          <w:fldChar w:fldCharType="begin"/>
        </w:r>
        <w:r w:rsidR="009B6A2A">
          <w:rPr>
            <w:noProof/>
            <w:webHidden/>
          </w:rPr>
          <w:instrText xml:space="preserve"> PAGEREF _Toc153812952 \h </w:instrText>
        </w:r>
        <w:r w:rsidR="009B6A2A">
          <w:rPr>
            <w:noProof/>
            <w:webHidden/>
          </w:rPr>
        </w:r>
        <w:r w:rsidR="009B6A2A">
          <w:rPr>
            <w:noProof/>
            <w:webHidden/>
          </w:rPr>
          <w:fldChar w:fldCharType="separate"/>
        </w:r>
        <w:r w:rsidR="00D24641">
          <w:rPr>
            <w:noProof/>
            <w:webHidden/>
          </w:rPr>
          <w:t>12</w:t>
        </w:r>
        <w:r w:rsidR="009B6A2A">
          <w:rPr>
            <w:noProof/>
            <w:webHidden/>
          </w:rPr>
          <w:fldChar w:fldCharType="end"/>
        </w:r>
      </w:hyperlink>
    </w:p>
    <w:p w14:paraId="470E9B21" w14:textId="0906056B" w:rsidR="002C0684" w:rsidRDefault="00A82A49">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16622A0A"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EF38E6F" w14:textId="77777777" w:rsidR="002C0684" w:rsidRDefault="00A82A49" w:rsidP="009E4233">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70AC1921" w14:textId="77777777" w:rsidR="002C0684" w:rsidRDefault="00A82A49" w:rsidP="009E4233">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154CFAE8"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C02ABC">
          <w:headerReference w:type="default" r:id="rId7"/>
          <w:headerReference w:type="first" r:id="rId8"/>
          <w:pgSz w:w="11907" w:h="16839"/>
          <w:pgMar w:top="1701" w:right="851" w:bottom="1701" w:left="851" w:header="567" w:footer="57" w:gutter="0"/>
          <w:pgNumType w:start="1"/>
          <w:cols w:space="720"/>
          <w:docGrid w:linePitch="360"/>
        </w:sectPr>
      </w:pPr>
    </w:p>
    <w:bookmarkStart w:id="0" w:name="_Toc69219023"/>
    <w:bookmarkStart w:id="1" w:name="_Toc153812948"/>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252C836E"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9773" w:type="dxa"/>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7C72C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2C0684" w14:paraId="300A97AE" w14:textId="77777777" w:rsidTr="007C72C5">
        <w:trPr>
          <w:trHeight w:val="567"/>
          <w:jc w:val="center"/>
        </w:trPr>
        <w:tc>
          <w:tcPr>
            <w:tcW w:w="847" w:type="dxa"/>
            <w:vAlign w:val="center"/>
          </w:tcPr>
          <w:p w14:paraId="205F9415"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5C645ADE"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gramStart"/>
            <w:r w:rsidRPr="003D48E7">
              <w:rPr>
                <w:rFonts w:ascii="宋体" w:hAnsi="宋体"/>
                <w:color w:val="000000"/>
                <w:sz w:val="18"/>
                <w:szCs w:val="18"/>
              </w:rPr>
              <w:t>sample.patient</w:t>
            </w:r>
            <w:proofErr w:type="gramEnd"/>
            <w:r w:rsidRPr="003D48E7">
              <w:rPr>
                <w:rFonts w:ascii="宋体" w:hAnsi="宋体"/>
                <w:color w:val="000000"/>
                <w:sz w:val="18"/>
                <w:szCs w:val="18"/>
              </w:rPr>
              <w:t>_name}}</w:t>
            </w:r>
          </w:p>
        </w:tc>
        <w:tc>
          <w:tcPr>
            <w:tcW w:w="849" w:type="dxa"/>
            <w:tcBorders>
              <w:top w:val="single" w:sz="18" w:space="0" w:color="auto"/>
              <w:left w:val="nil"/>
            </w:tcBorders>
            <w:vAlign w:val="center"/>
          </w:tcPr>
          <w:p w14:paraId="3503DC31"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679597E1"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gramStart"/>
            <w:r w:rsidRPr="003D48E7">
              <w:rPr>
                <w:rFonts w:ascii="宋体" w:hAnsi="宋体"/>
                <w:color w:val="000000"/>
                <w:sz w:val="18"/>
                <w:szCs w:val="18"/>
              </w:rPr>
              <w:t>sample.gender</w:t>
            </w:r>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7750B35D"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{{sample.age}}</w:t>
            </w:r>
          </w:p>
        </w:tc>
        <w:tc>
          <w:tcPr>
            <w:tcW w:w="1427" w:type="dxa"/>
            <w:tcBorders>
              <w:top w:val="single" w:sz="18" w:space="0" w:color="auto"/>
            </w:tcBorders>
            <w:vAlign w:val="center"/>
          </w:tcPr>
          <w:p w14:paraId="2A099147"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2C0684" w:rsidRDefault="00A82A49" w:rsidP="00D24641">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2C0684" w14:paraId="4E75BDF4" w14:textId="77777777" w:rsidTr="007C72C5">
        <w:trPr>
          <w:trHeight w:val="567"/>
          <w:jc w:val="center"/>
        </w:trPr>
        <w:tc>
          <w:tcPr>
            <w:tcW w:w="847" w:type="dxa"/>
            <w:vAlign w:val="center"/>
          </w:tcPr>
          <w:p w14:paraId="2169B9A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6FFD095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
        </w:tc>
        <w:tc>
          <w:tcPr>
            <w:tcW w:w="849" w:type="dxa"/>
            <w:tcBorders>
              <w:left w:val="nil"/>
            </w:tcBorders>
            <w:vAlign w:val="center"/>
          </w:tcPr>
          <w:p w14:paraId="7877CD12"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sidR="00F774DD">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5722F48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
        </w:tc>
        <w:tc>
          <w:tcPr>
            <w:tcW w:w="1427" w:type="dxa"/>
            <w:vAlign w:val="center"/>
          </w:tcPr>
          <w:p w14:paraId="3EAF3569"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919BED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
        </w:tc>
      </w:tr>
      <w:tr w:rsidR="002C0684" w14:paraId="173F7118" w14:textId="77777777" w:rsidTr="007C72C5">
        <w:trPr>
          <w:trHeight w:val="567"/>
          <w:jc w:val="center"/>
        </w:trPr>
        <w:tc>
          <w:tcPr>
            <w:tcW w:w="847" w:type="dxa"/>
            <w:vAlign w:val="center"/>
          </w:tcPr>
          <w:p w14:paraId="16050FD0"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0109A20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
        </w:tc>
        <w:tc>
          <w:tcPr>
            <w:tcW w:w="849" w:type="dxa"/>
            <w:tcBorders>
              <w:left w:val="nil"/>
            </w:tcBorders>
            <w:vAlign w:val="center"/>
          </w:tcPr>
          <w:p w14:paraId="337D62C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sidR="00F774DD">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0FB4D9C8"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
        </w:tc>
        <w:tc>
          <w:tcPr>
            <w:tcW w:w="878" w:type="dxa"/>
            <w:tcBorders>
              <w:left w:val="nil"/>
            </w:tcBorders>
            <w:vAlign w:val="center"/>
          </w:tcPr>
          <w:p w14:paraId="15667A0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47D70CAD"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{{sample.bed_number}}</w:t>
            </w:r>
          </w:p>
        </w:tc>
        <w:tc>
          <w:tcPr>
            <w:tcW w:w="1427" w:type="dxa"/>
            <w:vAlign w:val="center"/>
          </w:tcPr>
          <w:p w14:paraId="0619D76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709F963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
        </w:tc>
      </w:tr>
      <w:tr w:rsidR="002C0684" w14:paraId="1498FB03" w14:textId="77777777" w:rsidTr="007C72C5">
        <w:trPr>
          <w:trHeight w:val="567"/>
          <w:jc w:val="center"/>
        </w:trPr>
        <w:tc>
          <w:tcPr>
            <w:tcW w:w="1101" w:type="dxa"/>
            <w:gridSpan w:val="2"/>
            <w:vAlign w:val="center"/>
          </w:tcPr>
          <w:p w14:paraId="77E26B2D"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3A403D2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{{sample.application_date}}</w:t>
            </w:r>
          </w:p>
        </w:tc>
        <w:tc>
          <w:tcPr>
            <w:tcW w:w="1427" w:type="dxa"/>
            <w:vAlign w:val="center"/>
          </w:tcPr>
          <w:p w14:paraId="7AB7C50A"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2C0684" w:rsidRDefault="002C0684" w:rsidP="00D24641">
            <w:pPr>
              <w:spacing w:after="0" w:line="240" w:lineRule="auto"/>
              <w:jc w:val="center"/>
              <w:rPr>
                <w:rFonts w:ascii="宋体" w:hAnsi="宋体"/>
                <w:color w:val="000000"/>
                <w:sz w:val="18"/>
                <w:szCs w:val="18"/>
              </w:rPr>
            </w:pPr>
          </w:p>
        </w:tc>
      </w:tr>
      <w:tr w:rsidR="002C0684" w14:paraId="08659A2A" w14:textId="77777777" w:rsidTr="007C72C5">
        <w:trPr>
          <w:trHeight w:val="567"/>
          <w:jc w:val="center"/>
        </w:trPr>
        <w:tc>
          <w:tcPr>
            <w:tcW w:w="1101" w:type="dxa"/>
            <w:gridSpan w:val="2"/>
            <w:vAlign w:val="center"/>
          </w:tcPr>
          <w:p w14:paraId="4BE25A10"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11A9A4B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
        </w:tc>
      </w:tr>
      <w:tr w:rsidR="002C0684" w14:paraId="464156A1" w14:textId="77777777" w:rsidTr="007C72C5">
        <w:trPr>
          <w:trHeight w:val="397"/>
          <w:jc w:val="center"/>
        </w:trPr>
        <w:tc>
          <w:tcPr>
            <w:tcW w:w="1101" w:type="dxa"/>
            <w:gridSpan w:val="2"/>
            <w:tcBorders>
              <w:bottom w:val="single" w:sz="18" w:space="0" w:color="auto"/>
            </w:tcBorders>
            <w:vAlign w:val="center"/>
          </w:tcPr>
          <w:p w14:paraId="3CD7FB99" w14:textId="77777777" w:rsidR="002C0684" w:rsidRDefault="002C0684" w:rsidP="00D24641">
            <w:pPr>
              <w:spacing w:line="240" w:lineRule="auto"/>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2C0684" w:rsidRDefault="002C0684" w:rsidP="00D24641">
            <w:pPr>
              <w:spacing w:line="240" w:lineRule="auto"/>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000" w:firstRow="0" w:lastRow="0" w:firstColumn="0" w:lastColumn="0" w:noHBand="0" w:noVBand="0"/>
      </w:tblPr>
      <w:tblGrid>
        <w:gridCol w:w="1659"/>
        <w:gridCol w:w="3728"/>
        <w:gridCol w:w="1843"/>
        <w:gridCol w:w="2508"/>
      </w:tblGrid>
      <w:tr w:rsidR="002C0684" w14:paraId="28EF2101" w14:textId="77777777" w:rsidTr="007C72C5">
        <w:trPr>
          <w:trHeight w:val="680"/>
          <w:jc w:val="center"/>
        </w:trPr>
        <w:tc>
          <w:tcPr>
            <w:tcW w:w="1659" w:type="dxa"/>
            <w:vAlign w:val="center"/>
          </w:tcPr>
          <w:bookmarkEnd w:id="3"/>
          <w:p w14:paraId="051578B1"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23C3C87D" w14:textId="01D3B2D5" w:rsidR="002C0684" w:rsidRDefault="00FD5504" w:rsidP="00AA12B0">
            <w:pPr>
              <w:spacing w:after="0" w:line="240" w:lineRule="auto"/>
              <w:rPr>
                <w:rFonts w:ascii="思源黑体 CN Regular" w:eastAsia="思源黑体 CN Regular" w:hAnsi="思源黑体 CN Regular"/>
              </w:rPr>
            </w:pPr>
            <w:r w:rsidRPr="00FD5504">
              <w:rPr>
                <w:rFonts w:ascii="思源黑体 CN Regular" w:eastAsia="思源黑体 CN Regular" w:hAnsi="思源黑体 CN Regular" w:hint="eastAsia"/>
              </w:rPr>
              <w:t>人类癌症</w:t>
            </w:r>
            <w:r w:rsidR="00D97EA4">
              <w:rPr>
                <w:rFonts w:ascii="思源黑体 CN Regular" w:eastAsia="思源黑体 CN Regular" w:hAnsi="思源黑体 CN Regular" w:hint="eastAsia"/>
              </w:rPr>
              <w:t>40</w:t>
            </w:r>
            <w:r w:rsidRPr="00FD5504">
              <w:rPr>
                <w:rFonts w:ascii="思源黑体 CN Regular" w:eastAsia="思源黑体 CN Regular" w:hAnsi="思源黑体 CN Regular" w:hint="eastAsia"/>
              </w:rPr>
              <w:t>基因检测</w:t>
            </w:r>
            <w:r>
              <w:rPr>
                <w:rFonts w:ascii="思源黑体 CN Regular" w:eastAsia="思源黑体 CN Regular" w:hAnsi="思源黑体 CN Regular" w:hint="eastAsia"/>
              </w:rPr>
              <w:t>（</w:t>
            </w:r>
            <w:r w:rsidR="00D97EA4">
              <w:rPr>
                <w:rFonts w:ascii="思源黑体 CN Regular" w:eastAsia="思源黑体 CN Regular" w:hAnsi="思源黑体 CN Regular" w:hint="eastAsia"/>
              </w:rPr>
              <w:t>艾德</w:t>
            </w:r>
            <w:r>
              <w:rPr>
                <w:rFonts w:ascii="思源黑体 CN Regular" w:eastAsia="思源黑体 CN Regular" w:hAnsi="思源黑体 CN Regular" w:hint="eastAsia"/>
              </w:rPr>
              <w:t>）</w:t>
            </w:r>
          </w:p>
        </w:tc>
      </w:tr>
      <w:tr w:rsidR="002C0684" w14:paraId="2B115169" w14:textId="77777777" w:rsidTr="00B3667A">
        <w:trPr>
          <w:trHeight w:val="687"/>
          <w:jc w:val="center"/>
        </w:trPr>
        <w:tc>
          <w:tcPr>
            <w:tcW w:w="1659" w:type="dxa"/>
            <w:vAlign w:val="center"/>
          </w:tcPr>
          <w:p w14:paraId="78D1E2AD"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26F1F358" w14:textId="659CA5E9" w:rsidR="002C0684" w:rsidRDefault="00813338"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40个</w:t>
            </w:r>
            <w:r w:rsidR="00757B41" w:rsidRPr="00757B41">
              <w:rPr>
                <w:rFonts w:ascii="思源黑体 CN Regular" w:eastAsia="思源黑体 CN Regular" w:hAnsi="思源黑体 CN Regular" w:hint="eastAsia"/>
              </w:rPr>
              <w:t>基因</w:t>
            </w:r>
            <w:r w:rsidR="00C94A0D">
              <w:rPr>
                <w:rFonts w:ascii="思源黑体 CN Regular" w:eastAsia="思源黑体 CN Regular" w:hAnsi="思源黑体 CN Regular" w:hint="eastAsia"/>
              </w:rPr>
              <w:t>以及微卫星状态</w:t>
            </w:r>
            <w:r w:rsidR="00D97EA4">
              <w:rPr>
                <w:rFonts w:ascii="思源黑体 CN Regular" w:eastAsia="思源黑体 CN Regular" w:hAnsi="思源黑体 CN Regular" w:hint="eastAsia"/>
              </w:rPr>
              <w:t>（10+30）</w:t>
            </w:r>
            <w:r w:rsidR="007307D7" w:rsidRPr="00605037">
              <w:rPr>
                <w:rFonts w:hint="eastAsia"/>
              </w:rPr>
              <w:t>*</w:t>
            </w:r>
          </w:p>
        </w:tc>
      </w:tr>
      <w:tr w:rsidR="00E534B2" w14:paraId="1DA50945" w14:textId="77777777" w:rsidTr="00E534B2">
        <w:trPr>
          <w:trHeight w:val="680"/>
          <w:jc w:val="center"/>
        </w:trPr>
        <w:tc>
          <w:tcPr>
            <w:tcW w:w="1659" w:type="dxa"/>
            <w:vAlign w:val="center"/>
          </w:tcPr>
          <w:p w14:paraId="526CE5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7A1BBF84" w14:textId="77777777" w:rsidR="00E534B2" w:rsidRDefault="00E534B2" w:rsidP="00E534B2">
            <w:pPr>
              <w:spacing w:after="0" w:line="240" w:lineRule="auto"/>
              <w:rPr>
                <w:rFonts w:ascii="思源黑体 CN Regular" w:eastAsia="思源黑体 CN Regular" w:hAnsi="思源黑体 CN Regular"/>
              </w:rPr>
            </w:pPr>
            <w:r w:rsidRPr="00813338">
              <w:rPr>
                <w:rFonts w:ascii="思源黑体 CN Regular" w:eastAsia="思源黑体 CN Regular" w:hAnsi="思源黑体 CN Regular" w:hint="eastAsia"/>
              </w:rPr>
              <w:t>基于扩增子的高通量测序法</w:t>
            </w:r>
            <w:r>
              <w:rPr>
                <w:rFonts w:ascii="思源黑体 CN Regular" w:eastAsia="思源黑体 CN Regular" w:hAnsi="思源黑体 CN Regular" w:hint="eastAsia"/>
              </w:rPr>
              <w:t>（N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158F1AF9" w14:textId="33E3BF12"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36BA2187" w14:textId="14AA83AB"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{{sample.sample_type}}</w:t>
            </w:r>
          </w:p>
        </w:tc>
      </w:tr>
      <w:tr w:rsidR="00E534B2" w14:paraId="3A5D1DB2" w14:textId="77777777" w:rsidTr="00E534B2">
        <w:trPr>
          <w:trHeight w:val="680"/>
          <w:jc w:val="center"/>
        </w:trPr>
        <w:tc>
          <w:tcPr>
            <w:tcW w:w="1659" w:type="dxa"/>
            <w:vAlign w:val="center"/>
          </w:tcPr>
          <w:p w14:paraId="5F614BA5" w14:textId="67007A88"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728" w:type="dxa"/>
            <w:vAlign w:val="center"/>
          </w:tcPr>
          <w:p w14:paraId="2414AA04" w14:textId="70D09491" w:rsidR="00E534B2" w:rsidRP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gramStart"/>
            <w:r w:rsidRPr="003D48E7">
              <w:rPr>
                <w:rFonts w:ascii="思源黑体 CN Regular" w:eastAsia="思源黑体 CN Regular" w:hAnsi="思源黑体 CN Regular"/>
              </w:rPr>
              <w:t>sample.original</w:t>
            </w:r>
            <w:proofErr w:type="gramEnd"/>
            <w:r w:rsidRPr="003D48E7">
              <w:rPr>
                <w:rFonts w:ascii="思源黑体 CN Regular" w:eastAsia="思源黑体 CN Regular" w:hAnsi="思源黑体 CN Regular"/>
              </w:rPr>
              <w:t>_pathological_id}}</w:t>
            </w:r>
          </w:p>
        </w:tc>
        <w:tc>
          <w:tcPr>
            <w:tcW w:w="1843" w:type="dxa"/>
            <w:vAlign w:val="center"/>
          </w:tcPr>
          <w:p w14:paraId="47CB12FA" w14:textId="01AE3155" w:rsidR="00E534B2" w:rsidRPr="00E534B2" w:rsidRDefault="00E534B2" w:rsidP="00E534B2">
            <w:pPr>
              <w:spacing w:after="0" w:line="240" w:lineRule="auto"/>
              <w:rPr>
                <w:rFonts w:ascii="思源黑体 CN Regular" w:eastAsia="思源黑体 CN Regular" w:hAnsi="思源黑体 CN Regular"/>
              </w:rPr>
            </w:pPr>
            <w:r w:rsidRPr="00E534B2">
              <w:rPr>
                <w:rFonts w:ascii="思源黑体 CN Regular" w:eastAsia="思源黑体 CN Regular" w:hAnsi="思源黑体 CN Regular" w:hint="eastAsia"/>
              </w:rPr>
              <w:t>原蜡块号：</w:t>
            </w:r>
          </w:p>
        </w:tc>
        <w:tc>
          <w:tcPr>
            <w:tcW w:w="2508" w:type="dxa"/>
            <w:vAlign w:val="center"/>
          </w:tcPr>
          <w:p w14:paraId="329FDFE5" w14:textId="01909E47" w:rsidR="00E534B2" w:rsidRPr="00E534B2" w:rsidRDefault="00E534B2" w:rsidP="00E534B2">
            <w:pPr>
              <w:spacing w:after="0" w:line="240" w:lineRule="auto"/>
              <w:rPr>
                <w:rFonts w:ascii="思源黑体 CN Regular" w:eastAsia="思源黑体 CN Regular" w:hAnsi="思源黑体 CN Regular"/>
              </w:rPr>
            </w:pPr>
          </w:p>
        </w:tc>
      </w:tr>
      <w:tr w:rsidR="00E534B2" w14:paraId="7DC878CE" w14:textId="77777777" w:rsidTr="00E534B2">
        <w:trPr>
          <w:trHeight w:val="680"/>
          <w:jc w:val="center"/>
        </w:trPr>
        <w:tc>
          <w:tcPr>
            <w:tcW w:w="1659" w:type="dxa"/>
            <w:vAlign w:val="center"/>
          </w:tcPr>
          <w:p w14:paraId="214916C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728" w:type="dxa"/>
            <w:vAlign w:val="center"/>
          </w:tcPr>
          <w:p w14:paraId="0BFB6CFE" w14:textId="6ECA37A4"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 xml:space="preserve">{%if </w:t>
            </w:r>
            <w:proofErr w:type="gramStart"/>
            <w:r w:rsidRPr="003D48E7">
              <w:rPr>
                <w:rFonts w:ascii="思源黑体 CN Regular" w:eastAsia="思源黑体 CN Regular" w:hAnsi="思源黑体 CN Regular"/>
              </w:rPr>
              <w:t>sample.tumor</w:t>
            </w:r>
            <w:proofErr w:type="gramEnd"/>
            <w:r w:rsidRPr="003D48E7">
              <w:rPr>
                <w:rFonts w:ascii="思源黑体 CN Regular" w:eastAsia="思源黑体 CN Regular" w:hAnsi="思源黑体 CN Regular"/>
              </w:rPr>
              <w:t>_content%}{{sample.tumor_content}}{%else%}{%if lib_quality_control and lib_quality_control.lib_dna_qc and lib_quality_control.lib_dna_qc.tumor_content%}{{lib_quality_control.lib_dna_qc.tumor_content}}{%else%}{%endif%}{%endif%}</w:t>
            </w:r>
          </w:p>
        </w:tc>
        <w:tc>
          <w:tcPr>
            <w:tcW w:w="1843" w:type="dxa"/>
            <w:vAlign w:val="center"/>
          </w:tcPr>
          <w:p w14:paraId="4791158E"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508" w:type="dxa"/>
            <w:vAlign w:val="center"/>
          </w:tcPr>
          <w:p w14:paraId="23F4B4CA" w14:textId="4705E27D" w:rsidR="00E534B2" w:rsidRPr="00873098" w:rsidRDefault="00E534B2" w:rsidP="00E534B2">
            <w:pPr>
              <w:spacing w:after="0" w:line="240" w:lineRule="auto"/>
              <w:ind w:leftChars="-50" w:left="-100"/>
              <w:rPr>
                <w:rFonts w:ascii="宋体" w:hAnsi="宋体"/>
                <w:color w:val="000000"/>
                <w:sz w:val="18"/>
                <w:szCs w:val="18"/>
              </w:rPr>
            </w:pPr>
          </w:p>
        </w:tc>
      </w:tr>
      <w:tr w:rsidR="00E534B2" w14:paraId="7B2AA765" w14:textId="77777777" w:rsidTr="007C72C5">
        <w:trPr>
          <w:trHeight w:val="680"/>
          <w:jc w:val="center"/>
        </w:trPr>
        <w:tc>
          <w:tcPr>
            <w:tcW w:w="1659" w:type="dxa"/>
            <w:vAlign w:val="center"/>
          </w:tcPr>
          <w:p w14:paraId="0ECF655C" w14:textId="77777777" w:rsidR="00E534B2" w:rsidRDefault="00E534B2" w:rsidP="00E534B2">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45702AE7" w14:textId="0872D44A" w:rsidR="00E534B2" w:rsidRDefault="00453BFF" w:rsidP="00E534B2">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w:t>
            </w:r>
            <w:proofErr w:type="gramStart"/>
            <w:r w:rsidRPr="00453BFF">
              <w:rPr>
                <w:rFonts w:ascii="思源黑体 CN Regular" w:eastAsia="思源黑体 CN Regular" w:hAnsi="思源黑体 CN Regular"/>
              </w:rPr>
              <w:t>sample.pathol</w:t>
            </w:r>
            <w:proofErr w:type="gramEnd"/>
            <w:r w:rsidRPr="00453BFF">
              <w:rPr>
                <w:rFonts w:ascii="思源黑体 CN Regular" w:eastAsia="思源黑体 CN Regular" w:hAnsi="思源黑体 CN Regular"/>
              </w:rPr>
              <w:t>_diagn}}</w:t>
            </w:r>
          </w:p>
        </w:tc>
      </w:tr>
      <w:tr w:rsidR="00E534B2" w14:paraId="2A028A95" w14:textId="77777777" w:rsidTr="007C72C5">
        <w:trPr>
          <w:trHeight w:val="680"/>
          <w:jc w:val="center"/>
        </w:trPr>
        <w:tc>
          <w:tcPr>
            <w:tcW w:w="1659" w:type="dxa"/>
            <w:vAlign w:val="center"/>
          </w:tcPr>
          <w:p w14:paraId="2E64D8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lastRenderedPageBreak/>
              <w:t>样本初步质控</w:t>
            </w:r>
          </w:p>
        </w:tc>
        <w:tc>
          <w:tcPr>
            <w:tcW w:w="8079" w:type="dxa"/>
            <w:gridSpan w:val="3"/>
            <w:vAlign w:val="center"/>
          </w:tcPr>
          <w:p w14:paraId="6DDF490E" w14:textId="5C198E60" w:rsidR="00E534B2" w:rsidRDefault="00E534B2" w:rsidP="00E534B2">
            <w:pPr>
              <w:spacing w:after="0" w:line="240" w:lineRule="auto"/>
              <w:rPr>
                <w:rFonts w:ascii="思源黑体 CN Regular" w:eastAsia="思源黑体 CN Regular" w:hAnsi="思源黑体 CN Regular"/>
              </w:rPr>
            </w:pPr>
          </w:p>
        </w:tc>
      </w:tr>
    </w:tbl>
    <w:p w14:paraId="4D2E6810" w14:textId="77777777" w:rsidR="00E534B2" w:rsidRDefault="00E534B2" w:rsidP="00C12C18"/>
    <w:p w14:paraId="6E1032A7" w14:textId="3F85A2DC" w:rsidR="004C3114" w:rsidRDefault="004C3114" w:rsidP="004C3114">
      <w:pPr>
        <w:widowControl w:val="0"/>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备注</w:t>
      </w:r>
      <w:r w:rsidR="00E534B2" w:rsidRPr="00E534B2">
        <w:rPr>
          <w:rFonts w:ascii="思源黑体 CN Regular" w:eastAsia="思源黑体 CN Regular" w:hAnsi="思源黑体 CN Regular" w:cs="Arial" w:hint="eastAsia"/>
          <w:sz w:val="18"/>
          <w:szCs w:val="18"/>
          <w:lang w:val="en-CA"/>
        </w:rPr>
        <w:t>：*本项目主要检测ALK/BRAF/EGFR/ERBB2/KRAS/MET/NRAS/PIK3CA/RET/ROS1共10个基因，</w:t>
      </w:r>
    </w:p>
    <w:p w14:paraId="700F9F71" w14:textId="55DBD892" w:rsidR="00E534B2" w:rsidRPr="00E534B2" w:rsidRDefault="004C3114" w:rsidP="004C3114">
      <w:pPr>
        <w:widowControl w:val="0"/>
        <w:autoSpaceDE w:val="0"/>
        <w:autoSpaceDN w:val="0"/>
        <w:adjustRightInd w:val="0"/>
        <w:spacing w:after="0" w:line="240" w:lineRule="auto"/>
        <w:ind w:firstLine="284"/>
        <w:jc w:val="center"/>
      </w:pPr>
      <w:r>
        <w:rPr>
          <w:rFonts w:ascii="思源黑体 CN Regular" w:eastAsia="思源黑体 CN Regular" w:hAnsi="思源黑体 CN Regular" w:cs="Arial" w:hint="eastAsia"/>
          <w:sz w:val="18"/>
          <w:szCs w:val="18"/>
          <w:lang w:val="en-CA"/>
        </w:rPr>
        <w:t>其余30</w:t>
      </w:r>
      <w:r w:rsidR="00E534B2" w:rsidRPr="00E534B2">
        <w:rPr>
          <w:rFonts w:ascii="思源黑体 CN Regular" w:eastAsia="思源黑体 CN Regular" w:hAnsi="思源黑体 CN Regular" w:cs="Arial" w:hint="eastAsia"/>
          <w:sz w:val="18"/>
          <w:szCs w:val="18"/>
          <w:lang w:val="en-CA"/>
        </w:rPr>
        <w:t>基因检测结果为科研用途，详见附录基因列表，仅供临床参考。</w:t>
      </w:r>
    </w:p>
    <w:p w14:paraId="38C6F8ED" w14:textId="44486275" w:rsidR="00E534B2" w:rsidRPr="00C12C18" w:rsidRDefault="00C12C18" w:rsidP="00C12C18">
      <w:pPr>
        <w:spacing w:after="0" w:line="240" w:lineRule="auto"/>
        <w:jc w:val="left"/>
        <w:rPr>
          <w:rFonts w:ascii="Arial" w:eastAsia="思源黑体 CN Medium" w:hAnsi="Arial" w:cs="Arial"/>
          <w:b/>
          <w:smallCaps/>
          <w:color w:val="1654B0"/>
          <w:sz w:val="28"/>
          <w:szCs w:val="26"/>
        </w:rPr>
      </w:pPr>
      <w:r>
        <w:rPr>
          <w:rFonts w:ascii="Arial" w:eastAsia="思源黑体 CN Medium" w:hAnsi="Arial" w:cs="Arial"/>
          <w:b/>
          <w:smallCaps/>
          <w:color w:val="1654B0"/>
          <w:sz w:val="28"/>
          <w:szCs w:val="26"/>
        </w:rPr>
        <w:br w:type="page"/>
      </w:r>
    </w:p>
    <w:bookmarkStart w:id="4" w:name="_Toc487641877"/>
    <w:bookmarkStart w:id="5" w:name="_Toc153812949"/>
    <w:p w14:paraId="019EADBC" w14:textId="3BC432D5" w:rsidR="002C0684" w:rsidRDefault="002711C0"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55AD115A"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000" w:firstRow="0" w:lastRow="0" w:firstColumn="0" w:lastColumn="0" w:noHBand="0" w:noVBand="0"/>
      </w:tblPr>
      <w:tblGrid>
        <w:gridCol w:w="1635"/>
        <w:gridCol w:w="8560"/>
      </w:tblGrid>
      <w:tr w:rsidR="006F4C4D" w14:paraId="2D442696" w14:textId="77777777" w:rsidTr="006F4C4D">
        <w:tc>
          <w:tcPr>
            <w:tcW w:w="1635" w:type="dxa"/>
            <w:tcBorders>
              <w:top w:val="single" w:sz="4" w:space="0" w:color="4472C4"/>
              <w:left w:val="single" w:sz="4" w:space="0" w:color="4472C4"/>
              <w:bottom w:val="single" w:sz="4" w:space="0" w:color="9CC2E5"/>
              <w:right w:val="dotted" w:sz="4" w:space="0" w:color="9CC2E5"/>
            </w:tcBorders>
            <w:vAlign w:val="center"/>
          </w:tcPr>
          <w:p w14:paraId="3F7BBDB8"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 xml:space="preserve">检 测 </w:t>
            </w:r>
            <w:proofErr w:type="gramStart"/>
            <w:r w:rsidRPr="007C72C5">
              <w:rPr>
                <w:rFonts w:ascii="思源黑体 CN Bold" w:eastAsia="思源黑体 CN Bold" w:hAnsi="思源黑体 CN Bold" w:cs="Arial"/>
                <w:b/>
                <w:bCs/>
                <w:color w:val="3B3838"/>
                <w:sz w:val="22"/>
                <w:szCs w:val="22"/>
              </w:rPr>
              <w:t>范</w:t>
            </w:r>
            <w:proofErr w:type="gramEnd"/>
            <w:r w:rsidRPr="007C72C5">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092A0D12" w14:textId="028A3911" w:rsidR="002C0684" w:rsidRPr="007C72C5" w:rsidRDefault="0080718C" w:rsidP="00C765D2">
            <w:pPr>
              <w:spacing w:after="0" w:line="240" w:lineRule="auto"/>
              <w:rPr>
                <w:rFonts w:ascii="思源黑体 CN Bold" w:eastAsia="思源黑体 CN Bold" w:hAnsi="思源黑体 CN Bold" w:cs="Arial"/>
                <w:b/>
                <w:bCs/>
                <w:color w:val="3B3838"/>
              </w:rPr>
            </w:pPr>
            <w:r w:rsidRPr="0080718C">
              <w:rPr>
                <w:rFonts w:ascii="思源黑体 CN Bold" w:eastAsia="思源黑体 CN Bold" w:hAnsi="思源黑体 CN Bold" w:cs="Arial" w:hint="eastAsia"/>
                <w:b/>
                <w:bCs/>
                <w:color w:val="3B3838"/>
              </w:rPr>
              <w:t>本产品检测范围覆盖40个基因，这些基因为已获批或处于临床研究阶段的靶</w:t>
            </w:r>
            <w:proofErr w:type="gramStart"/>
            <w:r w:rsidRPr="0080718C">
              <w:rPr>
                <w:rFonts w:ascii="思源黑体 CN Bold" w:eastAsia="思源黑体 CN Bold" w:hAnsi="思源黑体 CN Bold" w:cs="Arial" w:hint="eastAsia"/>
                <w:b/>
                <w:bCs/>
                <w:color w:val="3B3838"/>
              </w:rPr>
              <w:t>向药物</w:t>
            </w:r>
            <w:proofErr w:type="gramEnd"/>
            <w:r w:rsidRPr="0080718C">
              <w:rPr>
                <w:rFonts w:ascii="思源黑体 CN Bold" w:eastAsia="思源黑体 CN Bold" w:hAnsi="思源黑体 CN Bold" w:cs="Arial" w:hint="eastAsia"/>
                <w:b/>
                <w:bCs/>
                <w:color w:val="3B3838"/>
              </w:rPr>
              <w:t>的相关标志物。可检测目标区域范围内的点突变、插入缺失、融合、拷贝数扩增以及微卫星状态（MSS/MSI）和化疗药物代谢相关酶类多态性位点。</w:t>
            </w:r>
          </w:p>
        </w:tc>
      </w:tr>
      <w:tr w:rsidR="00861C46" w14:paraId="7E249B27" w14:textId="77777777" w:rsidTr="006F4C4D">
        <w:trPr>
          <w:trHeight w:hRule="exact" w:val="567"/>
        </w:trPr>
        <w:tc>
          <w:tcPr>
            <w:tcW w:w="1635" w:type="dxa"/>
            <w:tcBorders>
              <w:left w:val="single" w:sz="4" w:space="0" w:color="4472C4"/>
              <w:right w:val="dotted" w:sz="4" w:space="0" w:color="9CC2E5"/>
            </w:tcBorders>
            <w:shd w:val="clear" w:color="auto" w:fill="DEEAF6"/>
            <w:vAlign w:val="center"/>
          </w:tcPr>
          <w:p w14:paraId="2A890111"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64FAA1F8" w14:textId="07037CC0" w:rsidR="002C0684" w:rsidRPr="00433DB9" w:rsidRDefault="0080718C" w:rsidP="00433DB9">
            <w:pPr>
              <w:spacing w:after="0" w:line="240" w:lineRule="auto"/>
              <w:jc w:val="left"/>
              <w:rPr>
                <w:rFonts w:ascii="思源黑体 CN Light" w:eastAsia="思源黑体 CN Light" w:hAnsi="思源黑体 CN Light" w:cs="Arial"/>
                <w:color w:val="3B3838"/>
              </w:rPr>
            </w:pPr>
            <w:r w:rsidRPr="0080718C">
              <w:rPr>
                <w:rFonts w:ascii="思源黑体 CN Light" w:eastAsia="思源黑体 CN Light" w:hAnsi="思源黑体 CN Light" w:cs="Arial"/>
                <w:color w:val="3B3838"/>
              </w:rPr>
              <w:t>Illumina Nextseq 500/ Nextseq CN500/ Miseq/ MiSeqDx</w:t>
            </w:r>
          </w:p>
        </w:tc>
      </w:tr>
      <w:tr w:rsidR="006F4C4D" w14:paraId="4CF11F3C" w14:textId="77777777" w:rsidTr="00CA6EBC">
        <w:trPr>
          <w:trHeight w:hRule="exact" w:val="567"/>
        </w:trPr>
        <w:tc>
          <w:tcPr>
            <w:tcW w:w="1635" w:type="dxa"/>
            <w:tcBorders>
              <w:left w:val="single" w:sz="4" w:space="0" w:color="4472C4"/>
              <w:right w:val="dotted" w:sz="4" w:space="0" w:color="9CC2E5"/>
            </w:tcBorders>
            <w:vAlign w:val="center"/>
          </w:tcPr>
          <w:p w14:paraId="5D61353B"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75440141"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hint="eastAsia"/>
                <w:color w:val="3B3838"/>
              </w:rPr>
              <w:t>高通量测序法(NGS)</w:t>
            </w:r>
          </w:p>
        </w:tc>
      </w:tr>
      <w:tr w:rsidR="00861C46" w14:paraId="393C596D" w14:textId="77777777" w:rsidTr="00CA6EBC">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59482E1E"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411E0F43"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color w:val="3B3838"/>
              </w:rPr>
              <w:t>GRCh37/hg19</w:t>
            </w:r>
          </w:p>
        </w:tc>
      </w:tr>
    </w:tbl>
    <w:p w14:paraId="107DE303" w14:textId="4F241E77" w:rsidR="00C12C18" w:rsidRDefault="00C12C18">
      <w:pPr>
        <w:spacing w:after="0" w:line="240" w:lineRule="auto"/>
        <w:jc w:val="left"/>
        <w:rPr>
          <w:rFonts w:ascii="Arial" w:eastAsia="思源黑体 CN Medium" w:hAnsi="Arial" w:cs="Arial"/>
          <w:sz w:val="16"/>
          <w:szCs w:val="16"/>
        </w:rPr>
      </w:pPr>
      <w:bookmarkStart w:id="6" w:name="_Toc487641538"/>
      <w:bookmarkStart w:id="7" w:name="_Toc487641878"/>
      <w:r>
        <w:rPr>
          <w:rFonts w:ascii="Arial" w:eastAsia="思源黑体 CN Medium" w:hAnsi="Arial" w:cs="Arial"/>
          <w:sz w:val="16"/>
          <w:szCs w:val="16"/>
        </w:rPr>
        <w:br w:type="page"/>
      </w:r>
    </w:p>
    <w:p w14:paraId="37B1A4E1" w14:textId="77777777" w:rsidR="007115CC" w:rsidRDefault="007115CC">
      <w:pPr>
        <w:autoSpaceDE w:val="0"/>
        <w:autoSpaceDN w:val="0"/>
        <w:adjustRightInd w:val="0"/>
        <w:spacing w:after="0" w:line="240" w:lineRule="auto"/>
        <w:rPr>
          <w:rFonts w:ascii="Arial" w:eastAsia="思源黑体 CN Medium" w:hAnsi="Arial" w:cs="Arial"/>
          <w:sz w:val="16"/>
          <w:szCs w:val="16"/>
        </w:rPr>
      </w:pPr>
    </w:p>
    <w:tbl>
      <w:tblPr>
        <w:tblStyle w:val="-"/>
        <w:tblW w:w="10206" w:type="dxa"/>
        <w:tblLayout w:type="fixed"/>
        <w:tblLook w:val="0000" w:firstRow="0" w:lastRow="0" w:firstColumn="0" w:lastColumn="0" w:noHBand="0" w:noVBand="0"/>
      </w:tblPr>
      <w:tblGrid>
        <w:gridCol w:w="1418"/>
        <w:gridCol w:w="3260"/>
        <w:gridCol w:w="3544"/>
        <w:gridCol w:w="1984"/>
      </w:tblGrid>
      <w:tr w:rsidR="00143B0A" w14:paraId="678E6602" w14:textId="77777777" w:rsidTr="00123114">
        <w:trPr>
          <w:trHeight w:hRule="exact" w:val="454"/>
        </w:trPr>
        <w:tc>
          <w:tcPr>
            <w:tcW w:w="10206" w:type="dxa"/>
            <w:gridSpan w:val="4"/>
            <w:tcBorders>
              <w:top w:val="nil"/>
              <w:bottom w:val="dotted" w:sz="4" w:space="0" w:color="4472C4"/>
            </w:tcBorders>
            <w:shd w:val="clear" w:color="auto" w:fill="548ED4"/>
            <w:vAlign w:val="center"/>
          </w:tcPr>
          <w:p w14:paraId="7B14C9CB" w14:textId="77777777" w:rsidR="00143B0A" w:rsidRPr="003632B8" w:rsidRDefault="00143B0A" w:rsidP="00123114">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Arial" w:hint="eastAsia"/>
                <w:b/>
                <w:bCs/>
                <w:color w:val="FFFFFF"/>
                <w:sz w:val="20"/>
                <w:szCs w:val="21"/>
              </w:rPr>
              <w:t>基因变异结果汇总</w:t>
            </w:r>
          </w:p>
        </w:tc>
      </w:tr>
      <w:tr w:rsidR="00143B0A" w14:paraId="77E9F7DA" w14:textId="77777777" w:rsidTr="00123114">
        <w:tc>
          <w:tcPr>
            <w:tcW w:w="1418" w:type="dxa"/>
            <w:tcBorders>
              <w:top w:val="dotted" w:sz="4" w:space="0" w:color="4472C4"/>
            </w:tcBorders>
            <w:vAlign w:val="center"/>
          </w:tcPr>
          <w:p w14:paraId="5CEC55D5"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w:t>
            </w:r>
          </w:p>
        </w:tc>
        <w:tc>
          <w:tcPr>
            <w:tcW w:w="3260" w:type="dxa"/>
            <w:tcBorders>
              <w:top w:val="dotted" w:sz="4" w:space="0" w:color="4472C4"/>
            </w:tcBorders>
            <w:vAlign w:val="center"/>
          </w:tcPr>
          <w:p w14:paraId="71A5B6ED"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变异</w:t>
            </w:r>
          </w:p>
        </w:tc>
        <w:tc>
          <w:tcPr>
            <w:tcW w:w="3544" w:type="dxa"/>
            <w:tcBorders>
              <w:top w:val="dotted" w:sz="4" w:space="0" w:color="4472C4"/>
            </w:tcBorders>
            <w:vAlign w:val="center"/>
          </w:tcPr>
          <w:p w14:paraId="7D67872C"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984" w:type="dxa"/>
            <w:tcBorders>
              <w:top w:val="dotted" w:sz="4" w:space="0" w:color="4472C4"/>
            </w:tcBorders>
            <w:vAlign w:val="center"/>
          </w:tcPr>
          <w:p w14:paraId="07B9A48A"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丰度</w:t>
            </w:r>
            <w:r w:rsidRPr="003632B8">
              <w:rPr>
                <w:rFonts w:ascii="思源黑体 CN Bold" w:eastAsia="思源黑体 CN Bold" w:hAnsi="思源黑体 CN Bold" w:cs="Arial" w:hint="eastAsia"/>
                <w:b/>
                <w:bCs/>
                <w:color w:val="3B3838"/>
                <w:sz w:val="20"/>
                <w:szCs w:val="21"/>
              </w:rPr>
              <w:t>/拷贝数</w:t>
            </w:r>
            <w:r w:rsidRPr="003632B8">
              <w:rPr>
                <w:rFonts w:ascii="思源黑体 CN Bold" w:eastAsia="思源黑体 CN Bold" w:hAnsi="思源黑体 CN Bold" w:cs="Arial"/>
                <w:b/>
                <w:bCs/>
                <w:color w:val="3B3838"/>
                <w:sz w:val="20"/>
                <w:szCs w:val="21"/>
              </w:rPr>
              <w:t>*</w:t>
            </w:r>
          </w:p>
        </w:tc>
      </w:tr>
      <w:tr w:rsidR="00143B0A" w14:paraId="2C421CE6" w14:textId="77777777" w:rsidTr="00DD5B08">
        <w:tc>
          <w:tcPr>
            <w:tcW w:w="10206" w:type="dxa"/>
            <w:gridSpan w:val="4"/>
            <w:vAlign w:val="center"/>
          </w:tcPr>
          <w:p w14:paraId="395C7D5D" w14:textId="660F1E3A" w:rsidR="00143B0A" w:rsidRPr="008A4AF2" w:rsidRDefault="00143B0A" w:rsidP="00123114">
            <w:pPr>
              <w:spacing w:after="0" w:line="240" w:lineRule="auto"/>
              <w:jc w:val="center"/>
              <w:rPr>
                <w:rFonts w:ascii="思源黑体 CN Light" w:eastAsia="思源黑体 CN Light" w:hAnsi="思源黑体 CN Light" w:cs="Arial"/>
                <w:color w:val="3B3838"/>
                <w:sz w:val="20"/>
                <w:szCs w:val="20"/>
              </w:rPr>
            </w:pPr>
            <w:r w:rsidRPr="003632B8">
              <w:rPr>
                <w:rFonts w:ascii="思源黑体 CN Light" w:eastAsia="思源黑体 CN Light" w:hAnsi="思源黑体 CN Light" w:cs="Arial"/>
                <w:color w:val="3B3838"/>
                <w:sz w:val="20"/>
                <w:szCs w:val="21"/>
              </w:rPr>
              <w:t xml:space="preserve">{%tr if </w:t>
            </w:r>
            <w:r w:rsidR="00EE7E47">
              <w:rPr>
                <w:rFonts w:ascii="思源黑体 CN Light" w:eastAsia="思源黑体 CN Light" w:hAnsi="思源黑体 CN Light" w:cs="Arial"/>
                <w:color w:val="3B3838"/>
                <w:sz w:val="20"/>
                <w:szCs w:val="21"/>
              </w:rPr>
              <w:t>“</w:t>
            </w:r>
            <w:r w:rsidR="00EE7E47">
              <w:rPr>
                <w:rFonts w:ascii="思源黑体 CN Light" w:eastAsia="思源黑体 CN Light" w:hAnsi="思源黑体 CN Light" w:cs="Arial" w:hint="eastAsia"/>
                <w:color w:val="3B3838"/>
                <w:sz w:val="20"/>
                <w:szCs w:val="21"/>
              </w:rPr>
              <w:t>肠癌</w:t>
            </w:r>
            <w:r w:rsidR="00EE7E47">
              <w:rPr>
                <w:rFonts w:ascii="思源黑体 CN Light" w:eastAsia="思源黑体 CN Light" w:hAnsi="思源黑体 CN Light" w:cs="Arial"/>
                <w:color w:val="3B3838"/>
                <w:sz w:val="20"/>
                <w:szCs w:val="21"/>
              </w:rPr>
              <w:t>” in sample.tumor_list</w:t>
            </w:r>
            <w:r w:rsidRPr="003632B8">
              <w:rPr>
                <w:rFonts w:ascii="思源黑体 CN Light" w:eastAsia="思源黑体 CN Light" w:hAnsi="思源黑体 CN Light" w:cs="Arial"/>
                <w:color w:val="3B3838"/>
                <w:sz w:val="20"/>
                <w:szCs w:val="21"/>
              </w:rPr>
              <w:t>%}</w:t>
            </w:r>
          </w:p>
        </w:tc>
      </w:tr>
      <w:tr w:rsidR="004056AD" w14:paraId="7916D226" w14:textId="77777777" w:rsidTr="00DD5B08">
        <w:tc>
          <w:tcPr>
            <w:tcW w:w="10206" w:type="dxa"/>
            <w:gridSpan w:val="4"/>
            <w:vAlign w:val="center"/>
          </w:tcPr>
          <w:p w14:paraId="7E8CC2B7" w14:textId="3CF9A515" w:rsidR="004056AD" w:rsidRPr="003632B8" w:rsidRDefault="004056AD" w:rsidP="00123114">
            <w:pPr>
              <w:spacing w:after="0" w:line="240" w:lineRule="auto"/>
              <w:jc w:val="center"/>
              <w:rPr>
                <w:rFonts w:ascii="思源黑体 CN Light" w:eastAsia="思源黑体 CN Light" w:hAnsi="思源黑体 CN Light" w:cs="Arial"/>
                <w:color w:val="3B3838"/>
                <w:szCs w:val="21"/>
              </w:rPr>
            </w:pPr>
            <w:r w:rsidRPr="004056AD">
              <w:rPr>
                <w:rFonts w:ascii="思源黑体 CN Light" w:eastAsia="思源黑体 CN Light" w:hAnsi="思源黑体 CN Light" w:cs="Arial"/>
                <w:color w:val="3B3838"/>
                <w:szCs w:val="21"/>
              </w:rPr>
              <w:t xml:space="preserve">{%tr for a in </w:t>
            </w:r>
            <w:r w:rsidR="0066703E">
              <w:rPr>
                <w:rFonts w:ascii="思源黑体 CN Light" w:eastAsia="思源黑体 CN Light" w:hAnsi="思源黑体 CN Light" w:cs="Arial"/>
                <w:color w:val="3B3838"/>
                <w:szCs w:val="21"/>
              </w:rPr>
              <w:t>[</w:t>
            </w:r>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 + var.var_somatic.level_II + var.var_somatic.level_onco_nodrug</w:t>
            </w:r>
            <w:r w:rsidR="0066703E">
              <w:rPr>
                <w:rFonts w:ascii="思源黑体 CN Light" w:eastAsia="思源黑体 CN Light" w:hAnsi="思源黑体 CN Light" w:cs="Arial"/>
                <w:color w:val="3B3838"/>
                <w:szCs w:val="21"/>
              </w:rPr>
              <w:t>, “knb”]</w:t>
            </w:r>
            <w:r>
              <w:rPr>
                <w:rFonts w:ascii="思源黑体 CN Light" w:eastAsia="思源黑体 CN Light" w:hAnsi="思源黑体 CN Light" w:cs="Arial"/>
                <w:color w:val="3B3838"/>
                <w:szCs w:val="21"/>
              </w:rPr>
              <w:t>|</w:t>
            </w:r>
            <w:r w:rsidRPr="004056AD">
              <w:rPr>
                <w:rFonts w:ascii="思源黑体 CN Light" w:eastAsia="思源黑体 CN Light" w:hAnsi="思源黑体 CN Light" w:cs="Arial"/>
                <w:color w:val="3B3838"/>
                <w:szCs w:val="21"/>
              </w:rPr>
              <w:t>wfy_knb_var_list %}</w:t>
            </w:r>
          </w:p>
        </w:tc>
      </w:tr>
      <w:tr w:rsidR="00EE7E47" w14:paraId="1561DFAF" w14:textId="77777777" w:rsidTr="00123114">
        <w:tc>
          <w:tcPr>
            <w:tcW w:w="1418" w:type="dxa"/>
            <w:vAlign w:val="center"/>
          </w:tcPr>
          <w:p w14:paraId="51B56157" w14:textId="77777777" w:rsidR="00EE7E47"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 xml:space="preserve">%p if </w:t>
            </w:r>
            <w:proofErr w:type="gramStart"/>
            <w:r w:rsidRPr="00BF10BB">
              <w:rPr>
                <w:rFonts w:ascii="思源黑体 CN Light" w:eastAsia="思源黑体 CN Light" w:hAnsi="思源黑体 CN Light" w:cs="Arial"/>
                <w:b/>
                <w:bCs/>
                <w:color w:val="3B3838"/>
                <w:sz w:val="20"/>
                <w:szCs w:val="20"/>
              </w:rPr>
              <w:t>a.gene</w:t>
            </w:r>
            <w:proofErr w:type="gramEnd"/>
            <w:r w:rsidRPr="00BF10BB">
              <w:rPr>
                <w:rFonts w:ascii="思源黑体 CN Light" w:eastAsia="思源黑体 CN Light" w:hAnsi="思源黑体 CN Light" w:cs="Arial"/>
                <w:b/>
                <w:bCs/>
                <w:color w:val="3B3838"/>
                <w:sz w:val="20"/>
                <w:szCs w:val="20"/>
              </w:rPr>
              <w:t>_symbol == “BRAF”%}</w:t>
            </w:r>
          </w:p>
          <w:p w14:paraId="22E77C6E"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i/>
                <w:iCs/>
                <w:color w:val="3B3838"/>
                <w:sz w:val="20"/>
                <w:szCs w:val="20"/>
              </w:rPr>
              <w:t xml:space="preserve">BRAF </w:t>
            </w:r>
            <w:r w:rsidRPr="00BF10BB">
              <w:rPr>
                <w:rFonts w:ascii="思源黑体 CN Light" w:eastAsia="思源黑体 CN Light" w:hAnsi="思源黑体 CN Light" w:cs="Arial" w:hint="eastAsia"/>
                <w:b/>
                <w:bCs/>
                <w:color w:val="3B3838"/>
                <w:sz w:val="20"/>
                <w:szCs w:val="20"/>
              </w:rPr>
              <w:t>V600E</w:t>
            </w:r>
          </w:p>
          <w:p w14:paraId="15298A59"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else%}</w:t>
            </w:r>
          </w:p>
          <w:p w14:paraId="0FB1CB0D" w14:textId="63ADF093"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i/>
                <w:iCs/>
                <w:color w:val="3B3838"/>
                <w:sz w:val="20"/>
                <w:szCs w:val="20"/>
              </w:rPr>
              <w:t>{</w:t>
            </w:r>
            <w:r w:rsidRPr="00BF10BB">
              <w:rPr>
                <w:rFonts w:ascii="思源黑体 CN Light" w:eastAsia="思源黑体 CN Light" w:hAnsi="思源黑体 CN Light" w:cs="Arial"/>
                <w:b/>
                <w:bCs/>
                <w:i/>
                <w:iCs/>
                <w:color w:val="3B3838"/>
                <w:sz w:val="20"/>
                <w:szCs w:val="20"/>
              </w:rPr>
              <w:t>{</w:t>
            </w:r>
            <w:proofErr w:type="gramStart"/>
            <w:r w:rsidRPr="00BF10BB">
              <w:rPr>
                <w:rFonts w:ascii="思源黑体 CN Light" w:eastAsia="思源黑体 CN Light" w:hAnsi="思源黑体 CN Light" w:cs="Arial"/>
                <w:b/>
                <w:bCs/>
                <w:i/>
                <w:iCs/>
                <w:color w:val="3B3838"/>
                <w:sz w:val="20"/>
                <w:szCs w:val="20"/>
              </w:rPr>
              <w:t>a.gene</w:t>
            </w:r>
            <w:proofErr w:type="gramEnd"/>
            <w:r w:rsidRPr="00BF10BB">
              <w:rPr>
                <w:rFonts w:ascii="思源黑体 CN Light" w:eastAsia="思源黑体 CN Light" w:hAnsi="思源黑体 CN Light" w:cs="Arial"/>
                <w:b/>
                <w:bCs/>
                <w:i/>
                <w:iCs/>
                <w:color w:val="3B3838"/>
                <w:sz w:val="20"/>
                <w:szCs w:val="20"/>
              </w:rPr>
              <w:t>_symbol}}</w:t>
            </w:r>
          </w:p>
          <w:p w14:paraId="05539C6F" w14:textId="58F5C786"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endif%}</w:t>
            </w:r>
          </w:p>
        </w:tc>
        <w:tc>
          <w:tcPr>
            <w:tcW w:w="3260" w:type="dxa"/>
            <w:vAlign w:val="center"/>
          </w:tcPr>
          <w:p w14:paraId="2BA18AF4" w14:textId="77777777" w:rsidR="00EE7E47"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
          <w:p w14:paraId="2596426B"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 xml:space="preserve">{%if </w:t>
            </w:r>
            <w:proofErr w:type="gramStart"/>
            <w:r w:rsidRPr="00BF10BB">
              <w:rPr>
                <w:rFonts w:ascii="思源黑体 CN Light" w:eastAsia="思源黑体 CN Light" w:hAnsi="思源黑体 CN Light" w:cs="Arial" w:hint="eastAsia"/>
                <w:color w:val="3B3838"/>
                <w:sz w:val="20"/>
                <w:szCs w:val="20"/>
              </w:rPr>
              <w:t>a.hgvs</w:t>
            </w:r>
            <w:proofErr w:type="gramEnd"/>
            <w:r w:rsidRPr="00BF10BB">
              <w:rPr>
                <w:rFonts w:ascii="思源黑体 CN Light" w:eastAsia="思源黑体 CN Light" w:hAnsi="思源黑体 CN Light" w:cs="Arial" w:hint="eastAsia"/>
                <w:color w:val="3B3838"/>
                <w:sz w:val="20"/>
                <w:szCs w:val="20"/>
              </w:rPr>
              <w:t xml:space="preserve">_p != </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p.?</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%}{{a.hgvs_p}}{%else%}{{a.hgvs_c}}{%endif%} {{a.varInfo_XAJDY}}</w:t>
            </w:r>
          </w:p>
          <w:p w14:paraId="1B474C97"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2F8D8D5B"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野生型</w:t>
            </w:r>
          </w:p>
          <w:p w14:paraId="73A50BE0" w14:textId="18F74ABA"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3544" w:type="dxa"/>
            <w:vAlign w:val="center"/>
          </w:tcPr>
          <w:p w14:paraId="4E85445E"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
          <w:p w14:paraId="3FB6C132"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gramStart"/>
            <w:r w:rsidRPr="00BF10BB">
              <w:rPr>
                <w:rFonts w:ascii="思源黑体 CN Light" w:eastAsia="思源黑体 CN Light" w:hAnsi="思源黑体 CN Light" w:cs="Arial"/>
                <w:color w:val="3B3838"/>
                <w:sz w:val="20"/>
                <w:szCs w:val="20"/>
              </w:rPr>
              <w:t>a.gene</w:t>
            </w:r>
            <w:proofErr w:type="gramEnd"/>
            <w:r w:rsidRPr="00BF10BB">
              <w:rPr>
                <w:rFonts w:ascii="思源黑体 CN Light" w:eastAsia="思源黑体 CN Light" w:hAnsi="思源黑体 CN Light" w:cs="Arial"/>
                <w:color w:val="3B3838"/>
                <w:sz w:val="20"/>
                <w:szCs w:val="20"/>
              </w:rPr>
              <w:t>_region}} {{a.hgvs_c}}{%if a.hgvs_p!=”p.?”%} {{a.hgvs_p}}</w:t>
            </w: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%endif%</w:t>
            </w:r>
            <w:r w:rsidRPr="00BF10BB">
              <w:rPr>
                <w:rFonts w:ascii="思源黑体 CN Light" w:eastAsia="思源黑体 CN Light" w:hAnsi="思源黑体 CN Light" w:cs="Arial" w:hint="eastAsia"/>
                <w:color w:val="3B3838"/>
                <w:sz w:val="20"/>
                <w:szCs w:val="20"/>
              </w:rPr>
              <w:t>}</w:t>
            </w:r>
          </w:p>
          <w:p w14:paraId="3C347116"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42E33933" w14:textId="4EC0A73E"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1DC585C1" w14:textId="22163C0F" w:rsidR="00EE7E47"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1984" w:type="dxa"/>
            <w:vAlign w:val="center"/>
          </w:tcPr>
          <w:p w14:paraId="331668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
          <w:p w14:paraId="2F19956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gramStart"/>
            <w:r w:rsidRPr="00BF10BB">
              <w:rPr>
                <w:rFonts w:ascii="思源黑体 CN Light" w:eastAsia="思源黑体 CN Light" w:hAnsi="思源黑体 CN Light" w:cs="Arial"/>
                <w:color w:val="3B3838"/>
                <w:sz w:val="20"/>
                <w:szCs w:val="20"/>
              </w:rPr>
              <w:t>a.freq</w:t>
            </w:r>
            <w:proofErr w:type="gramEnd"/>
            <w:r w:rsidRPr="00BF10BB">
              <w:rPr>
                <w:rFonts w:ascii="思源黑体 CN Light" w:eastAsia="思源黑体 CN Light" w:hAnsi="思源黑体 CN Light" w:cs="Arial"/>
                <w:color w:val="3B3838"/>
                <w:sz w:val="20"/>
                <w:szCs w:val="20"/>
              </w:rPr>
              <w:t>_str}}</w:t>
            </w:r>
          </w:p>
          <w:p w14:paraId="75EB88D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67EE36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3DA8F23D" w14:textId="38B7C4C3" w:rsidR="00EE7E47"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r>
      <w:tr w:rsidR="007760F3" w14:paraId="0C532598" w14:textId="77777777" w:rsidTr="005C5EF3">
        <w:tc>
          <w:tcPr>
            <w:tcW w:w="10206" w:type="dxa"/>
            <w:gridSpan w:val="4"/>
            <w:vAlign w:val="center"/>
          </w:tcPr>
          <w:p w14:paraId="3F932DDC" w14:textId="6A3520BA" w:rsidR="007760F3" w:rsidRDefault="007760F3" w:rsidP="007B065A">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%tr endfor%}</w:t>
            </w:r>
          </w:p>
        </w:tc>
      </w:tr>
      <w:tr w:rsidR="007760F3" w14:paraId="683B40B5" w14:textId="77777777" w:rsidTr="005C5EF3">
        <w:tc>
          <w:tcPr>
            <w:tcW w:w="10206" w:type="dxa"/>
            <w:gridSpan w:val="4"/>
            <w:vAlign w:val="center"/>
          </w:tcPr>
          <w:p w14:paraId="6167DAA1" w14:textId="1A373ACA" w:rsidR="007760F3" w:rsidRDefault="0066703E" w:rsidP="007B065A">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 + var.var_somatic.level_II + var.var_somatic.level_onco_nodrug</w:t>
            </w:r>
            <w:r>
              <w:rPr>
                <w:rFonts w:ascii="思源黑体 CN Light" w:eastAsia="思源黑体 CN Light" w:hAnsi="思源黑体 CN Light" w:cs="Arial"/>
                <w:color w:val="3B3838"/>
                <w:szCs w:val="21"/>
              </w:rPr>
              <w:t>, “other”]|</w:t>
            </w:r>
            <w:r w:rsidRPr="004056AD">
              <w:rPr>
                <w:rFonts w:ascii="思源黑体 CN Light" w:eastAsia="思源黑体 CN Light" w:hAnsi="思源黑体 CN Light" w:cs="Arial"/>
                <w:color w:val="3B3838"/>
                <w:szCs w:val="21"/>
              </w:rPr>
              <w:t>wfy_knb_var_list</w:t>
            </w:r>
            <w:r>
              <w:rPr>
                <w:rFonts w:ascii="思源黑体 CN Light" w:eastAsia="思源黑体 CN Light" w:hAnsi="思源黑体 CN Light" w:cs="Arial"/>
                <w:color w:val="3B3838"/>
                <w:szCs w:val="21"/>
              </w:rPr>
              <w:t xml:space="preserve"> + </w:t>
            </w:r>
            <w:r w:rsidRPr="004056AD">
              <w:rPr>
                <w:rFonts w:ascii="思源黑体 CN Light" w:eastAsia="思源黑体 CN Light" w:hAnsi="思源黑体 CN Light" w:cs="Arial"/>
                <w:color w:val="3B3838"/>
                <w:szCs w:val="21"/>
              </w:rPr>
              <w:t xml:space="preserve"> </w:t>
            </w:r>
            <w:r w:rsidRPr="0066703E">
              <w:rPr>
                <w:rFonts w:ascii="思源黑体 CN Light" w:eastAsia="思源黑体 CN Light" w:hAnsi="思源黑体 CN Light" w:cs="Arial"/>
                <w:color w:val="3B3838"/>
                <w:szCs w:val="21"/>
              </w:rPr>
              <w:t xml:space="preserve">var.var_somatic.level_III </w:t>
            </w:r>
            <w:r w:rsidRPr="004056AD">
              <w:rPr>
                <w:rFonts w:ascii="思源黑体 CN Light" w:eastAsia="思源黑体 CN Light" w:hAnsi="思源黑体 CN Light" w:cs="Arial"/>
                <w:color w:val="3B3838"/>
                <w:szCs w:val="21"/>
              </w:rPr>
              <w:t>%}</w:t>
            </w:r>
          </w:p>
        </w:tc>
      </w:tr>
      <w:tr w:rsidR="0066703E" w14:paraId="51AB3AE7" w14:textId="77777777" w:rsidTr="00123114">
        <w:tc>
          <w:tcPr>
            <w:tcW w:w="1418" w:type="dxa"/>
            <w:vAlign w:val="center"/>
          </w:tcPr>
          <w:p w14:paraId="597FE1D6"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 and a.bio_category==”Sv” %}</w:t>
            </w:r>
          </w:p>
          <w:p w14:paraId="1A07C38F"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gramStart"/>
            <w:r w:rsidRPr="008A4AF2">
              <w:rPr>
                <w:rFonts w:ascii="思源黑体 CN Light" w:eastAsia="思源黑体 CN Light" w:hAnsi="思源黑体 CN Light" w:cs="Arial"/>
                <w:b/>
                <w:bCs/>
                <w:color w:val="3B3838"/>
                <w:sz w:val="20"/>
                <w:szCs w:val="20"/>
              </w:rPr>
              <w:t>a.five</w:t>
            </w:r>
            <w:proofErr w:type="gramEnd"/>
            <w:r w:rsidRPr="008A4AF2">
              <w:rPr>
                <w:rFonts w:ascii="思源黑体 CN Light" w:eastAsia="思源黑体 CN Light" w:hAnsi="思源黑体 CN Light" w:cs="Arial"/>
                <w:b/>
                <w:bCs/>
                <w:color w:val="3B3838"/>
                <w:sz w:val="20"/>
                <w:szCs w:val="20"/>
              </w:rPr>
              <w:t>_prime_gene != a.three_prime_gene %}</w:t>
            </w:r>
          </w:p>
          <w:p w14:paraId="36E5FF3F"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
          <w:p w14:paraId="307DD381"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lastRenderedPageBreak/>
              <w:t>{{</w:t>
            </w:r>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
          <w:p w14:paraId="6627B781"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1CB7C02F"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
          <w:p w14:paraId="50548944"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endif%}</w:t>
            </w:r>
          </w:p>
          <w:p w14:paraId="5622C666" w14:textId="77777777" w:rsidR="0066703E" w:rsidRPr="008A4AF2" w:rsidRDefault="0066703E" w:rsidP="0066703E">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0F2228F3" w14:textId="77777777" w:rsidR="0066703E" w:rsidRPr="008A4AF2" w:rsidRDefault="0066703E" w:rsidP="0066703E">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gramStart"/>
            <w:r w:rsidRPr="008A4AF2">
              <w:rPr>
                <w:rFonts w:ascii="思源黑体 CN Light" w:eastAsia="思源黑体 CN Light" w:hAnsi="思源黑体 CN Light" w:cs="Arial"/>
                <w:b/>
                <w:bCs/>
                <w:i/>
                <w:iCs/>
                <w:color w:val="3B3838"/>
                <w:sz w:val="20"/>
                <w:szCs w:val="20"/>
              </w:rPr>
              <w:t>a.gene</w:t>
            </w:r>
            <w:proofErr w:type="gramEnd"/>
            <w:r w:rsidRPr="008A4AF2">
              <w:rPr>
                <w:rFonts w:ascii="思源黑体 CN Light" w:eastAsia="思源黑体 CN Light" w:hAnsi="思源黑体 CN Light" w:cs="Arial"/>
                <w:b/>
                <w:bCs/>
                <w:i/>
                <w:iCs/>
                <w:color w:val="3B3838"/>
                <w:sz w:val="20"/>
                <w:szCs w:val="20"/>
              </w:rPr>
              <w:t>_symbol}}</w:t>
            </w:r>
          </w:p>
          <w:p w14:paraId="6162FC4D" w14:textId="2C89A95A" w:rsidR="0066703E" w:rsidRPr="005A2D85" w:rsidRDefault="0066703E" w:rsidP="0066703E">
            <w:pPr>
              <w:spacing w:after="0" w:line="240" w:lineRule="auto"/>
              <w:jc w:val="center"/>
              <w:rPr>
                <w:rFonts w:ascii="思源黑体 CN Light" w:eastAsia="思源黑体 CN Light" w:hAnsi="思源黑体 CN Light" w:cs="Arial"/>
                <w:b/>
                <w:b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3832A89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if a.bio_category=</w:t>
            </w:r>
            <w:proofErr w:type="gramStart"/>
            <w:r w:rsidRPr="008A4AF2">
              <w:rPr>
                <w:rFonts w:ascii="思源黑体 CN Light" w:eastAsia="思源黑体 CN Light" w:hAnsi="思源黑体 CN Light" w:cs="Arial"/>
                <w:color w:val="3B3838"/>
                <w:sz w:val="20"/>
                <w:szCs w:val="20"/>
              </w:rPr>
              <w:t>=”Snvindel</w:t>
            </w:r>
            <w:proofErr w:type="gramEnd"/>
            <w:r w:rsidRPr="008A4AF2">
              <w:rPr>
                <w:rFonts w:ascii="思源黑体 CN Light" w:eastAsia="思源黑体 CN Light" w:hAnsi="思源黑体 CN Light" w:cs="Arial"/>
                <w:color w:val="3B3838"/>
                <w:sz w:val="20"/>
                <w:szCs w:val="20"/>
              </w:rPr>
              <w:t>”%}</w:t>
            </w:r>
          </w:p>
          <w:p w14:paraId="0A7A092A" w14:textId="77777777" w:rsidR="0066703E"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 xml:space="preserve">_p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%}{{a.hgvs_p}}{%else%}{{a.hgvs_c}}{%endif%} {{a.varInfo_XAJDY}}</w:t>
            </w:r>
          </w:p>
          <w:p w14:paraId="06BE4A1B"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w:t>
            </w:r>
            <w:proofErr w:type="gramStart"/>
            <w:r w:rsidRPr="008A4AF2">
              <w:rPr>
                <w:rFonts w:ascii="思源黑体 CN Light" w:eastAsia="思源黑体 CN Light" w:hAnsi="思源黑体 CN Light" w:cs="Arial"/>
                <w:color w:val="3B3838"/>
                <w:sz w:val="20"/>
                <w:szCs w:val="20"/>
              </w:rPr>
              <w:t>=”Cnv</w:t>
            </w:r>
            <w:proofErr w:type="gramEnd"/>
            <w:r w:rsidRPr="008A4AF2">
              <w:rPr>
                <w:rFonts w:ascii="思源黑体 CN Light" w:eastAsia="思源黑体 CN Light" w:hAnsi="思源黑体 CN Light" w:cs="Arial"/>
                <w:color w:val="3B3838"/>
                <w:sz w:val="20"/>
                <w:szCs w:val="20"/>
              </w:rPr>
              <w:t>”%}</w:t>
            </w:r>
          </w:p>
          <w:p w14:paraId="4D2DA9F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6BDEB03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w:t>
            </w:r>
            <w:proofErr w:type="gramStart"/>
            <w:r w:rsidRPr="008A4AF2">
              <w:rPr>
                <w:rFonts w:ascii="思源黑体 CN Light" w:eastAsia="思源黑体 CN Light" w:hAnsi="思源黑体 CN Light" w:cs="Arial"/>
                <w:color w:val="3B3838"/>
                <w:sz w:val="20"/>
                <w:szCs w:val="20"/>
              </w:rPr>
              <w:t>=”Sv</w:t>
            </w:r>
            <w:proofErr w:type="gramEnd"/>
            <w:r w:rsidRPr="008A4AF2">
              <w:rPr>
                <w:rFonts w:ascii="思源黑体 CN Light" w:eastAsia="思源黑体 CN Light" w:hAnsi="思源黑体 CN Light" w:cs="Arial"/>
                <w:color w:val="3B3838"/>
                <w:sz w:val="20"/>
                <w:szCs w:val="20"/>
              </w:rPr>
              <w:t>”%}</w:t>
            </w:r>
          </w:p>
          <w:p w14:paraId="591A0F8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 ==”MET” and a.three_prime_gene ==”MET”%}</w:t>
            </w:r>
          </w:p>
          <w:p w14:paraId="57D1C1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MET exon14 skipping</w:t>
            </w:r>
          </w:p>
          <w:p w14:paraId="24FDD0F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8469C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07F37A7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D75FBBA" w14:textId="22AF21D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33B22EC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if a.bio_category=</w:t>
            </w:r>
            <w:proofErr w:type="gramStart"/>
            <w:r w:rsidRPr="008A4AF2">
              <w:rPr>
                <w:rFonts w:ascii="思源黑体 CN Light" w:eastAsia="思源黑体 CN Light" w:hAnsi="思源黑体 CN Light" w:cs="Arial"/>
                <w:color w:val="3B3838"/>
                <w:sz w:val="20"/>
                <w:szCs w:val="20"/>
              </w:rPr>
              <w:t>=”Snvindel</w:t>
            </w:r>
            <w:proofErr w:type="gramEnd"/>
            <w:r w:rsidRPr="008A4AF2">
              <w:rPr>
                <w:rFonts w:ascii="思源黑体 CN Light" w:eastAsia="思源黑体 CN Light" w:hAnsi="思源黑体 CN Light" w:cs="Arial"/>
                <w:color w:val="3B3838"/>
                <w:sz w:val="20"/>
                <w:szCs w:val="20"/>
              </w:rPr>
              <w:t>”%}</w:t>
            </w:r>
          </w:p>
          <w:p w14:paraId="55B9D4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 {{a.hgvs_c}}</w:t>
            </w:r>
            <w:r w:rsidRPr="00DC5042">
              <w:rPr>
                <w:rFonts w:ascii="思源黑体 CN Light" w:eastAsia="思源黑体 CN Light" w:hAnsi="思源黑体 CN Light" w:cs="Arial"/>
                <w:color w:val="3B3838"/>
                <w:sz w:val="20"/>
                <w:szCs w:val="20"/>
              </w:rPr>
              <w:t>{%if a.hgvs_p!=”p.?”%}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{{a.hgvs_p}}</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551EBE6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
          <w:p w14:paraId="177BBC81"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00FB6C1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86E964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w:t>
            </w:r>
            <w:proofErr w:type="gramStart"/>
            <w:r w:rsidRPr="008A4AF2">
              <w:rPr>
                <w:rFonts w:ascii="思源黑体 CN Light" w:eastAsia="思源黑体 CN Light" w:hAnsi="思源黑体 CN Light" w:cs="Arial"/>
                <w:color w:val="3B3838"/>
                <w:sz w:val="20"/>
                <w:szCs w:val="20"/>
              </w:rPr>
              <w:t>=”Cnv</w:t>
            </w:r>
            <w:proofErr w:type="gramEnd"/>
            <w:r w:rsidRPr="008A4AF2">
              <w:rPr>
                <w:rFonts w:ascii="思源黑体 CN Light" w:eastAsia="思源黑体 CN Light" w:hAnsi="思源黑体 CN Light" w:cs="Arial"/>
                <w:color w:val="3B3838"/>
                <w:sz w:val="20"/>
                <w:szCs w:val="20"/>
              </w:rPr>
              <w:t>”%}</w:t>
            </w:r>
          </w:p>
          <w:p w14:paraId="55881F86"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622E350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w:t>
            </w:r>
            <w:proofErr w:type="gramStart"/>
            <w:r w:rsidRPr="008A4AF2">
              <w:rPr>
                <w:rFonts w:ascii="思源黑体 CN Light" w:eastAsia="思源黑体 CN Light" w:hAnsi="思源黑体 CN Light" w:cs="Arial"/>
                <w:color w:val="3B3838"/>
                <w:sz w:val="20"/>
                <w:szCs w:val="20"/>
              </w:rPr>
              <w:t>=”Sv</w:t>
            </w:r>
            <w:proofErr w:type="gramEnd"/>
            <w:r w:rsidRPr="008A4AF2">
              <w:rPr>
                <w:rFonts w:ascii="思源黑体 CN Light" w:eastAsia="思源黑体 CN Light" w:hAnsi="思源黑体 CN Light" w:cs="Arial"/>
                <w:color w:val="3B3838"/>
                <w:sz w:val="20"/>
                <w:szCs w:val="20"/>
              </w:rPr>
              <w:t>”%}</w:t>
            </w:r>
          </w:p>
          <w:p w14:paraId="21B5A6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 ==”MET” and a.three_prime_gene ==”MET”%}</w:t>
            </w:r>
          </w:p>
          <w:p w14:paraId="50D1102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7F65D4B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else%}</w:t>
            </w:r>
          </w:p>
          <w:p w14:paraId="009EC9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
          <w:p w14:paraId="66A9C1E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197FF53D"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endfor%}</w:t>
            </w:r>
          </w:p>
          <w:p w14:paraId="5CEFE6F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_prime_transcript}}/{{a.three_prime_transcript}}</w:t>
            </w:r>
          </w:p>
          <w:p w14:paraId="7A7BBE2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246DBAC" w14:textId="783BFCF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3064A583"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if a.bio_category=</w:t>
            </w:r>
            <w:proofErr w:type="gramStart"/>
            <w:r w:rsidRPr="008A4AF2">
              <w:rPr>
                <w:rFonts w:ascii="思源黑体 CN Light" w:eastAsia="思源黑体 CN Light" w:hAnsi="思源黑体 CN Light" w:cs="Arial"/>
                <w:color w:val="3B3838"/>
                <w:sz w:val="20"/>
                <w:szCs w:val="20"/>
              </w:rPr>
              <w:t>=”Snvindel</w:t>
            </w:r>
            <w:proofErr w:type="gramEnd"/>
            <w:r w:rsidRPr="008A4AF2">
              <w:rPr>
                <w:rFonts w:ascii="思源黑体 CN Light" w:eastAsia="思源黑体 CN Light" w:hAnsi="思源黑体 CN Light" w:cs="Arial"/>
                <w:color w:val="3B3838"/>
                <w:sz w:val="20"/>
                <w:szCs w:val="20"/>
              </w:rPr>
              <w:t>”%}</w:t>
            </w:r>
          </w:p>
          <w:p w14:paraId="202E705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
          <w:p w14:paraId="309802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w:t>
            </w:r>
            <w:proofErr w:type="gramStart"/>
            <w:r w:rsidRPr="008A4AF2">
              <w:rPr>
                <w:rFonts w:ascii="思源黑体 CN Light" w:eastAsia="思源黑体 CN Light" w:hAnsi="思源黑体 CN Light" w:cs="Arial"/>
                <w:color w:val="3B3838"/>
                <w:sz w:val="20"/>
                <w:szCs w:val="20"/>
              </w:rPr>
              <w:t>=”Cnv</w:t>
            </w:r>
            <w:proofErr w:type="gramEnd"/>
            <w:r w:rsidRPr="008A4AF2">
              <w:rPr>
                <w:rFonts w:ascii="思源黑体 CN Light" w:eastAsia="思源黑体 CN Light" w:hAnsi="思源黑体 CN Light" w:cs="Arial"/>
                <w:color w:val="3B3838"/>
                <w:sz w:val="20"/>
                <w:szCs w:val="20"/>
              </w:rPr>
              <w:t>”%}</w:t>
            </w:r>
          </w:p>
          <w:p w14:paraId="52B4678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{a.cn_mean}}</w:t>
            </w:r>
          </w:p>
          <w:p w14:paraId="6DF5944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w:t>
            </w:r>
            <w:proofErr w:type="gramStart"/>
            <w:r w:rsidRPr="008A4AF2">
              <w:rPr>
                <w:rFonts w:ascii="思源黑体 CN Light" w:eastAsia="思源黑体 CN Light" w:hAnsi="思源黑体 CN Light" w:cs="Arial"/>
                <w:color w:val="3B3838"/>
                <w:sz w:val="20"/>
                <w:szCs w:val="20"/>
              </w:rPr>
              <w:t>=”Sv</w:t>
            </w:r>
            <w:proofErr w:type="gramEnd"/>
            <w:r w:rsidRPr="008A4AF2">
              <w:rPr>
                <w:rFonts w:ascii="思源黑体 CN Light" w:eastAsia="思源黑体 CN Light" w:hAnsi="思源黑体 CN Light" w:cs="Arial"/>
                <w:color w:val="3B3838"/>
                <w:sz w:val="20"/>
                <w:szCs w:val="20"/>
              </w:rPr>
              <w:t>”%}</w:t>
            </w:r>
          </w:p>
          <w:p w14:paraId="0146D5B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a.copies</w:t>
            </w:r>
            <w:proofErr w:type="gramEnd"/>
            <w:r w:rsidRPr="008A4AF2">
              <w:rPr>
                <w:rFonts w:ascii="思源黑体 CN Light" w:eastAsia="思源黑体 CN Light" w:hAnsi="思源黑体 CN Light" w:cs="Arial"/>
                <w:color w:val="3B3838"/>
                <w:sz w:val="20"/>
                <w:szCs w:val="20"/>
              </w:rPr>
              <w:t>}} copies</w:t>
            </w:r>
          </w:p>
          <w:p w14:paraId="1580B60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05D4E6E5"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
          <w:p w14:paraId="53AA99D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13662BCE" w14:textId="52DBFF71"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5A2D85" w14:paraId="143A2FB0" w14:textId="77777777" w:rsidTr="00F10F54">
        <w:tc>
          <w:tcPr>
            <w:tcW w:w="10206" w:type="dxa"/>
            <w:gridSpan w:val="4"/>
            <w:vAlign w:val="center"/>
          </w:tcPr>
          <w:p w14:paraId="7881522B" w14:textId="4D99C7B9" w:rsidR="005A2D85" w:rsidRPr="0066703E" w:rsidRDefault="0066703E"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%tr endfor%}</w:t>
            </w:r>
          </w:p>
        </w:tc>
      </w:tr>
      <w:tr w:rsidR="005A2D85" w14:paraId="55A24B4B" w14:textId="77777777" w:rsidTr="002059CB">
        <w:tc>
          <w:tcPr>
            <w:tcW w:w="10206" w:type="dxa"/>
            <w:gridSpan w:val="4"/>
            <w:vAlign w:val="center"/>
          </w:tcPr>
          <w:p w14:paraId="4FF3C390" w14:textId="41E7EB35"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r w:rsidR="007760F3">
              <w:rPr>
                <w:rFonts w:ascii="思源黑体 CN Light" w:eastAsia="思源黑体 CN Light" w:hAnsi="思源黑体 CN Light" w:cs="Arial"/>
                <w:color w:val="3B3838"/>
                <w:sz w:val="20"/>
                <w:szCs w:val="20"/>
              </w:rPr>
              <w:t>else</w:t>
            </w:r>
            <w:r w:rsidRPr="00D04920">
              <w:rPr>
                <w:rFonts w:ascii="思源黑体 CN Light" w:eastAsia="思源黑体 CN Light" w:hAnsi="思源黑体 CN Light" w:cs="Arial"/>
                <w:color w:val="3B3838"/>
                <w:sz w:val="20"/>
                <w:szCs w:val="20"/>
              </w:rPr>
              <w:t>%}</w:t>
            </w:r>
          </w:p>
        </w:tc>
      </w:tr>
      <w:tr w:rsidR="005A2D85" w14:paraId="69EBA994" w14:textId="77777777" w:rsidTr="002059CB">
        <w:tc>
          <w:tcPr>
            <w:tcW w:w="10206" w:type="dxa"/>
            <w:gridSpan w:val="4"/>
            <w:vAlign w:val="center"/>
          </w:tcPr>
          <w:p w14:paraId="6CFABB2D" w14:textId="0C3EA05C"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for a in 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 + var.var_somatic.level_II + var.var_somatic.level_onco_nodrug + var.var_somatic.level_III %}</w:t>
            </w:r>
          </w:p>
        </w:tc>
      </w:tr>
      <w:tr w:rsidR="005A2D85" w14:paraId="28C2FAD1" w14:textId="77777777" w:rsidTr="00123114">
        <w:tc>
          <w:tcPr>
            <w:tcW w:w="1418" w:type="dxa"/>
            <w:vAlign w:val="center"/>
          </w:tcPr>
          <w:p w14:paraId="17034937"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 in </w:t>
            </w:r>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 and a.bio_category==”Sv” %}</w:t>
            </w:r>
          </w:p>
          <w:p w14:paraId="741C6E5C"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{%p if </w:t>
            </w:r>
            <w:proofErr w:type="gramStart"/>
            <w:r w:rsidRPr="008A4AF2">
              <w:rPr>
                <w:rFonts w:ascii="思源黑体 CN Light" w:eastAsia="思源黑体 CN Light" w:hAnsi="思源黑体 CN Light" w:cs="Arial"/>
                <w:b/>
                <w:bCs/>
                <w:color w:val="3B3838"/>
                <w:sz w:val="20"/>
                <w:szCs w:val="20"/>
              </w:rPr>
              <w:t>a.five</w:t>
            </w:r>
            <w:proofErr w:type="gramEnd"/>
            <w:r w:rsidRPr="008A4AF2">
              <w:rPr>
                <w:rFonts w:ascii="思源黑体 CN Light" w:eastAsia="思源黑体 CN Light" w:hAnsi="思源黑体 CN Light" w:cs="Arial"/>
                <w:b/>
                <w:bCs/>
                <w:color w:val="3B3838"/>
                <w:sz w:val="20"/>
                <w:szCs w:val="20"/>
              </w:rPr>
              <w:t>_prime_gene != a.three_prime_gene %}</w:t>
            </w:r>
          </w:p>
          <w:p w14:paraId="01C2C626"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
          <w:p w14:paraId="283843B2"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
          <w:p w14:paraId="1189DDBC"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710C2626"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gramStart"/>
            <w:r w:rsidRPr="008A4AF2">
              <w:rPr>
                <w:rFonts w:ascii="思源黑体 CN Light" w:eastAsia="思源黑体 CN Light" w:hAnsi="思源黑体 CN Light" w:cs="Arial"/>
                <w:b/>
                <w:bCs/>
                <w:i/>
                <w:iCs/>
                <w:color w:val="3B3838"/>
                <w:sz w:val="20"/>
                <w:szCs w:val="20"/>
              </w:rPr>
              <w:t>a.five</w:t>
            </w:r>
            <w:proofErr w:type="gramEnd"/>
            <w:r w:rsidRPr="008A4AF2">
              <w:rPr>
                <w:rFonts w:ascii="思源黑体 CN Light" w:eastAsia="思源黑体 CN Light" w:hAnsi="思源黑体 CN Light" w:cs="Arial"/>
                <w:b/>
                <w:bCs/>
                <w:i/>
                <w:iCs/>
                <w:color w:val="3B3838"/>
                <w:sz w:val="20"/>
                <w:szCs w:val="20"/>
              </w:rPr>
              <w:t>_prime_gene}}</w:t>
            </w:r>
          </w:p>
          <w:p w14:paraId="7A206A20"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lastRenderedPageBreak/>
              <w:t>{%p endif%}</w:t>
            </w:r>
          </w:p>
          <w:p w14:paraId="4894443C" w14:textId="77777777" w:rsidR="005A2D85" w:rsidRPr="008A4AF2" w:rsidRDefault="005A2D85" w:rsidP="005A2D85">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{%p else%}</w:t>
            </w:r>
          </w:p>
          <w:p w14:paraId="7B0AA050" w14:textId="77777777" w:rsidR="005A2D85" w:rsidRPr="008A4AF2" w:rsidRDefault="005A2D85" w:rsidP="005A2D85">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gramStart"/>
            <w:r w:rsidRPr="008A4AF2">
              <w:rPr>
                <w:rFonts w:ascii="思源黑体 CN Light" w:eastAsia="思源黑体 CN Light" w:hAnsi="思源黑体 CN Light" w:cs="Arial"/>
                <w:b/>
                <w:bCs/>
                <w:i/>
                <w:iCs/>
                <w:color w:val="3B3838"/>
                <w:sz w:val="20"/>
                <w:szCs w:val="20"/>
              </w:rPr>
              <w:t>a.gene</w:t>
            </w:r>
            <w:proofErr w:type="gramEnd"/>
            <w:r w:rsidRPr="008A4AF2">
              <w:rPr>
                <w:rFonts w:ascii="思源黑体 CN Light" w:eastAsia="思源黑体 CN Light" w:hAnsi="思源黑体 CN Light" w:cs="Arial"/>
                <w:b/>
                <w:bCs/>
                <w:i/>
                <w:iCs/>
                <w:color w:val="3B3838"/>
                <w:sz w:val="20"/>
                <w:szCs w:val="20"/>
              </w:rPr>
              <w:t>_symbol}}</w:t>
            </w:r>
          </w:p>
          <w:p w14:paraId="3812B216" w14:textId="61B51A31" w:rsidR="005A2D85" w:rsidRPr="008A4AF2" w:rsidRDefault="005A2D85" w:rsidP="005A2D85">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color w:val="3B3838"/>
                <w:sz w:val="20"/>
                <w:szCs w:val="20"/>
              </w:rPr>
              <w:t>{%p endif%}</w:t>
            </w:r>
          </w:p>
        </w:tc>
        <w:tc>
          <w:tcPr>
            <w:tcW w:w="3260" w:type="dxa"/>
            <w:vAlign w:val="center"/>
          </w:tcPr>
          <w:p w14:paraId="6B0AA0E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if a.bio_category=</w:t>
            </w:r>
            <w:proofErr w:type="gramStart"/>
            <w:r w:rsidRPr="008A4AF2">
              <w:rPr>
                <w:rFonts w:ascii="思源黑体 CN Light" w:eastAsia="思源黑体 CN Light" w:hAnsi="思源黑体 CN Light" w:cs="Arial"/>
                <w:color w:val="3B3838"/>
                <w:sz w:val="20"/>
                <w:szCs w:val="20"/>
              </w:rPr>
              <w:t>=”Snvindel</w:t>
            </w:r>
            <w:proofErr w:type="gramEnd"/>
            <w:r w:rsidRPr="008A4AF2">
              <w:rPr>
                <w:rFonts w:ascii="思源黑体 CN Light" w:eastAsia="思源黑体 CN Light" w:hAnsi="思源黑体 CN Light" w:cs="Arial"/>
                <w:color w:val="3B3838"/>
                <w:sz w:val="20"/>
                <w:szCs w:val="20"/>
              </w:rPr>
              <w:t>”%}</w:t>
            </w:r>
          </w:p>
          <w:p w14:paraId="05E09BC4" w14:textId="487CB06D" w:rsidR="005A2D85"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 xml:space="preserve">_p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%}{{a.hgvs_p}}{%else%}{{a.hgvs_c}}{%endif%} {{a.varInfo_XAJDY}}</w:t>
            </w:r>
          </w:p>
          <w:p w14:paraId="19250C92" w14:textId="716334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w:t>
            </w:r>
            <w:proofErr w:type="gramStart"/>
            <w:r w:rsidRPr="008A4AF2">
              <w:rPr>
                <w:rFonts w:ascii="思源黑体 CN Light" w:eastAsia="思源黑体 CN Light" w:hAnsi="思源黑体 CN Light" w:cs="Arial"/>
                <w:color w:val="3B3838"/>
                <w:sz w:val="20"/>
                <w:szCs w:val="20"/>
              </w:rPr>
              <w:t>=”Cnv</w:t>
            </w:r>
            <w:proofErr w:type="gramEnd"/>
            <w:r w:rsidRPr="008A4AF2">
              <w:rPr>
                <w:rFonts w:ascii="思源黑体 CN Light" w:eastAsia="思源黑体 CN Light" w:hAnsi="思源黑体 CN Light" w:cs="Arial"/>
                <w:color w:val="3B3838"/>
                <w:sz w:val="20"/>
                <w:szCs w:val="20"/>
              </w:rPr>
              <w:t>”%}</w:t>
            </w:r>
          </w:p>
          <w:p w14:paraId="3D600220"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273E4B3C"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w:t>
            </w:r>
            <w:proofErr w:type="gramStart"/>
            <w:r w:rsidRPr="008A4AF2">
              <w:rPr>
                <w:rFonts w:ascii="思源黑体 CN Light" w:eastAsia="思源黑体 CN Light" w:hAnsi="思源黑体 CN Light" w:cs="Arial"/>
                <w:color w:val="3B3838"/>
                <w:sz w:val="20"/>
                <w:szCs w:val="20"/>
              </w:rPr>
              <w:t>=”Sv</w:t>
            </w:r>
            <w:proofErr w:type="gramEnd"/>
            <w:r w:rsidRPr="008A4AF2">
              <w:rPr>
                <w:rFonts w:ascii="思源黑体 CN Light" w:eastAsia="思源黑体 CN Light" w:hAnsi="思源黑体 CN Light" w:cs="Arial"/>
                <w:color w:val="3B3838"/>
                <w:sz w:val="20"/>
                <w:szCs w:val="20"/>
              </w:rPr>
              <w:t>”%}</w:t>
            </w:r>
          </w:p>
          <w:p w14:paraId="1BD90CD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 ==”MET” and a.three_prime_gene ==”MET”%}</w:t>
            </w:r>
          </w:p>
          <w:p w14:paraId="70CDADD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1D927A2E"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E42E92D" w14:textId="52E72F65"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31778797"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046C112" w14:textId="5199774F"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lastRenderedPageBreak/>
              <w:t>{%p endif%}</w:t>
            </w:r>
          </w:p>
        </w:tc>
        <w:tc>
          <w:tcPr>
            <w:tcW w:w="3544" w:type="dxa"/>
            <w:vAlign w:val="center"/>
          </w:tcPr>
          <w:p w14:paraId="495D9E1D"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if a.bio_category=</w:t>
            </w:r>
            <w:proofErr w:type="gramStart"/>
            <w:r w:rsidRPr="008A4AF2">
              <w:rPr>
                <w:rFonts w:ascii="思源黑体 CN Light" w:eastAsia="思源黑体 CN Light" w:hAnsi="思源黑体 CN Light" w:cs="Arial"/>
                <w:color w:val="3B3838"/>
                <w:sz w:val="20"/>
                <w:szCs w:val="20"/>
              </w:rPr>
              <w:t>=”Snvindel</w:t>
            </w:r>
            <w:proofErr w:type="gramEnd"/>
            <w:r w:rsidRPr="008A4AF2">
              <w:rPr>
                <w:rFonts w:ascii="思源黑体 CN Light" w:eastAsia="思源黑体 CN Light" w:hAnsi="思源黑体 CN Light" w:cs="Arial"/>
                <w:color w:val="3B3838"/>
                <w:sz w:val="20"/>
                <w:szCs w:val="20"/>
              </w:rPr>
              <w:t>”%}</w:t>
            </w:r>
          </w:p>
          <w:p w14:paraId="27878C0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 {{a.hgvs_c}}</w:t>
            </w:r>
            <w:r w:rsidRPr="00DC5042">
              <w:rPr>
                <w:rFonts w:ascii="思源黑体 CN Light" w:eastAsia="思源黑体 CN Light" w:hAnsi="思源黑体 CN Light" w:cs="Arial"/>
                <w:color w:val="3B3838"/>
                <w:sz w:val="20"/>
                <w:szCs w:val="20"/>
              </w:rPr>
              <w:t>{%if a.hgvs_p!=”p.?”%}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{{a.hgvs_p}}</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7707D049"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
          <w:p w14:paraId="01CE840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6AAB854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51244630"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w:t>
            </w:r>
            <w:proofErr w:type="gramStart"/>
            <w:r w:rsidRPr="008A4AF2">
              <w:rPr>
                <w:rFonts w:ascii="思源黑体 CN Light" w:eastAsia="思源黑体 CN Light" w:hAnsi="思源黑体 CN Light" w:cs="Arial"/>
                <w:color w:val="3B3838"/>
                <w:sz w:val="20"/>
                <w:szCs w:val="20"/>
              </w:rPr>
              <w:t>=”Cnv</w:t>
            </w:r>
            <w:proofErr w:type="gramEnd"/>
            <w:r w:rsidRPr="008A4AF2">
              <w:rPr>
                <w:rFonts w:ascii="思源黑体 CN Light" w:eastAsia="思源黑体 CN Light" w:hAnsi="思源黑体 CN Light" w:cs="Arial"/>
                <w:color w:val="3B3838"/>
                <w:sz w:val="20"/>
                <w:szCs w:val="20"/>
              </w:rPr>
              <w:t>”%}</w:t>
            </w:r>
          </w:p>
          <w:p w14:paraId="77A59107" w14:textId="71F6258F"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25B9A178"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w:t>
            </w:r>
            <w:proofErr w:type="gramStart"/>
            <w:r w:rsidRPr="008A4AF2">
              <w:rPr>
                <w:rFonts w:ascii="思源黑体 CN Light" w:eastAsia="思源黑体 CN Light" w:hAnsi="思源黑体 CN Light" w:cs="Arial"/>
                <w:color w:val="3B3838"/>
                <w:sz w:val="20"/>
                <w:szCs w:val="20"/>
              </w:rPr>
              <w:t>=”Sv</w:t>
            </w:r>
            <w:proofErr w:type="gramEnd"/>
            <w:r w:rsidRPr="008A4AF2">
              <w:rPr>
                <w:rFonts w:ascii="思源黑体 CN Light" w:eastAsia="思源黑体 CN Light" w:hAnsi="思源黑体 CN Light" w:cs="Arial"/>
                <w:color w:val="3B3838"/>
                <w:sz w:val="20"/>
                <w:szCs w:val="20"/>
              </w:rPr>
              <w:t>”%}</w:t>
            </w:r>
          </w:p>
          <w:p w14:paraId="5D745009"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 ==”MET” and a.three_prime_gene ==”MET”%}</w:t>
            </w:r>
          </w:p>
          <w:p w14:paraId="522F4222" w14:textId="5EF30A24"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7A08FC8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45CC8948"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
          <w:p w14:paraId="52BB5883" w14:textId="19CBAB6E"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783F6CC2"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endfor%}</w:t>
            </w:r>
          </w:p>
          <w:p w14:paraId="343C4025"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w:t>
            </w:r>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_prime_transcript}}/{{a.three_prime_transcript}}</w:t>
            </w:r>
          </w:p>
          <w:p w14:paraId="0675940D"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7569A986" w14:textId="67BD6A92"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45C2902C"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{%p if a.bio_category=</w:t>
            </w:r>
            <w:proofErr w:type="gramStart"/>
            <w:r w:rsidRPr="008A4AF2">
              <w:rPr>
                <w:rFonts w:ascii="思源黑体 CN Light" w:eastAsia="思源黑体 CN Light" w:hAnsi="思源黑体 CN Light" w:cs="Arial"/>
                <w:color w:val="3B3838"/>
                <w:sz w:val="20"/>
                <w:szCs w:val="20"/>
              </w:rPr>
              <w:t>=”Snvindel</w:t>
            </w:r>
            <w:proofErr w:type="gramEnd"/>
            <w:r w:rsidRPr="008A4AF2">
              <w:rPr>
                <w:rFonts w:ascii="思源黑体 CN Light" w:eastAsia="思源黑体 CN Light" w:hAnsi="思源黑体 CN Light" w:cs="Arial"/>
                <w:color w:val="3B3838"/>
                <w:sz w:val="20"/>
                <w:szCs w:val="20"/>
              </w:rPr>
              <w:t>”%}</w:t>
            </w:r>
          </w:p>
          <w:p w14:paraId="5421D2E8"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
          <w:p w14:paraId="30A4EFD7"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w:t>
            </w:r>
            <w:proofErr w:type="gramStart"/>
            <w:r w:rsidRPr="008A4AF2">
              <w:rPr>
                <w:rFonts w:ascii="思源黑体 CN Light" w:eastAsia="思源黑体 CN Light" w:hAnsi="思源黑体 CN Light" w:cs="Arial"/>
                <w:color w:val="3B3838"/>
                <w:sz w:val="20"/>
                <w:szCs w:val="20"/>
              </w:rPr>
              <w:t>=”Cnv</w:t>
            </w:r>
            <w:proofErr w:type="gramEnd"/>
            <w:r w:rsidRPr="008A4AF2">
              <w:rPr>
                <w:rFonts w:ascii="思源黑体 CN Light" w:eastAsia="思源黑体 CN Light" w:hAnsi="思源黑体 CN Light" w:cs="Arial"/>
                <w:color w:val="3B3838"/>
                <w:sz w:val="20"/>
                <w:szCs w:val="20"/>
              </w:rPr>
              <w:t>”%}</w:t>
            </w:r>
          </w:p>
          <w:p w14:paraId="4291D19D"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{a.cn_mean}}</w:t>
            </w:r>
          </w:p>
          <w:p w14:paraId="6F234AF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elif a.bio_category=</w:t>
            </w:r>
            <w:proofErr w:type="gramStart"/>
            <w:r w:rsidRPr="008A4AF2">
              <w:rPr>
                <w:rFonts w:ascii="思源黑体 CN Light" w:eastAsia="思源黑体 CN Light" w:hAnsi="思源黑体 CN Light" w:cs="Arial"/>
                <w:color w:val="3B3838"/>
                <w:sz w:val="20"/>
                <w:szCs w:val="20"/>
              </w:rPr>
              <w:t>=”Sv</w:t>
            </w:r>
            <w:proofErr w:type="gramEnd"/>
            <w:r w:rsidRPr="008A4AF2">
              <w:rPr>
                <w:rFonts w:ascii="思源黑体 CN Light" w:eastAsia="思源黑体 CN Light" w:hAnsi="思源黑体 CN Light" w:cs="Arial"/>
                <w:color w:val="3B3838"/>
                <w:sz w:val="20"/>
                <w:szCs w:val="20"/>
              </w:rPr>
              <w:t>”%}</w:t>
            </w:r>
          </w:p>
          <w:p w14:paraId="37FF4117"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a.copies</w:t>
            </w:r>
            <w:proofErr w:type="gramEnd"/>
            <w:r w:rsidRPr="008A4AF2">
              <w:rPr>
                <w:rFonts w:ascii="思源黑体 CN Light" w:eastAsia="思源黑体 CN Light" w:hAnsi="思源黑体 CN Light" w:cs="Arial"/>
                <w:color w:val="3B3838"/>
                <w:sz w:val="20"/>
                <w:szCs w:val="20"/>
              </w:rPr>
              <w:t>}} copies</w:t>
            </w:r>
          </w:p>
          <w:p w14:paraId="5670F016"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5B768F0"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
          <w:p w14:paraId="28419D13" w14:textId="77777777" w:rsidR="005A2D85" w:rsidRPr="008A4AF2" w:rsidRDefault="005A2D85" w:rsidP="005A2D85">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71997FA6" w14:textId="7833AC3A"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5A2D85" w14:paraId="4867DA57" w14:textId="77777777" w:rsidTr="006718AB">
        <w:tc>
          <w:tcPr>
            <w:tcW w:w="10206" w:type="dxa"/>
            <w:gridSpan w:val="4"/>
            <w:vAlign w:val="center"/>
          </w:tcPr>
          <w:p w14:paraId="3DCEFA5F" w14:textId="25FE7EF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endfor%}</w:t>
            </w:r>
          </w:p>
        </w:tc>
      </w:tr>
      <w:tr w:rsidR="005A2D85" w14:paraId="551700BA" w14:textId="77777777" w:rsidTr="006718AB">
        <w:tc>
          <w:tcPr>
            <w:tcW w:w="10206" w:type="dxa"/>
            <w:gridSpan w:val="4"/>
            <w:vAlign w:val="center"/>
          </w:tcPr>
          <w:p w14:paraId="09246A84" w14:textId="2F5A796B"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if not var.knb and not 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 + var.var_somatic.level_II + var.var_somatic.level_onco_nodrug + var.var_somatic.level_III %}</w:t>
            </w:r>
          </w:p>
        </w:tc>
      </w:tr>
      <w:tr w:rsidR="005A2D85" w14:paraId="797C404B" w14:textId="77777777" w:rsidTr="00123114">
        <w:tc>
          <w:tcPr>
            <w:tcW w:w="1418" w:type="dxa"/>
            <w:vAlign w:val="center"/>
          </w:tcPr>
          <w:p w14:paraId="1D5624C2" w14:textId="05BDC041" w:rsidR="005A2D85" w:rsidRPr="008A4AF2" w:rsidRDefault="005A2D85" w:rsidP="005A2D85">
            <w:pPr>
              <w:spacing w:after="0" w:line="240" w:lineRule="auto"/>
              <w:jc w:val="center"/>
              <w:rPr>
                <w:rFonts w:ascii="思源黑体 CN Light" w:eastAsia="思源黑体 CN Light" w:hAnsi="思源黑体 CN Light" w:cs="Arial"/>
                <w:b/>
                <w:bCs/>
                <w:i/>
                <w:iCs/>
                <w:color w:val="3B3838"/>
              </w:rPr>
            </w:pPr>
            <w:r>
              <w:rPr>
                <w:rFonts w:ascii="思源黑体 CN Light" w:eastAsia="思源黑体 CN Light" w:hAnsi="思源黑体 CN Light" w:cs="Arial" w:hint="eastAsia"/>
                <w:b/>
                <w:bCs/>
                <w:i/>
                <w:iCs/>
                <w:color w:val="3B3838"/>
              </w:rPr>
              <w:t>-</w:t>
            </w:r>
          </w:p>
        </w:tc>
        <w:tc>
          <w:tcPr>
            <w:tcW w:w="3260" w:type="dxa"/>
            <w:vAlign w:val="center"/>
          </w:tcPr>
          <w:p w14:paraId="0CCCF89A" w14:textId="5B85337C" w:rsidR="005A2D85" w:rsidRPr="008A4AF2" w:rsidRDefault="005A2D85"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tc>
        <w:tc>
          <w:tcPr>
            <w:tcW w:w="3544" w:type="dxa"/>
            <w:vAlign w:val="center"/>
          </w:tcPr>
          <w:p w14:paraId="2E69E26B" w14:textId="20150CE4" w:rsidR="005A2D85" w:rsidRPr="008A4AF2" w:rsidRDefault="005A2D85"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tc>
        <w:tc>
          <w:tcPr>
            <w:tcW w:w="1984" w:type="dxa"/>
            <w:vAlign w:val="center"/>
          </w:tcPr>
          <w:p w14:paraId="2F1FFEBC" w14:textId="629C4F6F" w:rsidR="005A2D85" w:rsidRPr="008A4AF2" w:rsidRDefault="005A2D85"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p>
        </w:tc>
      </w:tr>
      <w:tr w:rsidR="005A2D85" w14:paraId="0047475D" w14:textId="77777777" w:rsidTr="00B04B12">
        <w:tc>
          <w:tcPr>
            <w:tcW w:w="10206" w:type="dxa"/>
            <w:gridSpan w:val="4"/>
            <w:vAlign w:val="center"/>
          </w:tcPr>
          <w:p w14:paraId="0C1E44EF" w14:textId="3D97DB1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r w:rsidR="007760F3" w14:paraId="753CB4C4" w14:textId="77777777" w:rsidTr="00B04B12">
        <w:tc>
          <w:tcPr>
            <w:tcW w:w="10206" w:type="dxa"/>
            <w:gridSpan w:val="4"/>
            <w:vAlign w:val="center"/>
          </w:tcPr>
          <w:p w14:paraId="515CEEA9" w14:textId="54C81C5F" w:rsidR="007760F3" w:rsidRPr="00D04920" w:rsidRDefault="0066703E"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bl>
    <w:p w14:paraId="2D891F8B" w14:textId="77777777" w:rsidR="005D46CD" w:rsidRDefault="005D46CD">
      <w:pPr>
        <w:pStyle w:val="Default"/>
        <w:snapToGrid w:val="0"/>
        <w:jc w:val="both"/>
        <w:rPr>
          <w:rFonts w:ascii="思源黑体 CN Regular" w:eastAsia="思源黑体 CN Regular" w:hAnsi="思源黑体 CN Regular" w:cs="Arial"/>
          <w:bCs/>
          <w:color w:val="3B3838"/>
          <w:sz w:val="16"/>
          <w:szCs w:val="16"/>
        </w:rPr>
      </w:pPr>
    </w:p>
    <w:p w14:paraId="0BC943EF" w14:textId="294DECFB" w:rsidR="002C0684" w:rsidRPr="00963352" w:rsidRDefault="00A82A49">
      <w:pPr>
        <w:pStyle w:val="Default"/>
        <w:snapToGrid w:val="0"/>
        <w:jc w:val="both"/>
        <w:rPr>
          <w:rFonts w:ascii="思源黑体 CN Regular" w:eastAsia="思源黑体 CN Regular" w:hAnsi="思源黑体 CN Regular" w:cs="Arial"/>
          <w:bCs/>
          <w:color w:val="3B3838"/>
          <w:sz w:val="15"/>
          <w:szCs w:val="15"/>
        </w:rPr>
      </w:pPr>
      <w:r w:rsidRPr="00963352">
        <w:rPr>
          <w:rFonts w:ascii="思源黑体 CN Regular" w:eastAsia="思源黑体 CN Regular" w:hAnsi="思源黑体 CN Regular" w:cs="Arial"/>
          <w:bCs/>
          <w:color w:val="3B3838"/>
          <w:sz w:val="16"/>
          <w:szCs w:val="16"/>
        </w:rPr>
        <w:t>注：</w:t>
      </w:r>
    </w:p>
    <w:p w14:paraId="433FF154" w14:textId="254DEBCD" w:rsidR="002C0684" w:rsidRPr="00963352" w:rsidRDefault="00A82A49">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sidRPr="00963352">
        <w:rPr>
          <w:rFonts w:ascii="思源黑体 CN Regular" w:eastAsia="思源黑体 CN Regular" w:hAnsi="思源黑体 CN Regular" w:cs="Arial" w:hint="eastAsia"/>
          <w:color w:val="3B3838"/>
          <w:sz w:val="16"/>
          <w:szCs w:val="16"/>
        </w:rPr>
        <w:t>*</w:t>
      </w:r>
      <w:r w:rsidRPr="00963352">
        <w:rPr>
          <w:rFonts w:ascii="思源黑体 CN Regular" w:eastAsia="思源黑体 CN Regular" w:hAnsi="思源黑体 CN Regular" w:cs="Arial" w:hint="eastAsia"/>
          <w:color w:val="3B3838"/>
          <w:sz w:val="16"/>
          <w:szCs w:val="16"/>
          <w:lang w:val="en-CA"/>
        </w:rPr>
        <w:t>丰度</w:t>
      </w:r>
      <w:r w:rsidR="00244466" w:rsidRPr="00963352">
        <w:rPr>
          <w:rFonts w:ascii="思源黑体 CN Regular" w:eastAsia="思源黑体 CN Regular" w:hAnsi="思源黑体 CN Regular" w:cs="Arial" w:hint="eastAsia"/>
          <w:color w:val="3B3838"/>
          <w:sz w:val="16"/>
          <w:szCs w:val="16"/>
          <w:lang w:val="en-CA"/>
        </w:rPr>
        <w:t>/拷贝数</w:t>
      </w:r>
      <w:r w:rsidRPr="00963352">
        <w:rPr>
          <w:rFonts w:ascii="思源黑体 CN Regular" w:eastAsia="思源黑体 CN Regular" w:hAnsi="思源黑体 CN Regular" w:cs="Arial" w:hint="eastAsia"/>
          <w:color w:val="3B3838"/>
          <w:sz w:val="16"/>
          <w:szCs w:val="16"/>
          <w:lang w:val="en-CA"/>
        </w:rPr>
        <w:t>：该位点所有等位基因中，突变等位基因的具体占比。如突变丰度</w:t>
      </w:r>
      <w:r w:rsidRPr="00963352">
        <w:rPr>
          <w:rFonts w:ascii="思源黑体 CN Regular" w:eastAsia="思源黑体 CN Regular" w:hAnsi="思源黑体 CN Regular" w:cs="Arial"/>
          <w:color w:val="3B3838"/>
          <w:sz w:val="16"/>
          <w:szCs w:val="16"/>
          <w:lang w:val="en-CA"/>
        </w:rPr>
        <w:t>5%意为该位点含有5%的突变等位基因和95%的野生型等位基因。对于拷贝数变异结果，以发生扩增后的具体拷贝数（CN）表示，正常基因组为2个拷贝。</w:t>
      </w:r>
    </w:p>
    <w:p w14:paraId="10E39A67" w14:textId="682B7A72" w:rsidR="00453BFF" w:rsidRDefault="00A82A49" w:rsidP="00453BFF">
      <w:pPr>
        <w:pStyle w:val="Default"/>
        <w:snapToGrid w:val="0"/>
        <w:ind w:firstLineChars="200" w:firstLine="320"/>
        <w:rPr>
          <w:rFonts w:ascii="思源黑体 CN Regular" w:eastAsia="思源黑体 CN Regular" w:hAnsi="思源黑体 CN Regular" w:cs="Arial"/>
          <w:color w:val="3B3838"/>
          <w:sz w:val="16"/>
          <w:szCs w:val="16"/>
          <w:lang w:val="en-CA"/>
        </w:rPr>
      </w:pPr>
      <w:r w:rsidRPr="00C137D0">
        <w:rPr>
          <w:rFonts w:ascii="思源黑体 CN Regular" w:eastAsia="思源黑体 CN Regular" w:hAnsi="思源黑体 CN Regular" w:cs="Arial" w:hint="eastAsia"/>
          <w:color w:val="3B3838"/>
          <w:sz w:val="16"/>
          <w:szCs w:val="16"/>
          <w:lang w:val="en-CA"/>
        </w:rPr>
        <w:t>本报告仅对</w:t>
      </w:r>
      <w:r w:rsidR="00566944" w:rsidRPr="00C137D0">
        <w:rPr>
          <w:rFonts w:ascii="思源黑体 CN Regular" w:eastAsia="思源黑体 CN Regular" w:hAnsi="思源黑体 CN Regular" w:cs="Arial" w:hint="eastAsia"/>
          <w:color w:val="3B3838"/>
          <w:sz w:val="16"/>
          <w:szCs w:val="16"/>
          <w:lang w:val="en-CA"/>
        </w:rPr>
        <w:t>本次</w:t>
      </w:r>
      <w:r w:rsidRPr="00C137D0">
        <w:rPr>
          <w:rFonts w:ascii="思源黑体 CN Regular" w:eastAsia="思源黑体 CN Regular" w:hAnsi="思源黑体 CN Regular" w:cs="Arial" w:hint="eastAsia"/>
          <w:color w:val="3B3838"/>
          <w:sz w:val="16"/>
          <w:szCs w:val="16"/>
          <w:lang w:val="en-CA"/>
        </w:rPr>
        <w:t>样本负责，结果仅供参考，不作为临床诊断的依据，如有疑问请于报告出具后三个工作日内咨询。</w:t>
      </w:r>
    </w:p>
    <w:p w14:paraId="67056644" w14:textId="76DE6DAA" w:rsidR="00EE7E47" w:rsidRDefault="00EE7E47" w:rsidP="00453BFF">
      <w:pPr>
        <w:pStyle w:val="Default"/>
        <w:snapToGrid w:val="0"/>
        <w:ind w:firstLineChars="200" w:firstLine="320"/>
        <w:rPr>
          <w:rFonts w:ascii="思源黑体 CN Regular" w:eastAsia="思源黑体 CN Regular" w:hAnsi="思源黑体 CN Regular" w:cs="Arial"/>
          <w:color w:val="3B3838"/>
          <w:sz w:val="16"/>
          <w:szCs w:val="16"/>
          <w:lang w:val="en-CA"/>
        </w:rPr>
      </w:pPr>
      <w:r w:rsidRPr="00EE7E47">
        <w:rPr>
          <w:rFonts w:ascii="思源黑体 CN Regular" w:eastAsia="思源黑体 CN Regular" w:hAnsi="思源黑体 CN Regular" w:cs="Arial" w:hint="eastAsia"/>
          <w:color w:val="3B3838"/>
          <w:sz w:val="16"/>
          <w:szCs w:val="16"/>
          <w:lang w:val="en-CA"/>
        </w:rPr>
        <w:t>{%</w:t>
      </w:r>
      <w:r>
        <w:rPr>
          <w:rFonts w:ascii="思源黑体 CN Regular" w:eastAsia="思源黑体 CN Regular" w:hAnsi="思源黑体 CN Regular" w:cs="Arial"/>
          <w:color w:val="3B3838"/>
          <w:sz w:val="16"/>
          <w:szCs w:val="16"/>
          <w:lang w:val="en-CA"/>
        </w:rPr>
        <w:t>p</w:t>
      </w:r>
      <w:r w:rsidRPr="00EE7E47">
        <w:rPr>
          <w:rFonts w:ascii="思源黑体 CN Regular" w:eastAsia="思源黑体 CN Regular" w:hAnsi="思源黑体 CN Regular" w:cs="Arial" w:hint="eastAsia"/>
          <w:color w:val="3B3838"/>
          <w:sz w:val="16"/>
          <w:szCs w:val="16"/>
          <w:lang w:val="en-CA"/>
        </w:rPr>
        <w:t xml:space="preserve"> if “肠癌” in sample.tumor_list%}</w:t>
      </w:r>
    </w:p>
    <w:p w14:paraId="4BF6D414" w14:textId="77777777" w:rsidR="00EE7E47" w:rsidRPr="00B54073" w:rsidRDefault="00EE7E47" w:rsidP="00EE7E47">
      <w:pPr>
        <w:pStyle w:val="Default"/>
        <w:snapToGrid w:val="0"/>
        <w:ind w:firstLineChars="200" w:firstLine="320"/>
        <w:jc w:val="both"/>
        <w:rPr>
          <w:rFonts w:ascii="思源黑体 CN Regular" w:eastAsia="思源黑体 CN Regular" w:hAnsi="思源黑体 CN Regular" w:cs="Arial"/>
          <w:color w:val="3B3838"/>
          <w:sz w:val="16"/>
          <w:szCs w:val="16"/>
        </w:rPr>
      </w:pPr>
      <w:r w:rsidRPr="00DF1C8D">
        <w:rPr>
          <w:rFonts w:ascii="思源黑体 CN Regular" w:eastAsia="思源黑体 CN Regular" w:hAnsi="思源黑体 CN Regular" w:cs="Arial" w:hint="eastAsia"/>
          <w:color w:val="3B3838"/>
          <w:sz w:val="16"/>
          <w:szCs w:val="16"/>
        </w:rPr>
        <w:t>本报告中，KRAS</w:t>
      </w:r>
      <w:r>
        <w:rPr>
          <w:rFonts w:ascii="思源黑体 CN Regular" w:eastAsia="思源黑体 CN Regular" w:hAnsi="思源黑体 CN Regular" w:cs="Arial" w:hint="eastAsia"/>
          <w:color w:val="3B3838"/>
          <w:sz w:val="16"/>
          <w:szCs w:val="16"/>
        </w:rPr>
        <w:t>、</w:t>
      </w:r>
      <w:r w:rsidRPr="00DF1C8D">
        <w:rPr>
          <w:rFonts w:ascii="思源黑体 CN Regular" w:eastAsia="思源黑体 CN Regular" w:hAnsi="思源黑体 CN Regular" w:cs="Arial" w:hint="eastAsia"/>
          <w:color w:val="3B3838"/>
          <w:sz w:val="16"/>
          <w:szCs w:val="16"/>
        </w:rPr>
        <w:t>NRAS</w:t>
      </w:r>
      <w:r>
        <w:rPr>
          <w:rFonts w:ascii="思源黑体 CN Regular" w:eastAsia="思源黑体 CN Regular" w:hAnsi="思源黑体 CN Regular" w:cs="Arial" w:hint="eastAsia"/>
          <w:color w:val="3B3838"/>
          <w:sz w:val="16"/>
          <w:szCs w:val="16"/>
        </w:rPr>
        <w:t>、</w:t>
      </w:r>
      <w:r w:rsidRPr="00DF1C8D">
        <w:rPr>
          <w:rFonts w:ascii="思源黑体 CN Regular" w:eastAsia="思源黑体 CN Regular" w:hAnsi="思源黑体 CN Regular" w:cs="Arial" w:hint="eastAsia"/>
          <w:color w:val="3B3838"/>
          <w:sz w:val="16"/>
          <w:szCs w:val="16"/>
        </w:rPr>
        <w:t>BRAF V600E 野生型参考NCCN结肠癌指南（2021年V2版）和直肠癌指南（2021年V1版）定义为不具有KRAS和NRAS基因第2、3、4号外显子上已知有害突变和BRAF V600E突变。</w:t>
      </w:r>
    </w:p>
    <w:p w14:paraId="4E220493" w14:textId="2E41510E" w:rsidR="00EE7E47" w:rsidRPr="00EE7E47" w:rsidRDefault="00EE7E47" w:rsidP="00453BFF">
      <w:pPr>
        <w:pStyle w:val="Default"/>
        <w:snapToGrid w:val="0"/>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color w:val="3B3838"/>
          <w:sz w:val="16"/>
          <w:szCs w:val="16"/>
        </w:rPr>
        <w:t>{%p endif%}</w:t>
      </w:r>
    </w:p>
    <w:p w14:paraId="454D5DC9" w14:textId="549FC8B5" w:rsidR="00C12C18" w:rsidRDefault="00C12C18">
      <w:pPr>
        <w:spacing w:after="0" w:line="240" w:lineRule="auto"/>
        <w:jc w:val="left"/>
      </w:pPr>
      <w:r>
        <w:br w:type="page"/>
      </w:r>
    </w:p>
    <w:bookmarkStart w:id="8" w:name="_Toc153812950"/>
    <w:bookmarkStart w:id="9" w:name="OLE_LINK19"/>
    <w:bookmarkStart w:id="10" w:name="OLE_LINK16"/>
    <w:p w14:paraId="4413B02D" w14:textId="18538F0B" w:rsidR="002C0684" w:rsidRPr="008948EC" w:rsidRDefault="002711C0" w:rsidP="008948EC">
      <w:pPr>
        <w:pStyle w:val="af9"/>
        <w:numPr>
          <w:ilvl w:val="0"/>
          <w:numId w:val="1"/>
        </w:numPr>
        <w:outlineLvl w:val="0"/>
        <w:rPr>
          <w:rFonts w:ascii="Arial" w:eastAsia="思源黑体 CN Medium" w:hAnsi="Arial" w:cs="Arial"/>
          <w:color w:val="1654B0"/>
        </w:rPr>
      </w:pPr>
      <w:r w:rsidRPr="008948EC">
        <w:rPr>
          <w:rFonts w:ascii="Arial" w:eastAsia="思源黑体 CN Medium" w:hAnsi="Arial" w:cs="Arial"/>
          <w:noProof/>
          <w:color w:val="1654B0"/>
        </w:rPr>
        <w:lastRenderedPageBreak/>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5862C55D"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397B52" w:rsidRPr="008948EC">
        <w:rPr>
          <w:rFonts w:ascii="Arial" w:eastAsia="思源黑体 CN Medium" w:hAnsi="Arial" w:cs="Arial" w:hint="eastAsia"/>
          <w:color w:val="1654B0"/>
        </w:rPr>
        <w:t>检测结果临床提示</w:t>
      </w:r>
      <w:bookmarkEnd w:id="8"/>
    </w:p>
    <w:bookmarkEnd w:id="9"/>
    <w:bookmarkEnd w:id="10"/>
    <w:p w14:paraId="425A851D" w14:textId="3E2C0238" w:rsidR="002C0684" w:rsidRPr="005E69C0" w:rsidRDefault="00DA2FBD"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hint="eastAsia"/>
          <w:b/>
          <w:bCs/>
          <w:smallCaps w:val="0"/>
          <w:color w:val="1654B0"/>
          <w:spacing w:val="0"/>
          <w:sz w:val="24"/>
          <w:szCs w:val="24"/>
        </w:rPr>
        <w:t xml:space="preserve">3.1 </w:t>
      </w:r>
      <w:r w:rsidRPr="005E69C0">
        <w:rPr>
          <w:rFonts w:ascii="思源黑体 CN Regular" w:eastAsia="思源黑体 CN Regular" w:hAnsi="思源黑体 CN Regular" w:cs="Arial"/>
          <w:b/>
          <w:bCs/>
          <w:smallCaps w:val="0"/>
          <w:color w:val="1654B0"/>
          <w:spacing w:val="0"/>
          <w:sz w:val="24"/>
          <w:szCs w:val="24"/>
        </w:rPr>
        <w:t>变异分级及</w:t>
      </w:r>
      <w:r w:rsidR="0072371F" w:rsidRPr="005E69C0">
        <w:rPr>
          <w:rFonts w:ascii="思源黑体 CN Regular" w:eastAsia="思源黑体 CN Regular" w:hAnsi="思源黑体 CN Regular" w:cs="Arial" w:hint="eastAsia"/>
          <w:b/>
          <w:bCs/>
          <w:smallCaps w:val="0"/>
          <w:color w:val="1654B0"/>
          <w:spacing w:val="0"/>
          <w:sz w:val="24"/>
          <w:szCs w:val="24"/>
        </w:rPr>
        <w:t>临床提示</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2C0684" w14:paraId="27FDF50C" w14:textId="77777777" w:rsidTr="003632B8">
        <w:trPr>
          <w:trHeight w:hRule="exact" w:val="454"/>
          <w:jc w:val="center"/>
        </w:trPr>
        <w:tc>
          <w:tcPr>
            <w:tcW w:w="10421" w:type="dxa"/>
            <w:gridSpan w:val="4"/>
            <w:tcBorders>
              <w:top w:val="nil"/>
              <w:bottom w:val="dotted" w:sz="4" w:space="0" w:color="4472C4"/>
            </w:tcBorders>
            <w:shd w:val="clear" w:color="auto" w:fill="548ED4"/>
            <w:vAlign w:val="center"/>
          </w:tcPr>
          <w:p w14:paraId="25B1906A" w14:textId="77777777"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Ⅰ</w:t>
            </w:r>
            <w:r w:rsidRPr="003632B8">
              <w:rPr>
                <w:rFonts w:ascii="思源黑体 CN Bold" w:eastAsia="思源黑体 CN Bold" w:hAnsi="思源黑体 CN Bold" w:cs="微软雅黑"/>
                <w:b/>
                <w:bCs/>
                <w:color w:val="FFFFFF"/>
                <w:sz w:val="20"/>
                <w:szCs w:val="21"/>
              </w:rPr>
              <w:t>: 具有明确临床意义的变异</w:t>
            </w:r>
          </w:p>
        </w:tc>
      </w:tr>
      <w:tr w:rsidR="002C0684" w14:paraId="7DE1777E" w14:textId="77777777" w:rsidTr="00F22EF9">
        <w:trPr>
          <w:jc w:val="center"/>
        </w:trPr>
        <w:tc>
          <w:tcPr>
            <w:tcW w:w="1418" w:type="dxa"/>
            <w:tcBorders>
              <w:top w:val="dotted" w:sz="4" w:space="0" w:color="4472C4"/>
            </w:tcBorders>
            <w:vAlign w:val="center"/>
          </w:tcPr>
          <w:p w14:paraId="54AE8C39"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47464FC2"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6F6E9247" w14:textId="2DB4E2B9" w:rsidR="002C0684" w:rsidRPr="003632B8" w:rsidRDefault="0072371F">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7FEE8E99" w14:textId="77777777" w:rsidR="002C0684" w:rsidRPr="003632B8" w:rsidRDefault="00C8310A">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w:t>
            </w:r>
            <w:r w:rsidR="00AF3EBF" w:rsidRPr="003632B8">
              <w:rPr>
                <w:rFonts w:ascii="思源黑体 CN Bold" w:eastAsia="思源黑体 CN Bold" w:hAnsi="思源黑体 CN Bold" w:cs="Arial" w:hint="eastAsia"/>
                <w:b/>
                <w:color w:val="3B3838"/>
                <w:sz w:val="20"/>
                <w:szCs w:val="21"/>
              </w:rPr>
              <w:t>解读</w:t>
            </w:r>
          </w:p>
        </w:tc>
      </w:tr>
      <w:tr w:rsidR="00D04920" w14:paraId="6C9AEDF8" w14:textId="77777777" w:rsidTr="00295737">
        <w:trPr>
          <w:jc w:val="center"/>
        </w:trPr>
        <w:tc>
          <w:tcPr>
            <w:tcW w:w="10421" w:type="dxa"/>
            <w:gridSpan w:val="4"/>
            <w:vAlign w:val="center"/>
          </w:tcPr>
          <w:p w14:paraId="7D0CBC26" w14:textId="22F216A2" w:rsidR="00D04920" w:rsidRDefault="00D04920" w:rsidP="00D04920">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if var.knb%}</w:t>
            </w:r>
          </w:p>
        </w:tc>
      </w:tr>
      <w:tr w:rsidR="005D46CD" w14:paraId="28328CA6" w14:textId="77777777" w:rsidTr="00F22EF9">
        <w:trPr>
          <w:jc w:val="center"/>
        </w:trPr>
        <w:tc>
          <w:tcPr>
            <w:tcW w:w="1418" w:type="dxa"/>
            <w:vAlign w:val="center"/>
          </w:tcPr>
          <w:p w14:paraId="423B74BE" w14:textId="77777777"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KRAS/</w:t>
            </w:r>
          </w:p>
          <w:p w14:paraId="3B3DB72C" w14:textId="001BB6AB"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NRAS/</w:t>
            </w:r>
          </w:p>
          <w:p w14:paraId="0F1320CD" w14:textId="325700C3" w:rsidR="005D46CD" w:rsidRPr="007917E1" w:rsidRDefault="005D46CD" w:rsidP="005D46CD">
            <w:pPr>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 xml:space="preserve">BRAF </w:t>
            </w:r>
            <w:r w:rsidRPr="007917E1">
              <w:rPr>
                <w:rFonts w:ascii="Arial" w:eastAsia="思源黑体 CN Medium" w:hAnsi="Arial" w:cs="Arial" w:hint="eastAsia"/>
                <w:b/>
                <w:color w:val="3B3838"/>
                <w:sz w:val="18"/>
              </w:rPr>
              <w:t>V600E</w:t>
            </w:r>
          </w:p>
          <w:p w14:paraId="651D050A" w14:textId="7DFA86D2"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color w:val="3B3838"/>
                <w:sz w:val="18"/>
              </w:rPr>
              <w:t>野生型</w:t>
            </w:r>
          </w:p>
        </w:tc>
        <w:tc>
          <w:tcPr>
            <w:tcW w:w="2693" w:type="dxa"/>
            <w:vAlign w:val="center"/>
          </w:tcPr>
          <w:p w14:paraId="27963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if var.knb</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
          <w:p w14:paraId="47BEC3BB"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for b in 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
          <w:p w14:paraId="7C67C8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348A9CB2"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44AA1847"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4C723DCC"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2557321E" w14:textId="55B9AB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4EF25927" w14:textId="77777777" w:rsidR="005D46CD" w:rsidRDefault="005D46CD" w:rsidP="005D46CD">
            <w:pPr>
              <w:snapToGrid w:val="0"/>
              <w:spacing w:after="0"/>
              <w:jc w:val="left"/>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if var.knb</w:t>
            </w: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evi_</w:t>
            </w:r>
            <w:proofErr w:type="gramStart"/>
            <w:r w:rsidRPr="00347201">
              <w:rPr>
                <w:rFonts w:ascii="Arial" w:eastAsia="思源黑体 CN Medium" w:hAnsi="Arial" w:cs="Arial"/>
                <w:bCs/>
                <w:color w:val="3B3838"/>
                <w:sz w:val="18"/>
                <w:highlight w:val="yellow"/>
              </w:rPr>
              <w:t>sum.regimen</w:t>
            </w:r>
            <w:proofErr w:type="gramEnd"/>
            <w:r w:rsidRPr="00347201">
              <w:rPr>
                <w:rFonts w:ascii="Arial" w:eastAsia="思源黑体 CN Medium" w:hAnsi="Arial" w:cs="Arial"/>
                <w:bCs/>
                <w:color w:val="3B3838"/>
                <w:sz w:val="18"/>
                <w:highlight w:val="yellow"/>
              </w:rPr>
              <w:t>_R%}</w:t>
            </w:r>
          </w:p>
          <w:p w14:paraId="4252FDDE"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for b in 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
          <w:p w14:paraId="04E1F92E"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6C2110C8"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4B8DB5E7" w14:textId="77777777" w:rsidR="005D46CD"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endif%}</w:t>
            </w:r>
          </w:p>
          <w:p w14:paraId="16883277" w14:textId="77777777" w:rsidR="005D46CD" w:rsidRPr="00B4621E"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bCs/>
                <w:color w:val="3B3838"/>
                <w:sz w:val="18"/>
                <w:highlight w:val="green"/>
              </w:rPr>
              <w:t>{%p if var.knb.evi_sum.evi_</w:t>
            </w:r>
            <w:proofErr w:type="gramStart"/>
            <w:r w:rsidRPr="00347201">
              <w:rPr>
                <w:rFonts w:ascii="Arial" w:eastAsia="思源黑体 CN Medium" w:hAnsi="Arial" w:cs="Arial"/>
                <w:bCs/>
                <w:color w:val="3B3838"/>
                <w:sz w:val="18"/>
                <w:highlight w:val="green"/>
              </w:rPr>
              <w:t>split.Prognostic</w:t>
            </w:r>
            <w:proofErr w:type="gramEnd"/>
            <w:r w:rsidRPr="00347201">
              <w:rPr>
                <w:rFonts w:ascii="Arial" w:eastAsia="思源黑体 CN Medium" w:hAnsi="Arial" w:cs="Arial"/>
                <w:bCs/>
                <w:color w:val="3B3838"/>
                <w:sz w:val="18"/>
                <w:highlight w:val="green"/>
              </w:rPr>
              <w:t>%}</w:t>
            </w:r>
          </w:p>
          <w:p w14:paraId="0204C704"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{%p for b in var.knb.evi_sum.evi_</w:t>
            </w:r>
            <w:proofErr w:type="gramStart"/>
            <w:r w:rsidRPr="00B4621E">
              <w:rPr>
                <w:rFonts w:ascii="Arial" w:eastAsia="思源黑体 CN Medium" w:hAnsi="Arial" w:cs="Arial"/>
                <w:bCs/>
                <w:color w:val="3B3838"/>
                <w:sz w:val="18"/>
              </w:rPr>
              <w:t>split.Prognostic</w:t>
            </w:r>
            <w:proofErr w:type="gramEnd"/>
            <w:r w:rsidRPr="00B4621E">
              <w:rPr>
                <w:rFonts w:ascii="Arial" w:eastAsia="思源黑体 CN Medium" w:hAnsi="Arial" w:cs="Arial"/>
                <w:bCs/>
                <w:color w:val="3B3838"/>
                <w:sz w:val="18"/>
              </w:rPr>
              <w:t xml:space="preserve"> %}</w:t>
            </w:r>
          </w:p>
          <w:p w14:paraId="0C539862"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预后</w:t>
            </w:r>
            <w:r w:rsidRPr="00B4621E">
              <w:rPr>
                <w:rFonts w:ascii="Arial" w:eastAsia="思源黑体 CN Medium" w:hAnsi="Arial" w:cs="Arial" w:hint="eastAsia"/>
                <w:bCs/>
                <w:color w:val="3B3838"/>
                <w:sz w:val="18"/>
              </w:rPr>
              <w:t>{{b.clinical_significance_cn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{{b.evi_conclusion_simple }}</w:t>
            </w:r>
            <w:r w:rsidRPr="00B4621E">
              <w:rPr>
                <w:rFonts w:ascii="Arial" w:eastAsia="思源黑体 CN Medium" w:hAnsi="Arial" w:cs="Arial" w:hint="eastAsia"/>
                <w:bCs/>
                <w:color w:val="3B3838"/>
                <w:sz w:val="18"/>
              </w:rPr>
              <w:t>级）</w:t>
            </w:r>
          </w:p>
          <w:p w14:paraId="7E09965B"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{%p endfor%}</w:t>
            </w:r>
          </w:p>
          <w:p w14:paraId="50DA1F14"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green"/>
              </w:rPr>
              <w:t>{%p endif%}</w:t>
            </w:r>
          </w:p>
          <w:p w14:paraId="5AE720E6"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{%p if var.knb.evi_sum.evi_</w:t>
            </w:r>
            <w:proofErr w:type="gramStart"/>
            <w:r w:rsidRPr="007E5BCA">
              <w:rPr>
                <w:rFonts w:ascii="Arial" w:eastAsia="思源黑体 CN Medium" w:hAnsi="Arial" w:cs="Arial"/>
                <w:bCs/>
                <w:color w:val="3B3838"/>
                <w:sz w:val="18"/>
                <w:highlight w:val="cyan"/>
              </w:rPr>
              <w:t>split.Diagnostic</w:t>
            </w:r>
            <w:proofErr w:type="gramEnd"/>
            <w:r w:rsidRPr="007E5BCA">
              <w:rPr>
                <w:rFonts w:ascii="Arial" w:eastAsia="思源黑体 CN Medium" w:hAnsi="Arial" w:cs="Arial"/>
                <w:bCs/>
                <w:color w:val="3B3838"/>
                <w:sz w:val="18"/>
                <w:highlight w:val="cyan"/>
              </w:rPr>
              <w:t>%}</w:t>
            </w:r>
          </w:p>
          <w:p w14:paraId="6FE6013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{%p for b in var.knb.evi_sum.evi_</w:t>
            </w:r>
            <w:proofErr w:type="gramStart"/>
            <w:r w:rsidRPr="00B4621E">
              <w:rPr>
                <w:rFonts w:ascii="Arial" w:eastAsia="思源黑体 CN Medium" w:hAnsi="Arial" w:cs="Arial"/>
                <w:bCs/>
                <w:color w:val="3B3838"/>
                <w:sz w:val="18"/>
              </w:rPr>
              <w:t>split.Diagnostic</w:t>
            </w:r>
            <w:proofErr w:type="gramEnd"/>
            <w:r w:rsidRPr="00B4621E">
              <w:rPr>
                <w:rFonts w:ascii="Arial" w:eastAsia="思源黑体 CN Medium" w:hAnsi="Arial" w:cs="Arial"/>
                <w:bCs/>
                <w:color w:val="3B3838"/>
                <w:sz w:val="18"/>
              </w:rPr>
              <w:t xml:space="preserve"> %}</w:t>
            </w:r>
          </w:p>
          <w:p w14:paraId="65C9061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辅助诊断（</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{{b.evi_conclusion_simple }}</w:t>
            </w:r>
            <w:r w:rsidRPr="00B4621E">
              <w:rPr>
                <w:rFonts w:ascii="Arial" w:eastAsia="思源黑体 CN Medium" w:hAnsi="Arial" w:cs="Arial" w:hint="eastAsia"/>
                <w:bCs/>
                <w:color w:val="3B3838"/>
                <w:sz w:val="18"/>
              </w:rPr>
              <w:t>级）</w:t>
            </w:r>
          </w:p>
          <w:p w14:paraId="6BFAED2D"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{%p endfor%}</w:t>
            </w:r>
          </w:p>
          <w:p w14:paraId="1469D53B" w14:textId="77777777" w:rsidR="005D46CD"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lastRenderedPageBreak/>
              <w:t>{%p endif%}</w:t>
            </w:r>
          </w:p>
          <w:p w14:paraId="3B25F1E7" w14:textId="77777777" w:rsidR="005D46CD" w:rsidRDefault="005D46CD" w:rsidP="005D46CD">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if not var.knb.evi_</w:t>
            </w:r>
            <w:proofErr w:type="gramStart"/>
            <w:r w:rsidRPr="000A6AC5">
              <w:rPr>
                <w:rFonts w:ascii="Arial" w:eastAsia="思源黑体 CN Medium" w:hAnsi="Arial" w:cs="Arial"/>
                <w:bCs/>
                <w:color w:val="3B3838"/>
                <w:sz w:val="18"/>
                <w:highlight w:val="lightGray"/>
              </w:rPr>
              <w:t>sum.regimen</w:t>
            </w:r>
            <w:proofErr w:type="gramEnd"/>
            <w:r w:rsidRPr="000A6AC5">
              <w:rPr>
                <w:rFonts w:ascii="Arial" w:eastAsia="思源黑体 CN Medium" w:hAnsi="Arial" w:cs="Arial"/>
                <w:bCs/>
                <w:color w:val="3B3838"/>
                <w:sz w:val="18"/>
                <w:highlight w:val="lightGray"/>
              </w:rPr>
              <w:t>_R and not var.knb.evi_sum.evi_split.Prognostic and not var.knb.evi_sum.evi_split.Diagnostic %}</w:t>
            </w:r>
          </w:p>
          <w:p w14:paraId="39BE10F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D2A6871" w14:textId="4B9DE311" w:rsidR="005D46CD" w:rsidRPr="00FA0FDF" w:rsidRDefault="005D46CD" w:rsidP="005D46CD">
            <w:pPr>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endif%}</w:t>
            </w:r>
          </w:p>
        </w:tc>
        <w:tc>
          <w:tcPr>
            <w:tcW w:w="4042" w:type="dxa"/>
            <w:vAlign w:val="center"/>
          </w:tcPr>
          <w:p w14:paraId="7EF56BB9" w14:textId="340197A1" w:rsidR="005D46CD" w:rsidRPr="00074A33" w:rsidRDefault="005D46CD" w:rsidP="005D46CD">
            <w:pPr>
              <w:spacing w:after="0" w:line="240" w:lineRule="exact"/>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本次送检样本</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未检测到</w:t>
            </w:r>
            <w:r>
              <w:rPr>
                <w:rFonts w:ascii="Arial" w:eastAsia="思源黑体 CN Medium" w:hAnsi="Arial" w:cs="Arial" w:hint="eastAsia"/>
                <w:bCs/>
                <w:color w:val="3B3838"/>
                <w:sz w:val="18"/>
              </w:rPr>
              <w:t>KRAS</w:t>
            </w:r>
            <w:r>
              <w:rPr>
                <w:rFonts w:ascii="Arial" w:eastAsia="思源黑体 CN Medium" w:hAnsi="Arial" w:cs="Arial" w:hint="eastAsia"/>
                <w:bCs/>
                <w:color w:val="3B3838"/>
                <w:sz w:val="18"/>
              </w:rPr>
              <w:t>和</w:t>
            </w:r>
            <w:r>
              <w:rPr>
                <w:rFonts w:ascii="Arial" w:eastAsia="思源黑体 CN Medium" w:hAnsi="Arial" w:cs="Arial" w:hint="eastAsia"/>
                <w:bCs/>
                <w:color w:val="3B3838"/>
                <w:sz w:val="18"/>
              </w:rPr>
              <w:t>NRAS</w:t>
            </w:r>
            <w:r>
              <w:rPr>
                <w:rFonts w:ascii="Arial" w:eastAsia="思源黑体 CN Medium" w:hAnsi="Arial" w:cs="Arial" w:hint="eastAsia"/>
                <w:bCs/>
                <w:color w:val="3B3838"/>
                <w:sz w:val="18"/>
              </w:rPr>
              <w:t>基因第</w:t>
            </w:r>
            <w:r>
              <w:rPr>
                <w:rFonts w:ascii="Arial" w:eastAsia="思源黑体 CN Medium" w:hAnsi="Arial" w:cs="Arial" w:hint="eastAsia"/>
                <w:bCs/>
                <w:color w:val="3B3838"/>
                <w:sz w:val="18"/>
              </w:rPr>
              <w:t>2</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3</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4</w:t>
            </w:r>
            <w:r>
              <w:rPr>
                <w:rFonts w:ascii="Arial" w:eastAsia="思源黑体 CN Medium" w:hAnsi="Arial" w:cs="Arial" w:hint="eastAsia"/>
                <w:bCs/>
                <w:color w:val="3B3838"/>
                <w:sz w:val="18"/>
              </w:rPr>
              <w:t>号外显子已知致癌性变异和</w:t>
            </w:r>
            <w:r>
              <w:rPr>
                <w:rFonts w:ascii="Arial" w:eastAsia="思源黑体 CN Medium" w:hAnsi="Arial" w:cs="Arial" w:hint="eastAsia"/>
                <w:bCs/>
                <w:color w:val="3B3838"/>
                <w:sz w:val="18"/>
              </w:rPr>
              <w:t>BRAF</w:t>
            </w:r>
            <w:r>
              <w:rPr>
                <w:rFonts w:ascii="Arial" w:eastAsia="思源黑体 CN Medium" w:hAnsi="Arial" w:cs="Arial" w:hint="eastAsia"/>
                <w:bCs/>
                <w:color w:val="3B3838"/>
                <w:sz w:val="18"/>
              </w:rPr>
              <w:t>基因</w:t>
            </w:r>
            <w:r>
              <w:rPr>
                <w:rFonts w:ascii="Arial" w:eastAsia="思源黑体 CN Medium" w:hAnsi="Arial" w:cs="Arial" w:hint="eastAsia"/>
                <w:bCs/>
                <w:color w:val="3B3838"/>
                <w:sz w:val="18"/>
              </w:rPr>
              <w:t>V600E</w:t>
            </w:r>
            <w:r>
              <w:rPr>
                <w:rFonts w:ascii="Arial" w:eastAsia="思源黑体 CN Medium" w:hAnsi="Arial" w:cs="Arial" w:hint="eastAsia"/>
                <w:bCs/>
                <w:color w:val="3B3838"/>
                <w:sz w:val="18"/>
              </w:rPr>
              <w:t>突变。</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单抗适用于</w:t>
            </w:r>
            <w:r w:rsidRPr="00F3021E">
              <w:rPr>
                <w:rFonts w:ascii="Arial" w:eastAsia="思源黑体 CN Medium" w:hAnsi="Arial" w:cs="Arial" w:hint="eastAsia"/>
                <w:bCs/>
                <w:color w:val="3B3838"/>
                <w:sz w:val="18"/>
              </w:rPr>
              <w:t xml:space="preserve">KRAS / NRAS /BRAF V600E </w:t>
            </w:r>
            <w:r w:rsidRPr="00F3021E">
              <w:rPr>
                <w:rFonts w:ascii="Arial" w:eastAsia="思源黑体 CN Medium" w:hAnsi="Arial" w:cs="Arial" w:hint="eastAsia"/>
                <w:bCs/>
                <w:color w:val="3B3838"/>
                <w:sz w:val="18"/>
              </w:rPr>
              <w:t>野生型</w:t>
            </w:r>
            <w:r>
              <w:rPr>
                <w:rFonts w:ascii="Arial" w:eastAsia="思源黑体 CN Medium" w:hAnsi="Arial" w:cs="Arial" w:hint="eastAsia"/>
                <w:bCs/>
                <w:color w:val="3B3838"/>
                <w:sz w:val="18"/>
              </w:rPr>
              <w:t>的结直肠癌患者（</w:t>
            </w:r>
            <w:r>
              <w:rPr>
                <w:rFonts w:ascii="Arial" w:eastAsia="思源黑体 CN Medium" w:hAnsi="Arial" w:cs="Arial" w:hint="eastAsia"/>
                <w:bCs/>
                <w:color w:val="3B3838"/>
                <w:sz w:val="18"/>
              </w:rPr>
              <w:t>FDA</w:t>
            </w:r>
            <w:r>
              <w:rPr>
                <w:rFonts w:ascii="Arial" w:eastAsia="思源黑体 CN Medium" w:hAnsi="Arial" w:cs="Arial" w:hint="eastAsia"/>
                <w:bCs/>
                <w:color w:val="3B3838"/>
                <w:sz w:val="18"/>
              </w:rPr>
              <w:t>批准、结直肠癌</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指南推荐等）。</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指南未推荐</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w:t>
            </w:r>
            <w:proofErr w:type="gramStart"/>
            <w:r>
              <w:rPr>
                <w:rFonts w:ascii="Arial" w:eastAsia="思源黑体 CN Medium" w:hAnsi="Arial" w:cs="Arial" w:hint="eastAsia"/>
                <w:bCs/>
                <w:color w:val="3B3838"/>
                <w:sz w:val="18"/>
              </w:rPr>
              <w:t>抗用于</w:t>
            </w:r>
            <w:proofErr w:type="gramEnd"/>
            <w:r>
              <w:rPr>
                <w:rFonts w:ascii="Arial" w:eastAsia="思源黑体 CN Medium" w:hAnsi="Arial" w:cs="Arial" w:hint="eastAsia"/>
                <w:bCs/>
                <w:color w:val="3B3838"/>
                <w:sz w:val="18"/>
              </w:rPr>
              <w:t>右半结肠癌患者的一线治疗。请结合受检者临床资料谨慎用药。</w:t>
            </w:r>
          </w:p>
        </w:tc>
      </w:tr>
      <w:tr w:rsidR="005D46CD" w14:paraId="3D138B2E" w14:textId="77777777" w:rsidTr="00C34587">
        <w:trPr>
          <w:jc w:val="center"/>
        </w:trPr>
        <w:tc>
          <w:tcPr>
            <w:tcW w:w="10421" w:type="dxa"/>
            <w:gridSpan w:val="4"/>
            <w:vAlign w:val="center"/>
          </w:tcPr>
          <w:p w14:paraId="69DF7835" w14:textId="6A7B1957" w:rsidR="005D46CD" w:rsidRPr="00074A33"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endif%}</w:t>
            </w:r>
          </w:p>
        </w:tc>
      </w:tr>
      <w:tr w:rsidR="005D46CD" w14:paraId="14730858" w14:textId="77777777" w:rsidTr="00C34587">
        <w:trPr>
          <w:jc w:val="center"/>
        </w:trPr>
        <w:tc>
          <w:tcPr>
            <w:tcW w:w="10421" w:type="dxa"/>
            <w:gridSpan w:val="4"/>
            <w:vAlign w:val="center"/>
          </w:tcPr>
          <w:p w14:paraId="702D49BF" w14:textId="203A81C9" w:rsidR="005D46CD" w:rsidRPr="00D04920"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for a in 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
        </w:tc>
      </w:tr>
      <w:tr w:rsidR="005D46CD" w14:paraId="0F82EE24" w14:textId="77777777" w:rsidTr="00F22EF9">
        <w:trPr>
          <w:jc w:val="center"/>
        </w:trPr>
        <w:tc>
          <w:tcPr>
            <w:tcW w:w="1418" w:type="dxa"/>
            <w:vAlign w:val="center"/>
          </w:tcPr>
          <w:p w14:paraId="00B04E1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if a.bio_category=</w:t>
            </w:r>
            <w:proofErr w:type="gramStart"/>
            <w:r w:rsidRPr="007917E1">
              <w:rPr>
                <w:rFonts w:ascii="Arial" w:eastAsia="思源黑体 CN Medium" w:hAnsi="Arial" w:cs="Arial"/>
                <w:b/>
                <w:color w:val="3B3838"/>
                <w:sz w:val="18"/>
              </w:rPr>
              <w:t>=”Snvindel</w:t>
            </w:r>
            <w:proofErr w:type="gramEnd"/>
            <w:r w:rsidRPr="007917E1">
              <w:rPr>
                <w:rFonts w:ascii="Arial" w:eastAsia="思源黑体 CN Medium" w:hAnsi="Arial" w:cs="Arial"/>
                <w:b/>
                <w:color w:val="3B3838"/>
                <w:sz w:val="18"/>
              </w:rPr>
              <w:t>”%}</w:t>
            </w:r>
          </w:p>
          <w:p w14:paraId="06B0C4E4"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r w:rsidRPr="007917E1">
              <w:rPr>
                <w:rFonts w:ascii="Arial" w:eastAsia="思源黑体 CN Medium" w:hAnsi="Arial" w:cs="Arial"/>
                <w:b/>
                <w:color w:val="3B3838"/>
                <w:sz w:val="18"/>
              </w:rPr>
              <w:t xml:space="preserve"> {{a.hgvs_c}}{%if a.hgvs_p!=”p.?”%} {{a.hgvs_p}}{%endif%}</w:t>
            </w:r>
          </w:p>
          <w:p w14:paraId="467E0DF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elif a.bio_category=</w:t>
            </w:r>
            <w:proofErr w:type="gramStart"/>
            <w:r w:rsidRPr="007917E1">
              <w:rPr>
                <w:rFonts w:ascii="Arial" w:eastAsia="思源黑体 CN Medium" w:hAnsi="Arial" w:cs="Arial"/>
                <w:b/>
                <w:color w:val="3B3838"/>
                <w:sz w:val="18"/>
              </w:rPr>
              <w:t>=”Cnv</w:t>
            </w:r>
            <w:proofErr w:type="gramEnd"/>
            <w:r w:rsidRPr="007917E1">
              <w:rPr>
                <w:rFonts w:ascii="Arial" w:eastAsia="思源黑体 CN Medium" w:hAnsi="Arial" w:cs="Arial"/>
                <w:b/>
                <w:color w:val="3B3838"/>
                <w:sz w:val="18"/>
              </w:rPr>
              <w:t>”%}</w:t>
            </w:r>
          </w:p>
          <w:p w14:paraId="6CEA5F02"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{{a.gene_symbol}}</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764BC091"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elif a.bio_category=</w:t>
            </w:r>
            <w:proofErr w:type="gramStart"/>
            <w:r w:rsidRPr="007917E1">
              <w:rPr>
                <w:rFonts w:ascii="Arial" w:eastAsia="思源黑体 CN Medium" w:hAnsi="Arial" w:cs="Arial"/>
                <w:b/>
                <w:color w:val="3B3838"/>
                <w:sz w:val="18"/>
              </w:rPr>
              <w:t>=”Sv</w:t>
            </w:r>
            <w:proofErr w:type="gramEnd"/>
            <w:r w:rsidRPr="007917E1">
              <w:rPr>
                <w:rFonts w:ascii="Arial" w:eastAsia="思源黑体 CN Medium" w:hAnsi="Arial" w:cs="Arial"/>
                <w:b/>
                <w:color w:val="3B3838"/>
                <w:sz w:val="18"/>
              </w:rPr>
              <w:t>” or a.bio_category==”PSeqRnaSv”%}</w:t>
            </w:r>
          </w:p>
          <w:p w14:paraId="532769CB"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{%if a.five_prime_gene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a.three_prime_gene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{{a.five_prime_gene}}-</w:t>
            </w:r>
            <w:r w:rsidRPr="007917E1">
              <w:rPr>
                <w:rFonts w:ascii="Arial" w:eastAsia="思源黑体 CN Medium" w:hAnsi="Arial" w:cs="Arial" w:hint="eastAsia"/>
                <w:b/>
                <w:i/>
                <w:iCs/>
                <w:color w:val="3B3838"/>
                <w:sz w:val="18"/>
              </w:rPr>
              <w:lastRenderedPageBreak/>
              <w:t>{{a.three_prime_gene}}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2A1278F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21B7B55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
          <w:p w14:paraId="1FB465A8"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6F6BD903" w14:textId="66ACA775"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vAlign w:val="center"/>
          </w:tcPr>
          <w:p w14:paraId="6EABC98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%p if 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
          <w:p w14:paraId="4F5F8088"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for b in 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
          <w:p w14:paraId="1DD2D3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3C0F4766"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3132ECB2"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09AF3DF0"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7714154" w14:textId="22E7C8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3100C5D4" w14:textId="77777777" w:rsidR="005D46CD" w:rsidRDefault="005D46CD" w:rsidP="005D46CD">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if 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
          <w:p w14:paraId="05B233C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for b in 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
          <w:p w14:paraId="20782F82"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3DC35123"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090C8D6D"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419A3CAE"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if a.evi_sum.evi_</w:t>
            </w:r>
            <w:proofErr w:type="gramStart"/>
            <w:r w:rsidRPr="002943B2">
              <w:rPr>
                <w:rFonts w:ascii="Arial" w:eastAsia="思源黑体 CN Medium" w:hAnsi="Arial" w:cs="Arial"/>
                <w:bCs/>
                <w:color w:val="3B3838"/>
                <w:sz w:val="18"/>
                <w:highlight w:val="green"/>
              </w:rPr>
              <w:t>split.Prognostic</w:t>
            </w:r>
            <w:proofErr w:type="gramEnd"/>
            <w:r w:rsidRPr="002943B2">
              <w:rPr>
                <w:rFonts w:ascii="Arial" w:eastAsia="思源黑体 CN Medium" w:hAnsi="Arial" w:cs="Arial"/>
                <w:bCs/>
                <w:color w:val="3B3838"/>
                <w:sz w:val="18"/>
                <w:highlight w:val="green"/>
              </w:rPr>
              <w:t>%}</w:t>
            </w:r>
          </w:p>
          <w:p w14:paraId="5516ADE2"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for b in a.evi_sum.evi_</w:t>
            </w:r>
            <w:proofErr w:type="gramStart"/>
            <w:r w:rsidRPr="002943B2">
              <w:rPr>
                <w:rFonts w:ascii="Arial" w:eastAsia="思源黑体 CN Medium" w:hAnsi="Arial" w:cs="Arial"/>
                <w:bCs/>
                <w:color w:val="3B3838"/>
                <w:sz w:val="18"/>
              </w:rPr>
              <w:t>split.Prognostic</w:t>
            </w:r>
            <w:proofErr w:type="gramEnd"/>
            <w:r w:rsidRPr="002943B2">
              <w:rPr>
                <w:rFonts w:ascii="Arial" w:eastAsia="思源黑体 CN Medium" w:hAnsi="Arial" w:cs="Arial"/>
                <w:bCs/>
                <w:color w:val="3B3838"/>
                <w:sz w:val="18"/>
              </w:rPr>
              <w:t xml:space="preserve"> %}</w:t>
            </w:r>
          </w:p>
          <w:p w14:paraId="6219ACAA"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{{b.clinical_significance_cn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{{b.evi_conclusion_simple }}</w:t>
            </w:r>
            <w:r w:rsidRPr="002943B2">
              <w:rPr>
                <w:rFonts w:ascii="Arial" w:eastAsia="思源黑体 CN Medium" w:hAnsi="Arial" w:cs="Arial" w:hint="eastAsia"/>
                <w:bCs/>
                <w:color w:val="3B3838"/>
                <w:sz w:val="18"/>
              </w:rPr>
              <w:t>级）</w:t>
            </w:r>
          </w:p>
          <w:p w14:paraId="0E01CF60"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endfor%}</w:t>
            </w:r>
          </w:p>
          <w:p w14:paraId="767D52A4"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40D84355" w14:textId="77777777" w:rsidR="005D46CD" w:rsidRPr="002943B2" w:rsidRDefault="005D46CD" w:rsidP="005D46CD">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{%p if a.evi_sum.evi_</w:t>
            </w:r>
            <w:proofErr w:type="gramStart"/>
            <w:r w:rsidRPr="002943B2">
              <w:rPr>
                <w:rFonts w:ascii="Arial" w:eastAsia="思源黑体 CN Medium" w:hAnsi="Arial" w:cs="Arial"/>
                <w:bCs/>
                <w:color w:val="3B3838"/>
                <w:sz w:val="18"/>
                <w:highlight w:val="cyan"/>
              </w:rPr>
              <w:t>split.Diagnostic</w:t>
            </w:r>
            <w:proofErr w:type="gramEnd"/>
            <w:r w:rsidRPr="002943B2">
              <w:rPr>
                <w:rFonts w:ascii="Arial" w:eastAsia="思源黑体 CN Medium" w:hAnsi="Arial" w:cs="Arial"/>
                <w:bCs/>
                <w:color w:val="3B3838"/>
                <w:sz w:val="18"/>
                <w:highlight w:val="cyan"/>
              </w:rPr>
              <w:t>%}</w:t>
            </w:r>
          </w:p>
          <w:p w14:paraId="439BE121"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for b in a.evi_sum.evi_</w:t>
            </w:r>
            <w:proofErr w:type="gramStart"/>
            <w:r w:rsidRPr="002943B2">
              <w:rPr>
                <w:rFonts w:ascii="Arial" w:eastAsia="思源黑体 CN Medium" w:hAnsi="Arial" w:cs="Arial"/>
                <w:bCs/>
                <w:color w:val="3B3838"/>
                <w:sz w:val="18"/>
              </w:rPr>
              <w:t>split.Diagnostic</w:t>
            </w:r>
            <w:proofErr w:type="gramEnd"/>
            <w:r w:rsidRPr="002943B2">
              <w:rPr>
                <w:rFonts w:ascii="Arial" w:eastAsia="思源黑体 CN Medium" w:hAnsi="Arial" w:cs="Arial"/>
                <w:bCs/>
                <w:color w:val="3B3838"/>
                <w:sz w:val="18"/>
              </w:rPr>
              <w:t xml:space="preserve"> %}</w:t>
            </w:r>
          </w:p>
          <w:p w14:paraId="4E18933E"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{{b.evi_conclusion_simple }}</w:t>
            </w:r>
            <w:r w:rsidRPr="002943B2">
              <w:rPr>
                <w:rFonts w:ascii="Arial" w:eastAsia="思源黑体 CN Medium" w:hAnsi="Arial" w:cs="Arial" w:hint="eastAsia"/>
                <w:bCs/>
                <w:color w:val="3B3838"/>
                <w:sz w:val="18"/>
              </w:rPr>
              <w:t>级）</w:t>
            </w:r>
          </w:p>
          <w:p w14:paraId="1FD58CB7"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endfor%}</w:t>
            </w:r>
          </w:p>
          <w:p w14:paraId="5E83FE21"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lastRenderedPageBreak/>
              <w:t>{%p endif%}</w:t>
            </w:r>
          </w:p>
          <w:p w14:paraId="08B913EE"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if not 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 and not a.evi_sum.evi_split.Prognostic and not a.evi_sum.evi_split.Diagnostic %}</w:t>
            </w:r>
          </w:p>
          <w:p w14:paraId="3F3E4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6EE3E318" w14:textId="522CA544" w:rsidR="005D46CD" w:rsidRPr="00FA0FDF" w:rsidRDefault="005D46CD" w:rsidP="005D46CD">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378BF6AC" w14:textId="42E5C2BC" w:rsidR="005D46CD" w:rsidRPr="00074A33" w:rsidRDefault="005D46CD" w:rsidP="005D46C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if a.bio_category==</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Sv</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%}{%if a.five_prime_gene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a.three_prime_gene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%}{{a.variant_interpret_cn|e}}{%else%}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{{a.five_prime_gene}}-{{a.three_prime_gene}}</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{{a.var_desc_merge}}</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{%endif%}{%else%}{{a.variant_interpret_cn|e}}{%endif%}{%if a.judge_mergeMET%}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5D46CD" w14:paraId="6963EA4D" w14:textId="77777777" w:rsidTr="00EA49EA">
        <w:trPr>
          <w:jc w:val="center"/>
        </w:trPr>
        <w:tc>
          <w:tcPr>
            <w:tcW w:w="10421" w:type="dxa"/>
            <w:gridSpan w:val="4"/>
            <w:vAlign w:val="center"/>
          </w:tcPr>
          <w:p w14:paraId="5502D9A1" w14:textId="6F962F78"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r endfor</w:t>
            </w:r>
            <w:r>
              <w:rPr>
                <w:rFonts w:ascii="Arial" w:eastAsia="思源黑体 CN Medium" w:hAnsi="Arial" w:cs="Arial" w:hint="eastAsia"/>
                <w:bCs/>
                <w:color w:val="3B3838"/>
                <w:sz w:val="18"/>
              </w:rPr>
              <w:t>%}</w:t>
            </w:r>
          </w:p>
        </w:tc>
      </w:tr>
      <w:tr w:rsidR="005D46CD" w14:paraId="0962EEEB" w14:textId="77777777" w:rsidTr="00EA49EA">
        <w:trPr>
          <w:jc w:val="center"/>
        </w:trPr>
        <w:tc>
          <w:tcPr>
            <w:tcW w:w="10421" w:type="dxa"/>
            <w:gridSpan w:val="4"/>
            <w:vAlign w:val="center"/>
          </w:tcPr>
          <w:p w14:paraId="2B12C02B" w14:textId="77BF47A6" w:rsidR="005D46CD" w:rsidRDefault="005D46CD" w:rsidP="005D46CD">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if </w:t>
            </w:r>
            <w:r>
              <w:rPr>
                <w:rFonts w:ascii="Arial" w:eastAsia="思源黑体 CN Medium" w:hAnsi="Arial" w:cs="Arial"/>
                <w:bCs/>
                <w:color w:val="3B3838"/>
                <w:sz w:val="18"/>
              </w:rPr>
              <w:t xml:space="preserve">not </w:t>
            </w:r>
            <w:r w:rsidRPr="009E56E9">
              <w:rPr>
                <w:rFonts w:ascii="Arial" w:eastAsia="思源黑体 CN Medium" w:hAnsi="Arial" w:cs="Arial"/>
                <w:bCs/>
                <w:color w:val="3B3838"/>
                <w:sz w:val="18"/>
              </w:rPr>
              <w:t>var.knb</w:t>
            </w:r>
            <w:r>
              <w:rPr>
                <w:rFonts w:ascii="Arial" w:eastAsia="思源黑体 CN Medium" w:hAnsi="Arial" w:cs="Arial"/>
                <w:bCs/>
                <w:color w:val="3B3838"/>
                <w:sz w:val="18"/>
              </w:rPr>
              <w:t xml:space="preserve"> and not </w:t>
            </w:r>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 %}</w:t>
            </w:r>
          </w:p>
        </w:tc>
      </w:tr>
      <w:tr w:rsidR="005D46CD" w14:paraId="5347E78A" w14:textId="77777777" w:rsidTr="00F22EF9">
        <w:trPr>
          <w:jc w:val="center"/>
        </w:trPr>
        <w:tc>
          <w:tcPr>
            <w:tcW w:w="1418" w:type="dxa"/>
            <w:vAlign w:val="center"/>
          </w:tcPr>
          <w:p w14:paraId="0B53D681" w14:textId="63C92C7D" w:rsidR="005D46CD" w:rsidRPr="00D04920" w:rsidRDefault="005D46CD" w:rsidP="005D46CD">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2693" w:type="dxa"/>
            <w:vAlign w:val="center"/>
          </w:tcPr>
          <w:p w14:paraId="2A58C1FF" w14:textId="7FFCDCB2"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268" w:type="dxa"/>
            <w:vAlign w:val="center"/>
          </w:tcPr>
          <w:p w14:paraId="2A1710C8" w14:textId="0C861AF2"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4042" w:type="dxa"/>
            <w:vAlign w:val="center"/>
          </w:tcPr>
          <w:p w14:paraId="51EB8486" w14:textId="2B02F42C" w:rsidR="005D46CD" w:rsidRPr="00074A33"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5D46CD" w14:paraId="0751D7E6" w14:textId="77777777" w:rsidTr="002C4E19">
        <w:trPr>
          <w:jc w:val="center"/>
        </w:trPr>
        <w:tc>
          <w:tcPr>
            <w:tcW w:w="10421" w:type="dxa"/>
            <w:gridSpan w:val="4"/>
            <w:vAlign w:val="center"/>
          </w:tcPr>
          <w:p w14:paraId="0B6A47D1" w14:textId="016E80FD"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B4EBFA6" w14:textId="77777777"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E72AC27" w14:textId="77777777" w:rsidR="002C0684" w:rsidRDefault="002C0684">
      <w:pPr>
        <w:spacing w:after="0" w:line="240" w:lineRule="auto"/>
        <w:rPr>
          <w:rFonts w:ascii="Arial" w:eastAsia="思源黑体 CN Medium" w:hAnsi="Arial" w:cs="Arial"/>
          <w:sz w:val="8"/>
          <w:szCs w:val="8"/>
        </w:rPr>
      </w:pP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2C0684" w14:paraId="2BCA0003" w14:textId="77777777" w:rsidTr="00453BFF">
        <w:trPr>
          <w:trHeight w:hRule="exact" w:val="454"/>
          <w:jc w:val="center"/>
        </w:trPr>
        <w:tc>
          <w:tcPr>
            <w:tcW w:w="10421" w:type="dxa"/>
            <w:gridSpan w:val="4"/>
            <w:tcBorders>
              <w:top w:val="nil"/>
              <w:bottom w:val="dotted" w:sz="4" w:space="0" w:color="D486AF"/>
            </w:tcBorders>
            <w:shd w:val="clear" w:color="auto" w:fill="C0A8D6"/>
          </w:tcPr>
          <w:p w14:paraId="67B1D1C9" w14:textId="0BB224AE"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Ⅱ</w:t>
            </w:r>
            <w:r w:rsidRPr="003632B8">
              <w:rPr>
                <w:rFonts w:ascii="思源黑体 CN Bold" w:eastAsia="思源黑体 CN Bold" w:hAnsi="思源黑体 CN Bold" w:cs="微软雅黑"/>
                <w:b/>
                <w:bCs/>
                <w:color w:val="FFFFFF"/>
                <w:sz w:val="20"/>
                <w:szCs w:val="21"/>
              </w:rPr>
              <w:t>: 具有潜在临床意义的变异</w:t>
            </w:r>
          </w:p>
        </w:tc>
      </w:tr>
      <w:tr w:rsidR="002C0684" w14:paraId="53915BCE" w14:textId="77777777" w:rsidTr="00F22EF9">
        <w:trPr>
          <w:trHeight w:val="305"/>
          <w:jc w:val="center"/>
        </w:trPr>
        <w:tc>
          <w:tcPr>
            <w:tcW w:w="1418" w:type="dxa"/>
            <w:tcBorders>
              <w:top w:val="dotted" w:sz="4" w:space="0" w:color="D486AF"/>
            </w:tcBorders>
          </w:tcPr>
          <w:p w14:paraId="7F6F2D75"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672FCE73"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300FEFD0" w14:textId="2F64BF95" w:rsidR="002C0684" w:rsidRPr="003632B8" w:rsidRDefault="009D4552">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6E6FD6D3"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B44D88" w14:paraId="2120E9A1" w14:textId="77777777" w:rsidTr="007D4662">
        <w:trPr>
          <w:jc w:val="center"/>
        </w:trPr>
        <w:tc>
          <w:tcPr>
            <w:tcW w:w="10421" w:type="dxa"/>
            <w:gridSpan w:val="4"/>
          </w:tcPr>
          <w:p w14:paraId="1DC17136" w14:textId="180F068A" w:rsidR="00B44D88" w:rsidRPr="00912A5E"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r w:rsidRPr="00D04920">
              <w:rPr>
                <w:rFonts w:ascii="Arial" w:eastAsia="思源黑体 CN Medium" w:hAnsi="Arial" w:cs="Arial"/>
                <w:bCs/>
                <w:color w:val="3B3838"/>
                <w:sz w:val="18"/>
              </w:rPr>
              <w:t>%}</w:t>
            </w:r>
          </w:p>
        </w:tc>
      </w:tr>
      <w:tr w:rsidR="00B44D88" w14:paraId="1E2A1AE5" w14:textId="77777777" w:rsidTr="007D4662">
        <w:trPr>
          <w:jc w:val="center"/>
        </w:trPr>
        <w:tc>
          <w:tcPr>
            <w:tcW w:w="10421" w:type="dxa"/>
            <w:gridSpan w:val="4"/>
          </w:tcPr>
          <w:p w14:paraId="04A3E237" w14:textId="21412237" w:rsidR="00B44D88" w:rsidRPr="00D04920"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for a in 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r w:rsidRPr="00D04920">
              <w:rPr>
                <w:rFonts w:ascii="Arial" w:eastAsia="思源黑体 CN Medium" w:hAnsi="Arial" w:cs="Arial"/>
                <w:bCs/>
                <w:color w:val="3B3838"/>
                <w:sz w:val="18"/>
              </w:rPr>
              <w:t>%}</w:t>
            </w:r>
          </w:p>
        </w:tc>
      </w:tr>
      <w:tr w:rsidR="00954CC0" w14:paraId="66ACA794" w14:textId="77777777" w:rsidTr="00F22EF9">
        <w:trPr>
          <w:jc w:val="center"/>
        </w:trPr>
        <w:tc>
          <w:tcPr>
            <w:tcW w:w="1418" w:type="dxa"/>
          </w:tcPr>
          <w:p w14:paraId="4A7F690E"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if a.bio_category=</w:t>
            </w:r>
            <w:proofErr w:type="gramStart"/>
            <w:r w:rsidRPr="007917E1">
              <w:rPr>
                <w:rFonts w:ascii="Arial" w:eastAsia="思源黑体 CN Medium" w:hAnsi="Arial" w:cs="Arial"/>
                <w:b/>
                <w:color w:val="3B3838"/>
                <w:sz w:val="18"/>
              </w:rPr>
              <w:t>=”Snvindel</w:t>
            </w:r>
            <w:proofErr w:type="gramEnd"/>
            <w:r w:rsidRPr="007917E1">
              <w:rPr>
                <w:rFonts w:ascii="Arial" w:eastAsia="思源黑体 CN Medium" w:hAnsi="Arial" w:cs="Arial"/>
                <w:b/>
                <w:color w:val="3B3838"/>
                <w:sz w:val="18"/>
              </w:rPr>
              <w:t>”%}</w:t>
            </w:r>
          </w:p>
          <w:p w14:paraId="14EE2989"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r w:rsidRPr="007917E1">
              <w:rPr>
                <w:rFonts w:ascii="Arial" w:eastAsia="思源黑体 CN Medium" w:hAnsi="Arial" w:cs="Arial"/>
                <w:b/>
                <w:color w:val="3B3838"/>
                <w:sz w:val="18"/>
              </w:rPr>
              <w:t xml:space="preserve"> {{a.hgvs_c}}{%if a.hgvs_p!=”p.?”%} {{a.hgvs_p}}{%endif%}</w:t>
            </w:r>
          </w:p>
          <w:p w14:paraId="0FBC3262"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elif a.bio_category=</w:t>
            </w:r>
            <w:proofErr w:type="gramStart"/>
            <w:r w:rsidRPr="007917E1">
              <w:rPr>
                <w:rFonts w:ascii="Arial" w:eastAsia="思源黑体 CN Medium" w:hAnsi="Arial" w:cs="Arial"/>
                <w:b/>
                <w:color w:val="3B3838"/>
                <w:sz w:val="18"/>
              </w:rPr>
              <w:t>=”Cnv</w:t>
            </w:r>
            <w:proofErr w:type="gramEnd"/>
            <w:r w:rsidRPr="007917E1">
              <w:rPr>
                <w:rFonts w:ascii="Arial" w:eastAsia="思源黑体 CN Medium" w:hAnsi="Arial" w:cs="Arial"/>
                <w:b/>
                <w:color w:val="3B3838"/>
                <w:sz w:val="18"/>
              </w:rPr>
              <w:t>”%}</w:t>
            </w:r>
          </w:p>
          <w:p w14:paraId="41E58343"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{{a.gene_symbol}}</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1CE97AE2"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elif a.bio_category=</w:t>
            </w:r>
            <w:proofErr w:type="gramStart"/>
            <w:r w:rsidRPr="007917E1">
              <w:rPr>
                <w:rFonts w:ascii="Arial" w:eastAsia="思源黑体 CN Medium" w:hAnsi="Arial" w:cs="Arial"/>
                <w:b/>
                <w:color w:val="3B3838"/>
                <w:sz w:val="18"/>
              </w:rPr>
              <w:t>=”Sv</w:t>
            </w:r>
            <w:proofErr w:type="gramEnd"/>
            <w:r w:rsidRPr="007917E1">
              <w:rPr>
                <w:rFonts w:ascii="Arial" w:eastAsia="思源黑体 CN Medium" w:hAnsi="Arial" w:cs="Arial"/>
                <w:b/>
                <w:color w:val="3B3838"/>
                <w:sz w:val="18"/>
              </w:rPr>
              <w:t>” or a.bio_category==”PSeqRnaSv”%}</w:t>
            </w:r>
          </w:p>
          <w:p w14:paraId="441BE5E6"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{%if a.five_prime_gene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a.three_prime_gene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7D4F926D"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70B152AF"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lastRenderedPageBreak/>
              <w:t xml:space="preserve">{%p if </w:t>
            </w:r>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
          <w:p w14:paraId="5DBE03C6" w14:textId="77777777" w:rsidR="00954CC0" w:rsidRPr="007917E1" w:rsidRDefault="00954CC0"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1D638FCA" w14:textId="5DA3BB0A" w:rsidR="00954CC0" w:rsidRPr="007917E1" w:rsidRDefault="00954CC0" w:rsidP="00134B93">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tcPr>
          <w:p w14:paraId="7D223060"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%p if 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
          <w:p w14:paraId="23A6C571"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for b in 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
          <w:p w14:paraId="4FF14F8D" w14:textId="77777777" w:rsidR="00954CC0" w:rsidRDefault="00954CC0" w:rsidP="00134B9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7785A358" w14:textId="77777777" w:rsidR="00954CC0" w:rsidRPr="009F5D4A"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5CD85FFA"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73E6E125"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0F9003C4" w14:textId="7B5834C9" w:rsidR="00954CC0" w:rsidRPr="00D04A7D" w:rsidRDefault="00954CC0" w:rsidP="00134B93">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21048A38" w14:textId="77777777" w:rsidR="00954CC0" w:rsidRDefault="00954CC0" w:rsidP="00134B93">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if 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
          <w:p w14:paraId="46373CBE"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for b in 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
          <w:p w14:paraId="502230EB" w14:textId="77777777" w:rsidR="00954CC0" w:rsidRDefault="00954CC0" w:rsidP="00134B9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{{b.regimen_name}}</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{{b.evi_conclusion_simple}}</w:t>
            </w:r>
            <w:r w:rsidRPr="009F5D4A">
              <w:rPr>
                <w:rFonts w:ascii="Arial" w:eastAsia="思源黑体 CN Medium" w:hAnsi="Arial" w:cs="Arial" w:hint="eastAsia"/>
                <w:bCs/>
                <w:color w:val="3B3838"/>
                <w:sz w:val="18"/>
              </w:rPr>
              <w:t>级）</w:t>
            </w:r>
          </w:p>
          <w:p w14:paraId="4ABB96CA" w14:textId="77777777" w:rsidR="00954CC0" w:rsidRPr="009F5D4A"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endfor%}</w:t>
            </w:r>
          </w:p>
          <w:p w14:paraId="1994A10C" w14:textId="77777777" w:rsidR="00954CC0"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75F2FEC8" w14:textId="77777777" w:rsidR="00954CC0" w:rsidRPr="002943B2" w:rsidRDefault="00954CC0" w:rsidP="00134B9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if a.evi_sum.evi_</w:t>
            </w:r>
            <w:proofErr w:type="gramStart"/>
            <w:r w:rsidRPr="002943B2">
              <w:rPr>
                <w:rFonts w:ascii="Arial" w:eastAsia="思源黑体 CN Medium" w:hAnsi="Arial" w:cs="Arial"/>
                <w:bCs/>
                <w:color w:val="3B3838"/>
                <w:sz w:val="18"/>
                <w:highlight w:val="green"/>
              </w:rPr>
              <w:t>split.Prognostic</w:t>
            </w:r>
            <w:proofErr w:type="gramEnd"/>
            <w:r w:rsidRPr="002943B2">
              <w:rPr>
                <w:rFonts w:ascii="Arial" w:eastAsia="思源黑体 CN Medium" w:hAnsi="Arial" w:cs="Arial"/>
                <w:bCs/>
                <w:color w:val="3B3838"/>
                <w:sz w:val="18"/>
                <w:highlight w:val="green"/>
              </w:rPr>
              <w:t>%}</w:t>
            </w:r>
          </w:p>
          <w:p w14:paraId="06252C0E"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for b in a.evi_sum.evi_</w:t>
            </w:r>
            <w:proofErr w:type="gramStart"/>
            <w:r w:rsidRPr="002943B2">
              <w:rPr>
                <w:rFonts w:ascii="Arial" w:eastAsia="思源黑体 CN Medium" w:hAnsi="Arial" w:cs="Arial"/>
                <w:bCs/>
                <w:color w:val="3B3838"/>
                <w:sz w:val="18"/>
              </w:rPr>
              <w:t>split.Prognostic</w:t>
            </w:r>
            <w:proofErr w:type="gramEnd"/>
            <w:r w:rsidRPr="002943B2">
              <w:rPr>
                <w:rFonts w:ascii="Arial" w:eastAsia="思源黑体 CN Medium" w:hAnsi="Arial" w:cs="Arial"/>
                <w:bCs/>
                <w:color w:val="3B3838"/>
                <w:sz w:val="18"/>
              </w:rPr>
              <w:t xml:space="preserve"> %}</w:t>
            </w:r>
          </w:p>
          <w:p w14:paraId="5B17D00E"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{{b.clinical_significance_cn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{{b.evi_conclusion_simple }}</w:t>
            </w:r>
            <w:r w:rsidRPr="002943B2">
              <w:rPr>
                <w:rFonts w:ascii="Arial" w:eastAsia="思源黑体 CN Medium" w:hAnsi="Arial" w:cs="Arial" w:hint="eastAsia"/>
                <w:bCs/>
                <w:color w:val="3B3838"/>
                <w:sz w:val="18"/>
              </w:rPr>
              <w:t>级）</w:t>
            </w:r>
          </w:p>
          <w:p w14:paraId="3B95810D"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endfor%}</w:t>
            </w:r>
          </w:p>
          <w:p w14:paraId="7184B300" w14:textId="77777777" w:rsidR="00954CC0" w:rsidRPr="002943B2" w:rsidRDefault="00954CC0" w:rsidP="00134B9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0AD3FAB1" w14:textId="77777777" w:rsidR="00954CC0" w:rsidRPr="002943B2" w:rsidRDefault="00954CC0" w:rsidP="00134B93">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{%p if a.evi_sum.evi_</w:t>
            </w:r>
            <w:proofErr w:type="gramStart"/>
            <w:r w:rsidRPr="002943B2">
              <w:rPr>
                <w:rFonts w:ascii="Arial" w:eastAsia="思源黑体 CN Medium" w:hAnsi="Arial" w:cs="Arial"/>
                <w:bCs/>
                <w:color w:val="3B3838"/>
                <w:sz w:val="18"/>
                <w:highlight w:val="cyan"/>
              </w:rPr>
              <w:t>split.Diagnostic</w:t>
            </w:r>
            <w:proofErr w:type="gramEnd"/>
            <w:r w:rsidRPr="002943B2">
              <w:rPr>
                <w:rFonts w:ascii="Arial" w:eastAsia="思源黑体 CN Medium" w:hAnsi="Arial" w:cs="Arial"/>
                <w:bCs/>
                <w:color w:val="3B3838"/>
                <w:sz w:val="18"/>
                <w:highlight w:val="cyan"/>
              </w:rPr>
              <w:t>%}</w:t>
            </w:r>
          </w:p>
          <w:p w14:paraId="01451D2A"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for b in a.evi_sum.evi_</w:t>
            </w:r>
            <w:proofErr w:type="gramStart"/>
            <w:r w:rsidRPr="002943B2">
              <w:rPr>
                <w:rFonts w:ascii="Arial" w:eastAsia="思源黑体 CN Medium" w:hAnsi="Arial" w:cs="Arial"/>
                <w:bCs/>
                <w:color w:val="3B3838"/>
                <w:sz w:val="18"/>
              </w:rPr>
              <w:t>split.Diagnostic</w:t>
            </w:r>
            <w:proofErr w:type="gramEnd"/>
            <w:r w:rsidRPr="002943B2">
              <w:rPr>
                <w:rFonts w:ascii="Arial" w:eastAsia="思源黑体 CN Medium" w:hAnsi="Arial" w:cs="Arial"/>
                <w:bCs/>
                <w:color w:val="3B3838"/>
                <w:sz w:val="18"/>
              </w:rPr>
              <w:t xml:space="preserve"> %}</w:t>
            </w:r>
          </w:p>
          <w:p w14:paraId="537C84F6"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{{b.evi_conclusion_simple }}</w:t>
            </w:r>
            <w:r w:rsidRPr="002943B2">
              <w:rPr>
                <w:rFonts w:ascii="Arial" w:eastAsia="思源黑体 CN Medium" w:hAnsi="Arial" w:cs="Arial" w:hint="eastAsia"/>
                <w:bCs/>
                <w:color w:val="3B3838"/>
                <w:sz w:val="18"/>
              </w:rPr>
              <w:t>级）</w:t>
            </w:r>
          </w:p>
          <w:p w14:paraId="6B05ADC1" w14:textId="77777777" w:rsidR="00954CC0" w:rsidRPr="002943B2"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{%p endfor%}</w:t>
            </w:r>
          </w:p>
          <w:p w14:paraId="53E7A8FE" w14:textId="77777777" w:rsidR="00954CC0"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794AF70E" w14:textId="77777777" w:rsidR="00954CC0" w:rsidRDefault="00954CC0" w:rsidP="00134B9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if not 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 xml:space="preserve">_R and not a.evi_sum.evi_split.Prognostic and not </w:t>
            </w:r>
            <w:r w:rsidRPr="002943B2">
              <w:rPr>
                <w:rFonts w:ascii="Arial" w:eastAsia="思源黑体 CN Medium" w:hAnsi="Arial" w:cs="Arial"/>
                <w:bCs/>
                <w:color w:val="3B3838"/>
                <w:sz w:val="18"/>
                <w:highlight w:val="lightGray"/>
              </w:rPr>
              <w:lastRenderedPageBreak/>
              <w:t>a.evi_sum.evi_split.Diagnostic %}</w:t>
            </w:r>
          </w:p>
          <w:p w14:paraId="4BF4CBAC" w14:textId="77777777" w:rsidR="00954CC0" w:rsidRDefault="00954CC0" w:rsidP="00134B93">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22ED1F57" w14:textId="09365B6E" w:rsidR="00954CC0" w:rsidRDefault="00954CC0" w:rsidP="00134B93">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7DD81BBA" w14:textId="0D8529BB" w:rsidR="00954CC0" w:rsidRPr="00074A33" w:rsidRDefault="00954CC0" w:rsidP="007657E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if a.bio_category==</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Sv</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%}{%if a.five_prime_gene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a.three_prime_gene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%}{{a.variant_interpret_cn|e}}{%else%}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{{a.five_prime_gene}}-{{a.three_prime_gene}}</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{{a.var_desc_merge}}</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{%endif%}{%else%}{{a.variant_interpret_cn|e}}{%endif%}{%if a.judge_mergeMET%}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44D88" w14:paraId="5CA4CFCC" w14:textId="77777777" w:rsidTr="00D95C69">
        <w:trPr>
          <w:jc w:val="center"/>
        </w:trPr>
        <w:tc>
          <w:tcPr>
            <w:tcW w:w="10421" w:type="dxa"/>
            <w:gridSpan w:val="4"/>
          </w:tcPr>
          <w:p w14:paraId="6F02E1FE" w14:textId="28F9B57A"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r endfor</w:t>
            </w:r>
            <w:r>
              <w:rPr>
                <w:rFonts w:ascii="Arial" w:eastAsia="思源黑体 CN Medium" w:hAnsi="Arial" w:cs="Arial" w:hint="eastAsia"/>
                <w:bCs/>
                <w:color w:val="3B3838"/>
                <w:sz w:val="18"/>
              </w:rPr>
              <w:t>%}</w:t>
            </w:r>
          </w:p>
        </w:tc>
      </w:tr>
      <w:tr w:rsidR="00B44D88" w14:paraId="0FEAB685" w14:textId="77777777" w:rsidTr="00D95C69">
        <w:trPr>
          <w:jc w:val="center"/>
        </w:trPr>
        <w:tc>
          <w:tcPr>
            <w:tcW w:w="10421" w:type="dxa"/>
            <w:gridSpan w:val="4"/>
          </w:tcPr>
          <w:p w14:paraId="4EDD03E1" w14:textId="30DBB819"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B44D88" w14:paraId="367EEB63" w14:textId="77777777" w:rsidTr="00F22EF9">
        <w:trPr>
          <w:jc w:val="center"/>
        </w:trPr>
        <w:tc>
          <w:tcPr>
            <w:tcW w:w="1418" w:type="dxa"/>
          </w:tcPr>
          <w:p w14:paraId="5824D198" w14:textId="422066B5" w:rsidR="00B44D88" w:rsidRPr="00954CC0" w:rsidRDefault="00B44D88" w:rsidP="009D5939">
            <w:pPr>
              <w:spacing w:after="0"/>
              <w:rPr>
                <w:rFonts w:ascii="Arial" w:eastAsia="思源黑体 CN Medium" w:hAnsi="Arial" w:cs="Arial"/>
                <w:bCs/>
                <w:color w:val="3B3838"/>
                <w:sz w:val="18"/>
              </w:rPr>
            </w:pPr>
            <w:r w:rsidRPr="00954CC0">
              <w:rPr>
                <w:rFonts w:ascii="Arial" w:eastAsia="思源黑体 CN Medium" w:hAnsi="Arial" w:cs="Arial" w:hint="eastAsia"/>
                <w:bCs/>
                <w:color w:val="3B3838"/>
                <w:sz w:val="18"/>
              </w:rPr>
              <w:t>-</w:t>
            </w:r>
          </w:p>
        </w:tc>
        <w:tc>
          <w:tcPr>
            <w:tcW w:w="2693" w:type="dxa"/>
          </w:tcPr>
          <w:p w14:paraId="1789A643" w14:textId="7010F8E8" w:rsidR="00B44D88" w:rsidRPr="00D04A7D" w:rsidRDefault="00B44D88" w:rsidP="00D04A7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268" w:type="dxa"/>
          </w:tcPr>
          <w:p w14:paraId="16BC1D5A" w14:textId="5629BD3D" w:rsidR="00B44D88" w:rsidRDefault="00B44D88" w:rsidP="009D5939">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4042" w:type="dxa"/>
          </w:tcPr>
          <w:p w14:paraId="49BEC456" w14:textId="1A4DA8CD" w:rsidR="00B44D88" w:rsidRPr="00074A33" w:rsidRDefault="00B44D88" w:rsidP="009D5939">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B44D88" w14:paraId="25FAF025" w14:textId="77777777" w:rsidTr="006F3FA8">
        <w:trPr>
          <w:jc w:val="center"/>
        </w:trPr>
        <w:tc>
          <w:tcPr>
            <w:tcW w:w="10421" w:type="dxa"/>
            <w:gridSpan w:val="4"/>
          </w:tcPr>
          <w:p w14:paraId="313A55D1" w14:textId="7904A44F"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01DF5FB4" w14:textId="064C3F82"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29901959" w14:textId="77777777" w:rsidR="002C0684" w:rsidRDefault="002C0684">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2660"/>
        <w:gridCol w:w="7743"/>
      </w:tblGrid>
      <w:tr w:rsidR="002C0684" w14:paraId="65ED0DE8" w14:textId="77777777" w:rsidTr="00453BFF">
        <w:trPr>
          <w:trHeight w:hRule="exact" w:val="454"/>
          <w:jc w:val="center"/>
        </w:trPr>
        <w:tc>
          <w:tcPr>
            <w:tcW w:w="10403" w:type="dxa"/>
            <w:gridSpan w:val="2"/>
            <w:tcBorders>
              <w:top w:val="nil"/>
              <w:bottom w:val="dotted" w:sz="4" w:space="0" w:color="A8D08D"/>
            </w:tcBorders>
            <w:shd w:val="clear" w:color="auto" w:fill="B2C88A"/>
          </w:tcPr>
          <w:p w14:paraId="713DAB99" w14:textId="2A825585" w:rsidR="002C0684" w:rsidRPr="003632B8" w:rsidRDefault="00C30C4C">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t>II</w:t>
            </w:r>
            <w:r w:rsidR="00C12C18" w:rsidRPr="003632B8">
              <w:rPr>
                <w:rFonts w:ascii="思源黑体 CN Bold" w:eastAsia="思源黑体 CN Bold" w:hAnsi="思源黑体 CN Bold" w:cs="微软雅黑"/>
                <w:b/>
                <w:bCs/>
                <w:color w:val="FFFFFF"/>
                <w:sz w:val="20"/>
                <w:szCs w:val="21"/>
              </w:rPr>
              <w:t>I</w:t>
            </w:r>
            <w:r w:rsidRPr="003632B8">
              <w:rPr>
                <w:rFonts w:ascii="思源黑体 CN Bold" w:eastAsia="思源黑体 CN Bold" w:hAnsi="思源黑体 CN Bold" w:cs="微软雅黑"/>
                <w:b/>
                <w:bCs/>
                <w:color w:val="FFFFFF"/>
                <w:sz w:val="20"/>
                <w:szCs w:val="21"/>
              </w:rPr>
              <w:t>:</w:t>
            </w:r>
            <w:r w:rsidR="00C07882" w:rsidRPr="003632B8">
              <w:rPr>
                <w:rFonts w:ascii="思源黑体 CN Bold" w:eastAsia="思源黑体 CN Bold" w:hAnsi="思源黑体 CN Bold" w:cs="微软雅黑"/>
                <w:b/>
                <w:bCs/>
                <w:color w:val="FFFFFF"/>
                <w:sz w:val="20"/>
                <w:szCs w:val="21"/>
              </w:rPr>
              <w:t xml:space="preserve"> </w:t>
            </w:r>
            <w:r w:rsidR="00C07882" w:rsidRPr="003632B8">
              <w:rPr>
                <w:rFonts w:ascii="思源黑体 CN Bold" w:eastAsia="思源黑体 CN Bold" w:hAnsi="思源黑体 CN Bold" w:cs="微软雅黑" w:hint="eastAsia"/>
                <w:b/>
                <w:bCs/>
                <w:color w:val="FFFFFF"/>
                <w:sz w:val="20"/>
                <w:szCs w:val="21"/>
              </w:rPr>
              <w:t>肿瘤发生发展相关的变异</w:t>
            </w:r>
          </w:p>
        </w:tc>
      </w:tr>
      <w:tr w:rsidR="002C0684" w14:paraId="097C0A5A" w14:textId="77777777" w:rsidTr="00453BFF">
        <w:trPr>
          <w:jc w:val="center"/>
        </w:trPr>
        <w:tc>
          <w:tcPr>
            <w:tcW w:w="2660" w:type="dxa"/>
            <w:tcBorders>
              <w:top w:val="dotted" w:sz="4" w:space="0" w:color="A8D08D"/>
            </w:tcBorders>
          </w:tcPr>
          <w:p w14:paraId="523B6AE7"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43" w:type="dxa"/>
            <w:tcBorders>
              <w:top w:val="dotted" w:sz="4" w:space="0" w:color="A8D08D"/>
            </w:tcBorders>
          </w:tcPr>
          <w:p w14:paraId="4C80EFCB"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A23EF3" w14:paraId="51CD6014" w14:textId="77777777" w:rsidTr="00733317">
        <w:trPr>
          <w:jc w:val="center"/>
        </w:trPr>
        <w:tc>
          <w:tcPr>
            <w:tcW w:w="10403" w:type="dxa"/>
            <w:gridSpan w:val="2"/>
          </w:tcPr>
          <w:p w14:paraId="5412016C" w14:textId="27A6D238"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 xml:space="preserve">_onco_nodrug </w:t>
            </w:r>
            <w:r w:rsidRPr="009E56E9">
              <w:rPr>
                <w:rFonts w:ascii="Arial" w:eastAsia="思源黑体 CN Medium" w:hAnsi="Arial" w:cs="Arial"/>
                <w:bCs/>
                <w:color w:val="3B3838"/>
                <w:sz w:val="18"/>
              </w:rPr>
              <w:t>%}</w:t>
            </w:r>
          </w:p>
        </w:tc>
      </w:tr>
      <w:tr w:rsidR="00A23EF3" w14:paraId="129DFF4E" w14:textId="77777777" w:rsidTr="00733317">
        <w:trPr>
          <w:jc w:val="center"/>
        </w:trPr>
        <w:tc>
          <w:tcPr>
            <w:tcW w:w="10403" w:type="dxa"/>
            <w:gridSpan w:val="2"/>
          </w:tcPr>
          <w:p w14:paraId="076D9947" w14:textId="45DB6C89"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 xml:space="preserve">_onco_nodrug </w:t>
            </w:r>
            <w:r w:rsidRPr="009E56E9">
              <w:rPr>
                <w:rFonts w:ascii="Arial" w:eastAsia="思源黑体 CN Medium" w:hAnsi="Arial" w:cs="Arial"/>
                <w:bCs/>
                <w:color w:val="3B3838"/>
                <w:sz w:val="18"/>
              </w:rPr>
              <w:t>%}</w:t>
            </w:r>
          </w:p>
        </w:tc>
      </w:tr>
      <w:tr w:rsidR="00A23EF3" w14:paraId="369E2107" w14:textId="77777777" w:rsidTr="00453BFF">
        <w:trPr>
          <w:jc w:val="center"/>
        </w:trPr>
        <w:tc>
          <w:tcPr>
            <w:tcW w:w="2660" w:type="dxa"/>
          </w:tcPr>
          <w:p w14:paraId="249E8992"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if a.bio_category=</w:t>
            </w:r>
            <w:proofErr w:type="gramStart"/>
            <w:r w:rsidRPr="007917E1">
              <w:rPr>
                <w:rFonts w:ascii="Arial" w:eastAsia="思源黑体 CN Medium" w:hAnsi="Arial" w:cs="Arial"/>
                <w:b/>
                <w:color w:val="3B3838"/>
                <w:sz w:val="18"/>
              </w:rPr>
              <w:t>=”Snvindel</w:t>
            </w:r>
            <w:proofErr w:type="gramEnd"/>
            <w:r w:rsidRPr="007917E1">
              <w:rPr>
                <w:rFonts w:ascii="Arial" w:eastAsia="思源黑体 CN Medium" w:hAnsi="Arial" w:cs="Arial"/>
                <w:b/>
                <w:color w:val="3B3838"/>
                <w:sz w:val="18"/>
              </w:rPr>
              <w:t>”%}</w:t>
            </w:r>
          </w:p>
          <w:p w14:paraId="7110729D"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r w:rsidRPr="007917E1">
              <w:rPr>
                <w:rFonts w:ascii="Arial" w:eastAsia="思源黑体 CN Medium" w:hAnsi="Arial" w:cs="Arial"/>
                <w:b/>
                <w:color w:val="3B3838"/>
                <w:sz w:val="18"/>
              </w:rPr>
              <w:t xml:space="preserve"> {{a.hgvs_c}}{%if a.hgvs_p!=”p.?”%} {{a.hgvs_p}}{%endif%}</w:t>
            </w:r>
          </w:p>
          <w:p w14:paraId="1F09E34E"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elif a.bio_category=</w:t>
            </w:r>
            <w:proofErr w:type="gramStart"/>
            <w:r w:rsidRPr="007917E1">
              <w:rPr>
                <w:rFonts w:ascii="Arial" w:eastAsia="思源黑体 CN Medium" w:hAnsi="Arial" w:cs="Arial"/>
                <w:b/>
                <w:color w:val="3B3838"/>
                <w:sz w:val="18"/>
              </w:rPr>
              <w:t>=”Cnv</w:t>
            </w:r>
            <w:proofErr w:type="gramEnd"/>
            <w:r w:rsidRPr="007917E1">
              <w:rPr>
                <w:rFonts w:ascii="Arial" w:eastAsia="思源黑体 CN Medium" w:hAnsi="Arial" w:cs="Arial"/>
                <w:b/>
                <w:color w:val="3B3838"/>
                <w:sz w:val="18"/>
              </w:rPr>
              <w:t>”%}</w:t>
            </w:r>
          </w:p>
          <w:p w14:paraId="5961DAF6"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{{a.gene_symbol}}</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1A19EEFA"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elif a.bio_category=</w:t>
            </w:r>
            <w:proofErr w:type="gramStart"/>
            <w:r w:rsidRPr="007917E1">
              <w:rPr>
                <w:rFonts w:ascii="Arial" w:eastAsia="思源黑体 CN Medium" w:hAnsi="Arial" w:cs="Arial"/>
                <w:b/>
                <w:color w:val="3B3838"/>
                <w:sz w:val="18"/>
              </w:rPr>
              <w:t>=”Sv</w:t>
            </w:r>
            <w:proofErr w:type="gramEnd"/>
            <w:r w:rsidRPr="007917E1">
              <w:rPr>
                <w:rFonts w:ascii="Arial" w:eastAsia="思源黑体 CN Medium" w:hAnsi="Arial" w:cs="Arial"/>
                <w:b/>
                <w:color w:val="3B3838"/>
                <w:sz w:val="18"/>
              </w:rPr>
              <w:t>” or a.bio_category==”PSeqRnaSv”%}</w:t>
            </w:r>
          </w:p>
          <w:p w14:paraId="6FF1BDF7"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{%if a.five_prime_gene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a.three_prime_gene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2811A212"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47835166"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
          <w:p w14:paraId="13D68D20" w14:textId="77777777" w:rsidR="00A23EF3" w:rsidRPr="007917E1" w:rsidRDefault="00A23EF3" w:rsidP="00134B9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78354D08" w14:textId="28F0BAA6" w:rsidR="00A23EF3" w:rsidRPr="007917E1" w:rsidRDefault="00A23EF3" w:rsidP="00134B93">
            <w:pPr>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7743" w:type="dxa"/>
          </w:tcPr>
          <w:p w14:paraId="2FD918EE" w14:textId="22CC9147" w:rsidR="00A23EF3" w:rsidRDefault="00A23EF3" w:rsidP="007657E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if a.bio_category==</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Sv</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%}{%if a.five_prime_gene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a.three_prime_gene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%}{{a.variant_interpret_cn|e}}{%else%}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{{a.five_prime_gene}}-{{a.three_prime_gene}}</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{{a.var_desc_merge}}</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{%endif%}{%else%}{{a.variant_interpret_cn|e}}{%endif%}{%if a.judge_mergeMET%}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A23EF3" w14:paraId="4BBD35BF" w14:textId="77777777" w:rsidTr="00E26526">
        <w:trPr>
          <w:jc w:val="center"/>
        </w:trPr>
        <w:tc>
          <w:tcPr>
            <w:tcW w:w="10403" w:type="dxa"/>
            <w:gridSpan w:val="2"/>
          </w:tcPr>
          <w:p w14:paraId="3BE7EEB4" w14:textId="5F2DE3FD"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A23EF3" w14:paraId="601C1614" w14:textId="77777777" w:rsidTr="00E26526">
        <w:trPr>
          <w:jc w:val="center"/>
        </w:trPr>
        <w:tc>
          <w:tcPr>
            <w:tcW w:w="10403" w:type="dxa"/>
            <w:gridSpan w:val="2"/>
          </w:tcPr>
          <w:p w14:paraId="22959905" w14:textId="7E904A68"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A23EF3" w14:paraId="143EF4CD" w14:textId="77777777" w:rsidTr="00453BFF">
        <w:trPr>
          <w:jc w:val="center"/>
        </w:trPr>
        <w:tc>
          <w:tcPr>
            <w:tcW w:w="2660" w:type="dxa"/>
          </w:tcPr>
          <w:p w14:paraId="341E4700" w14:textId="187B744F" w:rsidR="00A23EF3" w:rsidRDefault="00A23EF3" w:rsidP="00A23EF3">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7743" w:type="dxa"/>
          </w:tcPr>
          <w:p w14:paraId="08969781" w14:textId="5329C28E" w:rsidR="00A23EF3" w:rsidRDefault="00A23EF3" w:rsidP="00A23EF3">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r>
      <w:tr w:rsidR="00A23EF3" w14:paraId="4308149E" w14:textId="77777777" w:rsidTr="004C783E">
        <w:trPr>
          <w:jc w:val="center"/>
        </w:trPr>
        <w:tc>
          <w:tcPr>
            <w:tcW w:w="10403" w:type="dxa"/>
            <w:gridSpan w:val="2"/>
          </w:tcPr>
          <w:p w14:paraId="0B4DCEED" w14:textId="3A0B2650"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62395B0" w14:textId="277A5F4F"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1FA9BD8E" w14:textId="77777777" w:rsidR="002C0684" w:rsidRDefault="002C0684">
      <w:pPr>
        <w:spacing w:after="0" w:line="240" w:lineRule="auto"/>
        <w:rPr>
          <w:rFonts w:ascii="Arial" w:eastAsia="思源黑体 CN Medium" w:hAnsi="Arial" w:cs="Arial"/>
          <w:sz w:val="8"/>
          <w:szCs w:val="8"/>
        </w:rPr>
      </w:pPr>
    </w:p>
    <w:tbl>
      <w:tblPr>
        <w:tblStyle w:val="-2"/>
        <w:tblW w:w="10421" w:type="dxa"/>
        <w:jc w:val="center"/>
        <w:tblLayout w:type="fixed"/>
        <w:tblLook w:val="0000" w:firstRow="0" w:lastRow="0" w:firstColumn="0" w:lastColumn="0" w:noHBand="0" w:noVBand="0"/>
      </w:tblPr>
      <w:tblGrid>
        <w:gridCol w:w="2660"/>
        <w:gridCol w:w="7761"/>
      </w:tblGrid>
      <w:tr w:rsidR="002C0684" w14:paraId="64BF01BF" w14:textId="77777777" w:rsidTr="00DE1D48">
        <w:trPr>
          <w:trHeight w:hRule="exact" w:val="454"/>
          <w:jc w:val="center"/>
        </w:trPr>
        <w:tc>
          <w:tcPr>
            <w:tcW w:w="10421" w:type="dxa"/>
            <w:gridSpan w:val="2"/>
            <w:tcBorders>
              <w:top w:val="nil"/>
              <w:bottom w:val="dotted" w:sz="4" w:space="0" w:color="C9C9C9"/>
            </w:tcBorders>
            <w:shd w:val="clear" w:color="auto" w:fill="BFBFBF"/>
          </w:tcPr>
          <w:p w14:paraId="45A1A18A" w14:textId="2AC5C2E5" w:rsidR="002C0684" w:rsidRPr="003632B8" w:rsidRDefault="00453BFF">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I</w:t>
            </w:r>
            <w:r w:rsidR="00C12C18" w:rsidRPr="003632B8">
              <w:rPr>
                <w:rFonts w:ascii="思源黑体 CN Bold" w:eastAsia="思源黑体 CN Bold" w:hAnsi="思源黑体 CN Bold" w:cs="微软雅黑"/>
                <w:b/>
                <w:bCs/>
                <w:color w:val="FFFFFF"/>
                <w:sz w:val="20"/>
                <w:szCs w:val="21"/>
              </w:rPr>
              <w:t>V</w:t>
            </w:r>
            <w:r w:rsidR="00C30C4C" w:rsidRPr="003632B8">
              <w:rPr>
                <w:rFonts w:ascii="思源黑体 CN Bold" w:eastAsia="思源黑体 CN Bold" w:hAnsi="思源黑体 CN Bold" w:cs="微软雅黑"/>
                <w:b/>
                <w:bCs/>
                <w:color w:val="FFFFFF"/>
                <w:sz w:val="20"/>
                <w:szCs w:val="21"/>
              </w:rPr>
              <w:t xml:space="preserve">: </w:t>
            </w:r>
            <w:r w:rsidR="000E4F7A" w:rsidRPr="003632B8">
              <w:rPr>
                <w:rFonts w:ascii="思源黑体 CN Bold" w:eastAsia="思源黑体 CN Bold" w:hAnsi="思源黑体 CN Bold" w:cs="微软雅黑" w:hint="eastAsia"/>
                <w:b/>
                <w:bCs/>
                <w:color w:val="FFFFFF"/>
                <w:sz w:val="20"/>
                <w:szCs w:val="21"/>
              </w:rPr>
              <w:t>临床意义</w:t>
            </w:r>
            <w:r w:rsidR="00557C9C" w:rsidRPr="003632B8">
              <w:rPr>
                <w:rFonts w:ascii="思源黑体 CN Bold" w:eastAsia="思源黑体 CN Bold" w:hAnsi="思源黑体 CN Bold" w:cs="微软雅黑" w:hint="eastAsia"/>
                <w:b/>
                <w:bCs/>
                <w:color w:val="FFFFFF"/>
                <w:sz w:val="20"/>
                <w:szCs w:val="21"/>
              </w:rPr>
              <w:t>尚不明确</w:t>
            </w:r>
            <w:r w:rsidR="000E4F7A" w:rsidRPr="003632B8">
              <w:rPr>
                <w:rFonts w:ascii="思源黑体 CN Bold" w:eastAsia="思源黑体 CN Bold" w:hAnsi="思源黑体 CN Bold" w:cs="微软雅黑" w:hint="eastAsia"/>
                <w:b/>
                <w:bCs/>
                <w:color w:val="FFFFFF"/>
                <w:sz w:val="20"/>
                <w:szCs w:val="21"/>
              </w:rPr>
              <w:t>的变异</w:t>
            </w:r>
          </w:p>
        </w:tc>
      </w:tr>
      <w:tr w:rsidR="002C0684" w14:paraId="413463BF" w14:textId="77777777" w:rsidTr="00DE1D48">
        <w:trPr>
          <w:jc w:val="center"/>
        </w:trPr>
        <w:tc>
          <w:tcPr>
            <w:tcW w:w="2660" w:type="dxa"/>
            <w:tcBorders>
              <w:top w:val="dotted" w:sz="4" w:space="0" w:color="C9C9C9"/>
            </w:tcBorders>
          </w:tcPr>
          <w:p w14:paraId="0EB2FBB1"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61" w:type="dxa"/>
            <w:tcBorders>
              <w:top w:val="dotted" w:sz="4" w:space="0" w:color="C9C9C9"/>
            </w:tcBorders>
          </w:tcPr>
          <w:p w14:paraId="036E8015" w14:textId="77777777" w:rsidR="002C0684" w:rsidRPr="003632B8" w:rsidRDefault="00630B53">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DE1D48" w14:paraId="0B658DED" w14:textId="77777777" w:rsidTr="00FC602D">
        <w:trPr>
          <w:jc w:val="center"/>
        </w:trPr>
        <w:tc>
          <w:tcPr>
            <w:tcW w:w="10421" w:type="dxa"/>
            <w:gridSpan w:val="2"/>
          </w:tcPr>
          <w:p w14:paraId="5AEB2E8C" w14:textId="621B6CB7"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r w:rsidRPr="009E56E9">
              <w:rPr>
                <w:rFonts w:ascii="Arial" w:eastAsia="思源黑体 CN Medium" w:hAnsi="Arial" w:cs="Arial"/>
                <w:bCs/>
                <w:color w:val="3B3838"/>
                <w:sz w:val="18"/>
              </w:rPr>
              <w:t>%}</w:t>
            </w:r>
          </w:p>
        </w:tc>
      </w:tr>
      <w:tr w:rsidR="00DE1D48" w14:paraId="405537D4" w14:textId="77777777" w:rsidTr="00FC602D">
        <w:trPr>
          <w:jc w:val="center"/>
        </w:trPr>
        <w:tc>
          <w:tcPr>
            <w:tcW w:w="10421" w:type="dxa"/>
            <w:gridSpan w:val="2"/>
          </w:tcPr>
          <w:p w14:paraId="5D311DE8" w14:textId="512695CD"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{%tr for a in 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r w:rsidRPr="009E56E9">
              <w:rPr>
                <w:rFonts w:ascii="Arial" w:eastAsia="思源黑体 CN Medium" w:hAnsi="Arial" w:cs="Arial"/>
                <w:bCs/>
                <w:color w:val="3B3838"/>
                <w:sz w:val="18"/>
              </w:rPr>
              <w:t>%}</w:t>
            </w:r>
          </w:p>
        </w:tc>
      </w:tr>
      <w:tr w:rsidR="00DE1D48" w14:paraId="61EEE35D" w14:textId="77777777" w:rsidTr="007D0B72">
        <w:trPr>
          <w:jc w:val="center"/>
        </w:trPr>
        <w:tc>
          <w:tcPr>
            <w:tcW w:w="2660" w:type="dxa"/>
            <w:vAlign w:val="center"/>
          </w:tcPr>
          <w:p w14:paraId="563BB8D6"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{%p if a.bio_category=</w:t>
            </w:r>
            <w:proofErr w:type="gramStart"/>
            <w:r w:rsidRPr="004B1546">
              <w:rPr>
                <w:rFonts w:ascii="Arial" w:eastAsia="思源黑体 CN Medium" w:hAnsi="Arial" w:cs="Arial"/>
                <w:b/>
                <w:color w:val="3B3838"/>
                <w:sz w:val="18"/>
              </w:rPr>
              <w:t>=”Snvindel</w:t>
            </w:r>
            <w:proofErr w:type="gramEnd"/>
            <w:r w:rsidRPr="004B1546">
              <w:rPr>
                <w:rFonts w:ascii="Arial" w:eastAsia="思源黑体 CN Medium" w:hAnsi="Arial" w:cs="Arial"/>
                <w:b/>
                <w:color w:val="3B3838"/>
                <w:sz w:val="18"/>
              </w:rPr>
              <w:t>”%}</w:t>
            </w:r>
          </w:p>
          <w:p w14:paraId="4C2ED6D6"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i/>
                <w:iCs/>
                <w:color w:val="3B3838"/>
                <w:sz w:val="18"/>
              </w:rPr>
              <w:t>{{</w:t>
            </w:r>
            <w:proofErr w:type="gramStart"/>
            <w:r w:rsidRPr="004B1546">
              <w:rPr>
                <w:rFonts w:ascii="Arial" w:eastAsia="思源黑体 CN Medium" w:hAnsi="Arial" w:cs="Arial"/>
                <w:b/>
                <w:i/>
                <w:iCs/>
                <w:color w:val="3B3838"/>
                <w:sz w:val="18"/>
              </w:rPr>
              <w:t>a.gene</w:t>
            </w:r>
            <w:proofErr w:type="gramEnd"/>
            <w:r w:rsidRPr="004B1546">
              <w:rPr>
                <w:rFonts w:ascii="Arial" w:eastAsia="思源黑体 CN Medium" w:hAnsi="Arial" w:cs="Arial"/>
                <w:b/>
                <w:i/>
                <w:iCs/>
                <w:color w:val="3B3838"/>
                <w:sz w:val="18"/>
              </w:rPr>
              <w:t>_symbol}}</w:t>
            </w:r>
            <w:r w:rsidRPr="004B1546">
              <w:rPr>
                <w:rFonts w:ascii="Arial" w:eastAsia="思源黑体 CN Medium" w:hAnsi="Arial" w:cs="Arial"/>
                <w:b/>
                <w:color w:val="3B3838"/>
                <w:sz w:val="18"/>
              </w:rPr>
              <w:t xml:space="preserve"> {{a.hgvs_c}}{%if a.hgvs_p!=”p.?”%} {{a.hgvs_p}}{%endif%}</w:t>
            </w:r>
          </w:p>
          <w:p w14:paraId="3BF4BB91"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{%p elif a.bio_category=</w:t>
            </w:r>
            <w:proofErr w:type="gramStart"/>
            <w:r w:rsidRPr="004B1546">
              <w:rPr>
                <w:rFonts w:ascii="Arial" w:eastAsia="思源黑体 CN Medium" w:hAnsi="Arial" w:cs="Arial"/>
                <w:b/>
                <w:color w:val="3B3838"/>
                <w:sz w:val="18"/>
              </w:rPr>
              <w:t>=”Cnv</w:t>
            </w:r>
            <w:proofErr w:type="gramEnd"/>
            <w:r w:rsidRPr="004B1546">
              <w:rPr>
                <w:rFonts w:ascii="Arial" w:eastAsia="思源黑体 CN Medium" w:hAnsi="Arial" w:cs="Arial"/>
                <w:b/>
                <w:color w:val="3B3838"/>
                <w:sz w:val="18"/>
              </w:rPr>
              <w:t>”%}</w:t>
            </w:r>
          </w:p>
          <w:p w14:paraId="36CC6BC3"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hint="eastAsia"/>
                <w:b/>
                <w:i/>
                <w:iCs/>
                <w:color w:val="3B3838"/>
                <w:sz w:val="18"/>
              </w:rPr>
              <w:t>{{a.gene_symbol}}</w:t>
            </w:r>
            <w:r w:rsidRPr="004B1546">
              <w:rPr>
                <w:rFonts w:ascii="Arial" w:eastAsia="思源黑体 CN Medium" w:hAnsi="Arial" w:cs="Arial" w:hint="eastAsia"/>
                <w:b/>
                <w:color w:val="3B3838"/>
                <w:sz w:val="18"/>
              </w:rPr>
              <w:t xml:space="preserve"> </w:t>
            </w:r>
            <w:r w:rsidRPr="004B1546">
              <w:rPr>
                <w:rFonts w:ascii="Arial" w:eastAsia="思源黑体 CN Medium" w:hAnsi="Arial" w:cs="Arial" w:hint="eastAsia"/>
                <w:b/>
                <w:color w:val="3B3838"/>
                <w:sz w:val="18"/>
              </w:rPr>
              <w:t>扩增</w:t>
            </w:r>
          </w:p>
          <w:p w14:paraId="5B4EF99F"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{%p elif a.bio_category=</w:t>
            </w:r>
            <w:proofErr w:type="gramStart"/>
            <w:r w:rsidRPr="004B1546">
              <w:rPr>
                <w:rFonts w:ascii="Arial" w:eastAsia="思源黑体 CN Medium" w:hAnsi="Arial" w:cs="Arial"/>
                <w:b/>
                <w:color w:val="3B3838"/>
                <w:sz w:val="18"/>
              </w:rPr>
              <w:t>=”Sv</w:t>
            </w:r>
            <w:proofErr w:type="gramEnd"/>
            <w:r w:rsidRPr="004B1546">
              <w:rPr>
                <w:rFonts w:ascii="Arial" w:eastAsia="思源黑体 CN Medium" w:hAnsi="Arial" w:cs="Arial"/>
                <w:b/>
                <w:color w:val="3B3838"/>
                <w:sz w:val="18"/>
              </w:rPr>
              <w:t>” or a.bio_category==”PSeqRnaSv”%}</w:t>
            </w:r>
          </w:p>
          <w:p w14:paraId="7FCB242C"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hint="eastAsia"/>
                <w:b/>
                <w:color w:val="3B3838"/>
                <w:sz w:val="18"/>
              </w:rPr>
              <w:t>{%if a.five_prime_gene ==</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MET</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 xml:space="preserve"> and a.three_prime_gene ==</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MET</w:t>
            </w:r>
            <w:proofErr w:type="gramStart"/>
            <w:r w:rsidRPr="004B1546">
              <w:rPr>
                <w:rFonts w:ascii="Arial" w:eastAsia="思源黑体 CN Medium" w:hAnsi="Arial" w:cs="Arial" w:hint="eastAsia"/>
                <w:b/>
                <w:color w:val="3B3838"/>
                <w:sz w:val="18"/>
              </w:rPr>
              <w:t>”</w:t>
            </w:r>
            <w:proofErr w:type="gramEnd"/>
            <w:r w:rsidRPr="004B1546">
              <w:rPr>
                <w:rFonts w:ascii="Arial" w:eastAsia="思源黑体 CN Medium" w:hAnsi="Arial" w:cs="Arial" w:hint="eastAsia"/>
                <w:b/>
                <w:color w:val="3B3838"/>
                <w:sz w:val="18"/>
              </w:rPr>
              <w:t>%}</w:t>
            </w:r>
            <w:r w:rsidRPr="004B1546">
              <w:rPr>
                <w:rFonts w:ascii="Arial" w:eastAsia="思源黑体 CN Medium" w:hAnsi="Arial" w:cs="Arial" w:hint="eastAsia"/>
                <w:b/>
                <w:i/>
                <w:iCs/>
                <w:color w:val="3B3838"/>
                <w:sz w:val="18"/>
              </w:rPr>
              <w:t>MET</w:t>
            </w:r>
            <w:r w:rsidRPr="004B1546">
              <w:rPr>
                <w:rFonts w:ascii="Arial" w:eastAsia="思源黑体 CN Medium" w:hAnsi="Arial" w:cs="Arial" w:hint="eastAsia"/>
                <w:b/>
                <w:color w:val="3B3838"/>
                <w:sz w:val="18"/>
              </w:rPr>
              <w:t xml:space="preserve"> exon14 skipping{%else%}</w:t>
            </w:r>
            <w:r w:rsidRPr="004B1546">
              <w:rPr>
                <w:rFonts w:ascii="Arial" w:eastAsia="思源黑体 CN Medium" w:hAnsi="Arial" w:cs="Arial" w:hint="eastAsia"/>
                <w:b/>
                <w:i/>
                <w:iCs/>
                <w:color w:val="3B3838"/>
                <w:sz w:val="18"/>
              </w:rPr>
              <w:t>{{a.five_prime_gene}}-{{a.three_prime_gene}}</w:t>
            </w:r>
            <w:r w:rsidRPr="004B1546">
              <w:rPr>
                <w:rFonts w:ascii="Arial" w:eastAsia="思源黑体 CN Medium" w:hAnsi="Arial" w:cs="Arial" w:hint="eastAsia"/>
                <w:b/>
                <w:color w:val="3B3838"/>
                <w:sz w:val="18"/>
              </w:rPr>
              <w:t xml:space="preserve"> </w:t>
            </w:r>
            <w:r w:rsidRPr="004B1546">
              <w:rPr>
                <w:rFonts w:ascii="Arial" w:eastAsia="思源黑体 CN Medium" w:hAnsi="Arial" w:cs="Arial" w:hint="eastAsia"/>
                <w:b/>
                <w:color w:val="3B3838"/>
                <w:sz w:val="18"/>
              </w:rPr>
              <w:t>融合</w:t>
            </w:r>
            <w:r w:rsidRPr="004B1546">
              <w:rPr>
                <w:rFonts w:ascii="Arial" w:eastAsia="思源黑体 CN Medium" w:hAnsi="Arial" w:cs="Arial" w:hint="eastAsia"/>
                <w:b/>
                <w:color w:val="3B3838"/>
                <w:sz w:val="18"/>
              </w:rPr>
              <w:t>{%endif%}</w:t>
            </w:r>
          </w:p>
          <w:p w14:paraId="2F379CE7"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{%p endif%}</w:t>
            </w:r>
          </w:p>
          <w:p w14:paraId="038B1992"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b/>
                <w:color w:val="3B3838"/>
                <w:sz w:val="18"/>
              </w:rPr>
              <w:t xml:space="preserve">{%p if </w:t>
            </w:r>
            <w:proofErr w:type="gramStart"/>
            <w:r w:rsidRPr="004B1546">
              <w:rPr>
                <w:rFonts w:ascii="Arial" w:eastAsia="思源黑体 CN Medium" w:hAnsi="Arial" w:cs="Arial"/>
                <w:b/>
                <w:color w:val="3B3838"/>
                <w:sz w:val="18"/>
              </w:rPr>
              <w:t>a.judge</w:t>
            </w:r>
            <w:proofErr w:type="gramEnd"/>
            <w:r w:rsidRPr="004B1546">
              <w:rPr>
                <w:rFonts w:ascii="Arial" w:eastAsia="思源黑体 CN Medium" w:hAnsi="Arial" w:cs="Arial"/>
                <w:b/>
                <w:color w:val="3B3838"/>
                <w:sz w:val="18"/>
              </w:rPr>
              <w:t>_mergeMET%}</w:t>
            </w:r>
          </w:p>
          <w:p w14:paraId="0A60ACBE" w14:textId="77777777" w:rsidR="00DE1D48" w:rsidRPr="004B1546" w:rsidRDefault="00DE1D48" w:rsidP="00134B93">
            <w:pPr>
              <w:snapToGrid w:val="0"/>
              <w:spacing w:after="0"/>
              <w:rPr>
                <w:rFonts w:ascii="Arial" w:eastAsia="思源黑体 CN Medium" w:hAnsi="Arial" w:cs="Arial"/>
                <w:b/>
                <w:color w:val="3B3838"/>
                <w:sz w:val="18"/>
              </w:rPr>
            </w:pPr>
            <w:r w:rsidRPr="004B1546">
              <w:rPr>
                <w:rFonts w:ascii="Arial" w:eastAsia="思源黑体 CN Medium" w:hAnsi="Arial" w:cs="Arial" w:hint="eastAsia"/>
                <w:b/>
                <w:color w:val="3B3838"/>
                <w:sz w:val="18"/>
              </w:rPr>
              <w:t>（</w:t>
            </w:r>
            <w:r w:rsidRPr="004B1546">
              <w:rPr>
                <w:rFonts w:ascii="Arial" w:eastAsia="思源黑体 CN Medium" w:hAnsi="Arial" w:cs="Arial" w:hint="eastAsia"/>
                <w:b/>
                <w:i/>
                <w:iCs/>
                <w:color w:val="3B3838"/>
                <w:sz w:val="18"/>
              </w:rPr>
              <w:t>MET</w:t>
            </w:r>
            <w:r w:rsidRPr="004B1546">
              <w:rPr>
                <w:rFonts w:ascii="Arial" w:eastAsia="思源黑体 CN Medium" w:hAnsi="Arial" w:cs="Arial" w:hint="eastAsia"/>
                <w:b/>
                <w:color w:val="3B3838"/>
                <w:sz w:val="18"/>
              </w:rPr>
              <w:t xml:space="preserve"> exon14 skipping</w:t>
            </w:r>
            <w:r w:rsidRPr="004B1546">
              <w:rPr>
                <w:rFonts w:ascii="Arial" w:eastAsia="思源黑体 CN Medium" w:hAnsi="Arial" w:cs="Arial" w:hint="eastAsia"/>
                <w:b/>
                <w:color w:val="3B3838"/>
                <w:sz w:val="18"/>
              </w:rPr>
              <w:t>）</w:t>
            </w:r>
          </w:p>
          <w:p w14:paraId="3417C75E" w14:textId="39CF9911" w:rsidR="00DE1D48" w:rsidRPr="004B1546" w:rsidRDefault="00DE1D48" w:rsidP="00134B93">
            <w:pPr>
              <w:spacing w:after="0"/>
              <w:rPr>
                <w:rFonts w:ascii="Arial" w:eastAsia="思源黑体 CN Medium" w:hAnsi="Arial" w:cs="Arial"/>
                <w:b/>
                <w:color w:val="3B3838"/>
                <w:sz w:val="18"/>
              </w:rPr>
            </w:pPr>
            <w:r w:rsidRPr="004B1546">
              <w:rPr>
                <w:rFonts w:ascii="Arial" w:eastAsia="思源黑体 CN Medium" w:hAnsi="Arial" w:cs="Arial"/>
                <w:b/>
                <w:color w:val="3B3838"/>
                <w:sz w:val="18"/>
              </w:rPr>
              <w:t>{%p endif%}</w:t>
            </w:r>
          </w:p>
        </w:tc>
        <w:tc>
          <w:tcPr>
            <w:tcW w:w="7761" w:type="dxa"/>
            <w:vAlign w:val="center"/>
          </w:tcPr>
          <w:p w14:paraId="0F4840E9" w14:textId="6C2FE2D0" w:rsidR="00DE1D48" w:rsidRDefault="00DE1D48" w:rsidP="007657E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if a.bio_category==</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Sv</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%}{%if a.five_prime_gene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a.three_prime_gene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%}{{a.variant_interpret_cn|e}}{%else%}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{{a.five_prime_gene}}-{{a.three_prime_gene}}</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{{a.var_desc_merge}}</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{%endif%}{%else%}{{a.variant_interpret_cn|e}}{%endif%}{%if a.judge_mergeMET%}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DE1D48" w14:paraId="334EC698" w14:textId="77777777" w:rsidTr="00714D0C">
        <w:trPr>
          <w:jc w:val="center"/>
        </w:trPr>
        <w:tc>
          <w:tcPr>
            <w:tcW w:w="10421" w:type="dxa"/>
            <w:gridSpan w:val="2"/>
            <w:vAlign w:val="center"/>
          </w:tcPr>
          <w:p w14:paraId="3DCE6D95" w14:textId="1525774A"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DE1D48" w14:paraId="6ECBE7FA" w14:textId="77777777" w:rsidTr="00714D0C">
        <w:trPr>
          <w:jc w:val="center"/>
        </w:trPr>
        <w:tc>
          <w:tcPr>
            <w:tcW w:w="10421" w:type="dxa"/>
            <w:gridSpan w:val="2"/>
            <w:vAlign w:val="center"/>
          </w:tcPr>
          <w:p w14:paraId="0D11613C" w14:textId="595E1F35"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DE1D48" w14:paraId="5B2D2D28" w14:textId="77777777" w:rsidTr="00DE1D48">
        <w:trPr>
          <w:jc w:val="center"/>
        </w:trPr>
        <w:tc>
          <w:tcPr>
            <w:tcW w:w="2660" w:type="dxa"/>
          </w:tcPr>
          <w:p w14:paraId="69CAAC58" w14:textId="5301E1B7" w:rsidR="00DE1D48" w:rsidRDefault="00DE1D48" w:rsidP="00DE1D48">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7761" w:type="dxa"/>
          </w:tcPr>
          <w:p w14:paraId="1F42A7D4" w14:textId="0A3D1335" w:rsidR="00DE1D48" w:rsidRDefault="00DE1D48" w:rsidP="00DE1D48">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r>
      <w:tr w:rsidR="00DE1D48" w14:paraId="76D137EA" w14:textId="77777777" w:rsidTr="00EB2EB3">
        <w:trPr>
          <w:jc w:val="center"/>
        </w:trPr>
        <w:tc>
          <w:tcPr>
            <w:tcW w:w="10421" w:type="dxa"/>
            <w:gridSpan w:val="2"/>
          </w:tcPr>
          <w:p w14:paraId="15FBC56A" w14:textId="78F2F4D4"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4D86499" w14:textId="77777777" w:rsidR="00453BFF" w:rsidRDefault="00453BFF">
      <w:pPr>
        <w:pStyle w:val="Default"/>
        <w:snapToGrid w:val="0"/>
        <w:jc w:val="both"/>
        <w:rPr>
          <w:rFonts w:ascii="思源黑体 CN Regular" w:eastAsia="思源黑体 CN Regular" w:hAnsi="思源黑体 CN Regular" w:cs="Arial"/>
          <w:sz w:val="18"/>
          <w:szCs w:val="18"/>
          <w:lang w:val="en-CA"/>
        </w:rPr>
      </w:pPr>
    </w:p>
    <w:p w14:paraId="405563B7" w14:textId="77777777" w:rsidR="002C0684" w:rsidRPr="00B67CCE" w:rsidRDefault="00A82A49">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799C1F68" w14:textId="77777777" w:rsidR="007C70CC" w:rsidRPr="00C137D0" w:rsidRDefault="007C70CC" w:rsidP="008976F2">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004F11DE" w:rsidRPr="00C137D0">
        <w:rPr>
          <w:rFonts w:ascii="思源黑体 CN Regular" w:eastAsia="思源黑体 CN Regular" w:hAnsi="思源黑体 CN Regular" w:cs="Arial" w:hint="eastAsia"/>
          <w:color w:val="3B3838"/>
          <w:sz w:val="16"/>
          <w:szCs w:val="16"/>
        </w:rPr>
        <w:tab/>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C41053" w14:textId="09AF18EE" w:rsidR="00FD3AEA" w:rsidRPr="000C633F" w:rsidRDefault="007C70CC" w:rsidP="000C633F">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lastRenderedPageBreak/>
        <w:t>2.</w:t>
      </w:r>
      <w:r w:rsidRPr="00C137D0">
        <w:rPr>
          <w:rFonts w:ascii="思源黑体 CN Regular" w:eastAsia="思源黑体 CN Regular" w:hAnsi="思源黑体 CN Regular" w:cs="Arial"/>
          <w:color w:val="3B3838"/>
          <w:sz w:val="16"/>
          <w:szCs w:val="16"/>
        </w:rPr>
        <w:tab/>
      </w:r>
      <w:r w:rsidRPr="00C137D0">
        <w:rPr>
          <w:rFonts w:ascii="思源黑体 CN Regular" w:eastAsia="思源黑体 CN Regular" w:hAnsi="思源黑体 CN Regular" w:cs="Arial" w:hint="eastAsia"/>
          <w:color w:val="3B3838"/>
          <w:sz w:val="16"/>
          <w:szCs w:val="16"/>
        </w:rPr>
        <w:t>以上展示</w:t>
      </w:r>
      <w:r w:rsidR="00AD0265" w:rsidRPr="00C137D0">
        <w:rPr>
          <w:rFonts w:ascii="思源黑体 CN Regular" w:eastAsia="思源黑体 CN Regular" w:hAnsi="思源黑体 CN Regular" w:cs="Arial" w:hint="eastAsia"/>
          <w:color w:val="3B3838"/>
          <w:sz w:val="16"/>
          <w:szCs w:val="16"/>
        </w:rPr>
        <w:t>的</w:t>
      </w:r>
      <w:r w:rsidR="004F11DE" w:rsidRPr="00C137D0">
        <w:rPr>
          <w:rFonts w:ascii="思源黑体 CN Regular" w:eastAsia="思源黑体 CN Regular" w:hAnsi="思源黑体 CN Regular" w:cs="Arial" w:hint="eastAsia"/>
          <w:color w:val="3B3838"/>
          <w:sz w:val="16"/>
          <w:szCs w:val="16"/>
        </w:rPr>
        <w:t>具有明确临床意义的</w:t>
      </w:r>
      <w:r w:rsidR="00C30C4C" w:rsidRPr="00C137D0">
        <w:rPr>
          <w:rFonts w:ascii="思源黑体 CN Regular" w:eastAsia="思源黑体 CN Regular" w:hAnsi="思源黑体 CN Regular" w:cs="Arial"/>
          <w:color w:val="3B3838"/>
          <w:sz w:val="16"/>
          <w:szCs w:val="16"/>
        </w:rPr>
        <w:t>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变异，对应药物敏感性证据级别为A级和B级；具有潜在临床意义的</w:t>
      </w:r>
      <w:r w:rsidR="00C30C4C" w:rsidRPr="00C137D0">
        <w:rPr>
          <w:rFonts w:ascii="思源黑体 CN Regular" w:eastAsia="思源黑体 CN Regular" w:hAnsi="思源黑体 CN Regular" w:cs="Arial"/>
          <w:color w:val="3B3838"/>
          <w:sz w:val="16"/>
          <w:szCs w:val="16"/>
        </w:rPr>
        <w:t>II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变异，对应药物敏感性证据级别为C级和D级</w:t>
      </w:r>
      <w:r w:rsidRPr="00C137D0">
        <w:rPr>
          <w:rFonts w:ascii="思源黑体 CN Regular" w:eastAsia="思源黑体 CN Regular" w:hAnsi="思源黑体 CN Regular" w:cs="Arial" w:hint="eastAsia"/>
          <w:color w:val="3B3838"/>
          <w:sz w:val="16"/>
          <w:szCs w:val="16"/>
        </w:rPr>
        <w:t>；肿瘤发生发展相关的I</w:t>
      </w:r>
      <w:r w:rsidRPr="00C137D0">
        <w:rPr>
          <w:rFonts w:ascii="思源黑体 CN Regular" w:eastAsia="思源黑体 CN Regular" w:hAnsi="思源黑体 CN Regular" w:cs="Arial"/>
          <w:color w:val="3B3838"/>
          <w:sz w:val="16"/>
          <w:szCs w:val="16"/>
        </w:rPr>
        <w:t>II</w:t>
      </w:r>
      <w:r w:rsidRPr="00C137D0">
        <w:rPr>
          <w:rFonts w:ascii="思源黑体 CN Regular" w:eastAsia="思源黑体 CN Regular" w:hAnsi="思源黑体 CN Regular" w:cs="Arial" w:hint="eastAsia"/>
          <w:color w:val="3B3838"/>
          <w:sz w:val="16"/>
          <w:szCs w:val="16"/>
        </w:rPr>
        <w:t>类变异为</w:t>
      </w:r>
      <w:r w:rsidR="00AD0265" w:rsidRPr="00C137D0">
        <w:rPr>
          <w:rFonts w:ascii="思源黑体 CN Regular" w:eastAsia="思源黑体 CN Regular" w:hAnsi="思源黑体 CN Regular" w:cs="Arial" w:hint="eastAsia"/>
          <w:color w:val="3B3838"/>
          <w:sz w:val="16"/>
          <w:szCs w:val="16"/>
        </w:rPr>
        <w:t>暂</w:t>
      </w:r>
      <w:r w:rsidRPr="00C137D0">
        <w:rPr>
          <w:rFonts w:ascii="思源黑体 CN Regular" w:eastAsia="思源黑体 CN Regular" w:hAnsi="思源黑体 CN Regular" w:cs="Arial" w:hint="eastAsia"/>
          <w:color w:val="3B3838"/>
          <w:sz w:val="16"/>
          <w:szCs w:val="16"/>
        </w:rPr>
        <w:t>无临床证据的</w:t>
      </w:r>
      <w:r w:rsidR="00AD0265" w:rsidRPr="00C137D0">
        <w:rPr>
          <w:rFonts w:ascii="思源黑体 CN Regular" w:eastAsia="思源黑体 CN Regular" w:hAnsi="思源黑体 CN Regular" w:cs="Arial" w:hint="eastAsia"/>
          <w:color w:val="3B3838"/>
          <w:sz w:val="16"/>
          <w:szCs w:val="16"/>
        </w:rPr>
        <w:t>致病性/可能致病性变异</w:t>
      </w:r>
      <w:r w:rsidR="004F11DE" w:rsidRPr="00C137D0">
        <w:rPr>
          <w:rFonts w:ascii="思源黑体 CN Regular" w:eastAsia="思源黑体 CN Regular" w:hAnsi="思源黑体 CN Regular" w:cs="Arial" w:hint="eastAsia"/>
          <w:color w:val="3B3838"/>
          <w:sz w:val="16"/>
          <w:szCs w:val="16"/>
        </w:rPr>
        <w:t>；临床意义尚不明确的</w:t>
      </w:r>
      <w:r w:rsidR="004F4C47">
        <w:rPr>
          <w:rFonts w:ascii="思源黑体 CN Regular" w:eastAsia="思源黑体 CN Regular" w:hAnsi="思源黑体 CN Regular" w:cs="Arial"/>
          <w:color w:val="3B3838"/>
          <w:sz w:val="16"/>
          <w:szCs w:val="16"/>
        </w:rPr>
        <w:t>IV</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变异不做药物敏感性分析。</w:t>
      </w:r>
      <w:r w:rsidR="00FD3AEA">
        <w:rPr>
          <w:rFonts w:ascii="思源黑体 CN Regular" w:eastAsia="思源黑体 CN Regular" w:hAnsi="思源黑体 CN Regular" w:cs="Arial"/>
          <w:bCs/>
          <w:color w:val="3B3838"/>
          <w:sz w:val="18"/>
          <w:szCs w:val="18"/>
        </w:rPr>
        <w:br w:type="page"/>
      </w:r>
    </w:p>
    <w:p w14:paraId="3F5B6E96" w14:textId="1EEF38C3" w:rsidR="007B1C3B" w:rsidRPr="005E69C0" w:rsidRDefault="007B1C3B"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2</w:t>
      </w:r>
      <w:r w:rsidRPr="005E69C0">
        <w:rPr>
          <w:rFonts w:ascii="思源黑体 CN Regular" w:eastAsia="思源黑体 CN Regular" w:hAnsi="思源黑体 CN Regular" w:cs="Arial"/>
          <w:b/>
          <w:bCs/>
          <w:smallCaps w:val="0"/>
          <w:color w:val="1654B0"/>
          <w:spacing w:val="0"/>
          <w:sz w:val="24"/>
          <w:szCs w:val="24"/>
        </w:rPr>
        <w:t xml:space="preserve"> </w:t>
      </w:r>
      <w:r w:rsidRPr="005E69C0">
        <w:rPr>
          <w:rFonts w:ascii="思源黑体 CN Regular" w:eastAsia="思源黑体 CN Regular" w:hAnsi="思源黑体 CN Regular" w:cs="Arial" w:hint="eastAsia"/>
          <w:b/>
          <w:bCs/>
          <w:smallCaps w:val="0"/>
          <w:color w:val="1654B0"/>
          <w:spacing w:val="0"/>
          <w:sz w:val="24"/>
          <w:szCs w:val="24"/>
        </w:rPr>
        <w:t>微卫星状态</w:t>
      </w:r>
      <w:r w:rsidR="001D48F1" w:rsidRPr="005E69C0">
        <w:rPr>
          <w:rFonts w:ascii="思源黑体 CN Regular" w:eastAsia="思源黑体 CN Regular" w:hAnsi="思源黑体 CN Regular" w:cs="Arial" w:hint="eastAsia"/>
          <w:b/>
          <w:bCs/>
          <w:smallCaps w:val="0"/>
          <w:color w:val="1654B0"/>
          <w:spacing w:val="0"/>
          <w:sz w:val="24"/>
          <w:szCs w:val="24"/>
        </w:rPr>
        <w:t>检测结果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640"/>
        <w:gridCol w:w="7920"/>
      </w:tblGrid>
      <w:tr w:rsidR="000425BE" w14:paraId="00BAF3A5" w14:textId="77777777" w:rsidTr="001C1857">
        <w:trPr>
          <w:trHeight w:hRule="exact" w:val="454"/>
          <w:jc w:val="center"/>
        </w:trPr>
        <w:tc>
          <w:tcPr>
            <w:tcW w:w="2640" w:type="dxa"/>
            <w:tcBorders>
              <w:top w:val="nil"/>
              <w:left w:val="nil"/>
              <w:bottom w:val="dotted" w:sz="4" w:space="0" w:color="4472C4"/>
              <w:right w:val="nil"/>
            </w:tcBorders>
            <w:shd w:val="clear" w:color="auto" w:fill="548ED4"/>
            <w:vAlign w:val="center"/>
          </w:tcPr>
          <w:p w14:paraId="42F3EC38" w14:textId="7FC670B8" w:rsidR="000425BE" w:rsidRDefault="000425BE" w:rsidP="00895228">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微卫星状态</w:t>
            </w:r>
          </w:p>
        </w:tc>
        <w:tc>
          <w:tcPr>
            <w:tcW w:w="7920" w:type="dxa"/>
            <w:tcBorders>
              <w:top w:val="nil"/>
              <w:left w:val="nil"/>
              <w:bottom w:val="dotted" w:sz="4" w:space="0" w:color="4472C4"/>
              <w:right w:val="nil"/>
            </w:tcBorders>
            <w:shd w:val="clear" w:color="auto" w:fill="548ED4"/>
            <w:vAlign w:val="center"/>
          </w:tcPr>
          <w:p w14:paraId="51D144FD" w14:textId="56805BCD" w:rsidR="000425BE" w:rsidRDefault="000425BE" w:rsidP="00C63AEB">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0425BE" w14:paraId="31BCB9D1" w14:textId="77777777" w:rsidTr="00324227">
        <w:trPr>
          <w:trHeight w:val="647"/>
          <w:jc w:val="center"/>
        </w:trPr>
        <w:tc>
          <w:tcPr>
            <w:tcW w:w="2640" w:type="dxa"/>
            <w:tcBorders>
              <w:top w:val="dotted" w:sz="4" w:space="0" w:color="4472C4"/>
              <w:left w:val="nil"/>
              <w:right w:val="dotted" w:sz="4" w:space="0" w:color="4472C4"/>
            </w:tcBorders>
            <w:shd w:val="clear" w:color="auto" w:fill="DBE5F1"/>
            <w:vAlign w:val="center"/>
          </w:tcPr>
          <w:p w14:paraId="14921B69" w14:textId="7BDFDE37" w:rsidR="000E2EA4" w:rsidRDefault="000E2EA4" w:rsidP="00895228">
            <w:pPr>
              <w:spacing w:after="0"/>
              <w:jc w:val="center"/>
              <w:rPr>
                <w:rFonts w:ascii="Arial" w:eastAsia="思源黑体 CN Medium" w:hAnsi="Arial" w:cs="Arial"/>
                <w:b/>
                <w:color w:val="3B3838"/>
                <w:sz w:val="18"/>
              </w:rPr>
            </w:pPr>
            <w:r w:rsidRPr="000E2EA4">
              <w:rPr>
                <w:rFonts w:ascii="Arial" w:eastAsia="思源黑体 CN Medium" w:hAnsi="Arial" w:cs="Arial"/>
                <w:b/>
                <w:color w:val="3B3838"/>
                <w:sz w:val="18"/>
              </w:rPr>
              <w:t>{%p if msi.var_id==”MSI-</w:t>
            </w:r>
            <w:proofErr w:type="gramStart"/>
            <w:r w:rsidRPr="000E2EA4">
              <w:rPr>
                <w:rFonts w:ascii="Arial" w:eastAsia="思源黑体 CN Medium" w:hAnsi="Arial" w:cs="Arial"/>
                <w:b/>
                <w:color w:val="3B3838"/>
                <w:sz w:val="18"/>
              </w:rPr>
              <w:t>H”%</w:t>
            </w:r>
            <w:proofErr w:type="gramEnd"/>
            <w:r w:rsidRPr="000E2EA4">
              <w:rPr>
                <w:rFonts w:ascii="Arial" w:eastAsia="思源黑体 CN Medium" w:hAnsi="Arial" w:cs="Arial"/>
                <w:b/>
                <w:color w:val="3B3838"/>
                <w:sz w:val="18"/>
              </w:rPr>
              <w:t>}</w:t>
            </w:r>
          </w:p>
          <w:p w14:paraId="431E02AB" w14:textId="42EA5819"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微卫星不稳定型（</w:t>
            </w:r>
            <w:r>
              <w:rPr>
                <w:rFonts w:ascii="Arial" w:eastAsia="思源黑体 CN Medium" w:hAnsi="Arial" w:cs="Arial" w:hint="eastAsia"/>
                <w:b/>
                <w:color w:val="3B3838"/>
                <w:sz w:val="18"/>
              </w:rPr>
              <w:t>MSI-H</w:t>
            </w:r>
            <w:r>
              <w:rPr>
                <w:rFonts w:ascii="Arial" w:eastAsia="思源黑体 CN Medium" w:hAnsi="Arial" w:cs="Arial" w:hint="eastAsia"/>
                <w:b/>
                <w:color w:val="3B3838"/>
                <w:sz w:val="18"/>
              </w:rPr>
              <w:t>）</w:t>
            </w:r>
          </w:p>
          <w:p w14:paraId="0622966E" w14:textId="347F79ED"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42D68B90" w14:textId="77777777" w:rsidR="000425BE" w:rsidRDefault="000425BE" w:rsidP="00895228">
            <w:pPr>
              <w:spacing w:after="0"/>
              <w:jc w:val="center"/>
              <w:rPr>
                <w:rFonts w:ascii="Arial" w:eastAsia="思源黑体 CN Medium" w:hAnsi="Arial" w:cs="Arial"/>
                <w:b/>
                <w:color w:val="3B3838"/>
                <w:sz w:val="18"/>
              </w:rPr>
            </w:pPr>
            <w:r w:rsidRPr="001D48F1">
              <w:rPr>
                <w:rFonts w:ascii="Arial" w:eastAsia="思源黑体 CN Medium" w:hAnsi="Arial" w:cs="Arial" w:hint="eastAsia"/>
                <w:b/>
                <w:color w:val="3B3838"/>
                <w:sz w:val="18"/>
              </w:rPr>
              <w:t>微卫星</w:t>
            </w:r>
            <w:r>
              <w:rPr>
                <w:rFonts w:ascii="Arial" w:eastAsia="思源黑体 CN Medium" w:hAnsi="Arial" w:cs="Arial" w:hint="eastAsia"/>
                <w:b/>
                <w:color w:val="3B3838"/>
                <w:sz w:val="18"/>
              </w:rPr>
              <w:t>稳定型（</w:t>
            </w:r>
            <w:r>
              <w:rPr>
                <w:rFonts w:ascii="Arial" w:eastAsia="思源黑体 CN Medium" w:hAnsi="Arial" w:cs="Arial" w:hint="eastAsia"/>
                <w:b/>
                <w:color w:val="3B3838"/>
                <w:sz w:val="18"/>
              </w:rPr>
              <w:t>M</w:t>
            </w:r>
            <w:r>
              <w:rPr>
                <w:rFonts w:ascii="Arial" w:eastAsia="思源黑体 CN Medium" w:hAnsi="Arial" w:cs="Arial"/>
                <w:b/>
                <w:color w:val="3B3838"/>
                <w:sz w:val="18"/>
              </w:rPr>
              <w:t>SS</w:t>
            </w:r>
            <w:r>
              <w:rPr>
                <w:rFonts w:ascii="Arial" w:eastAsia="思源黑体 CN Medium" w:hAnsi="Arial" w:cs="Arial" w:hint="eastAsia"/>
                <w:b/>
                <w:color w:val="3B3838"/>
                <w:sz w:val="18"/>
              </w:rPr>
              <w:t>）</w:t>
            </w:r>
          </w:p>
          <w:p w14:paraId="1F21C49B" w14:textId="5BBD49B3" w:rsidR="000E2EA4" w:rsidRPr="001D48F1"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920" w:type="dxa"/>
            <w:tcBorders>
              <w:top w:val="dotted" w:sz="4" w:space="0" w:color="4472C4"/>
              <w:left w:val="dotted" w:sz="4" w:space="0" w:color="4472C4"/>
              <w:right w:val="dotted" w:sz="4" w:space="0" w:color="4472C4"/>
            </w:tcBorders>
            <w:shd w:val="clear" w:color="auto" w:fill="DBE5F1"/>
            <w:vAlign w:val="center"/>
          </w:tcPr>
          <w:p w14:paraId="491741C0" w14:textId="6B372BD6" w:rsidR="000425BE" w:rsidRPr="001D48F1" w:rsidRDefault="007C70CC" w:rsidP="00976D0D">
            <w:pPr>
              <w:spacing w:after="0" w:line="240" w:lineRule="auto"/>
              <w:rPr>
                <w:rFonts w:ascii="Arial" w:eastAsia="思源黑体 CN Medium" w:hAnsi="Arial" w:cs="Arial"/>
                <w:bCs/>
                <w:color w:val="3B3838"/>
                <w:sz w:val="18"/>
              </w:rPr>
            </w:pPr>
            <w:r w:rsidRPr="007C70CC">
              <w:rPr>
                <w:rFonts w:ascii="Arial" w:eastAsia="思源黑体 CN Medium" w:hAnsi="Arial" w:cs="Arial" w:hint="eastAsia"/>
                <w:bCs/>
                <w:color w:val="3B3838"/>
                <w:sz w:val="18"/>
              </w:rPr>
              <w:t>微卫星（</w:t>
            </w:r>
            <w:r w:rsidRPr="007C70CC">
              <w:rPr>
                <w:rFonts w:ascii="Arial" w:eastAsia="思源黑体 CN Medium" w:hAnsi="Arial" w:cs="Arial" w:hint="eastAsia"/>
                <w:bCs/>
                <w:color w:val="3B3838"/>
                <w:sz w:val="18"/>
              </w:rPr>
              <w:t>Microsatellite</w:t>
            </w:r>
            <w:r w:rsidRPr="007C70CC">
              <w:rPr>
                <w:rFonts w:ascii="Arial" w:eastAsia="思源黑体 CN Medium" w:hAnsi="Arial" w:cs="Arial" w:hint="eastAsia"/>
                <w:bCs/>
                <w:color w:val="3B3838"/>
                <w:sz w:val="18"/>
              </w:rPr>
              <w:t>）是基因组中的短串联重复序列，一般由</w:t>
            </w:r>
            <w:r w:rsidRPr="007C70CC">
              <w:rPr>
                <w:rFonts w:ascii="Arial" w:eastAsia="思源黑体 CN Medium" w:hAnsi="Arial" w:cs="Arial" w:hint="eastAsia"/>
                <w:bCs/>
                <w:color w:val="3B3838"/>
                <w:sz w:val="18"/>
              </w:rPr>
              <w:t>1-6</w:t>
            </w:r>
            <w:r w:rsidRPr="007C70CC">
              <w:rPr>
                <w:rFonts w:ascii="Arial" w:eastAsia="思源黑体 CN Medium" w:hAnsi="Arial" w:cs="Arial" w:hint="eastAsia"/>
                <w:bCs/>
                <w:color w:val="3B3838"/>
                <w:sz w:val="18"/>
              </w:rPr>
              <w:t>个核苷酸组成。</w:t>
            </w:r>
            <w:r w:rsidRPr="007C70CC">
              <w:rPr>
                <w:rFonts w:ascii="Arial" w:eastAsia="思源黑体 CN Medium" w:hAnsi="Arial" w:cs="Arial" w:hint="eastAsia"/>
                <w:bCs/>
                <w:color w:val="3B3838"/>
                <w:sz w:val="18"/>
              </w:rPr>
              <w:t>DNA</w:t>
            </w:r>
            <w:r w:rsidRPr="007C70CC">
              <w:rPr>
                <w:rFonts w:ascii="Arial" w:eastAsia="思源黑体 CN Medium" w:hAnsi="Arial" w:cs="Arial" w:hint="eastAsia"/>
                <w:bCs/>
                <w:color w:val="3B3838"/>
                <w:sz w:val="18"/>
              </w:rPr>
              <w:t>复制时，肿瘤细胞内的微卫星由于重复单位的插入或缺失而造成的微卫星长度的变化，从而出现微卫星不稳定性（</w:t>
            </w:r>
            <w:r w:rsidRPr="007C70CC">
              <w:rPr>
                <w:rFonts w:ascii="Arial" w:eastAsia="思源黑体 CN Medium" w:hAnsi="Arial" w:cs="Arial" w:hint="eastAsia"/>
                <w:bCs/>
                <w:color w:val="3B3838"/>
                <w:sz w:val="18"/>
              </w:rPr>
              <w:t>Microsatellite Instability, MSI</w:t>
            </w:r>
            <w:r w:rsidRPr="007C70CC">
              <w:rPr>
                <w:rFonts w:ascii="Arial" w:eastAsia="思源黑体 CN Medium" w:hAnsi="Arial" w:cs="Arial" w:hint="eastAsia"/>
                <w:bCs/>
                <w:color w:val="3B3838"/>
                <w:sz w:val="18"/>
              </w:rPr>
              <w:t>）状态。研究表明</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是由错配修复（</w:t>
            </w:r>
            <w:r w:rsidRPr="007C70CC">
              <w:rPr>
                <w:rFonts w:ascii="Arial" w:eastAsia="思源黑体 CN Medium" w:hAnsi="Arial" w:cs="Arial" w:hint="eastAsia"/>
                <w:bCs/>
                <w:color w:val="3B3838"/>
                <w:sz w:val="18"/>
              </w:rPr>
              <w:t>Mismatch Repair</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MMR</w:t>
            </w:r>
            <w:r w:rsidRPr="007C70CC">
              <w:rPr>
                <w:rFonts w:ascii="Arial" w:eastAsia="思源黑体 CN Medium" w:hAnsi="Arial" w:cs="Arial" w:hint="eastAsia"/>
                <w:bCs/>
                <w:color w:val="3B3838"/>
                <w:sz w:val="18"/>
              </w:rPr>
              <w:t>）基因突变或功能缺陷引起的（</w:t>
            </w:r>
            <w:r w:rsidRPr="007C70CC">
              <w:rPr>
                <w:rFonts w:ascii="Arial" w:eastAsia="思源黑体 CN Medium" w:hAnsi="Arial" w:cs="Arial" w:hint="eastAsia"/>
                <w:bCs/>
                <w:color w:val="3B3838"/>
                <w:sz w:val="18"/>
              </w:rPr>
              <w:t>PMID: 25701956</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在多种癌种中被发现，包括子宫内膜癌、结直肠癌和胃癌等。现阶段已有多种</w:t>
            </w:r>
            <w:r w:rsidRPr="007C70CC">
              <w:rPr>
                <w:rFonts w:ascii="Arial" w:eastAsia="思源黑体 CN Medium" w:hAnsi="Arial" w:cs="Arial" w:hint="eastAsia"/>
                <w:bCs/>
                <w:color w:val="3B3838"/>
                <w:sz w:val="18"/>
              </w:rPr>
              <w:t>PD-1/PD-L1</w:t>
            </w:r>
            <w:r w:rsidRPr="007C70CC">
              <w:rPr>
                <w:rFonts w:ascii="Arial" w:eastAsia="思源黑体 CN Medium" w:hAnsi="Arial" w:cs="Arial" w:hint="eastAsia"/>
                <w:bCs/>
                <w:color w:val="3B3838"/>
                <w:sz w:val="18"/>
              </w:rPr>
              <w:t>抗体类药物被</w:t>
            </w:r>
            <w:r w:rsidRPr="007C70CC">
              <w:rPr>
                <w:rFonts w:ascii="Arial" w:eastAsia="思源黑体 CN Medium" w:hAnsi="Arial" w:cs="Arial" w:hint="eastAsia"/>
                <w:bCs/>
                <w:color w:val="3B3838"/>
                <w:sz w:val="18"/>
              </w:rPr>
              <w:t>FDA/NMPA</w:t>
            </w:r>
            <w:r w:rsidRPr="007C70CC">
              <w:rPr>
                <w:rFonts w:ascii="Arial" w:eastAsia="思源黑体 CN Medium" w:hAnsi="Arial" w:cs="Arial" w:hint="eastAsia"/>
                <w:bCs/>
                <w:color w:val="3B3838"/>
                <w:sz w:val="18"/>
              </w:rPr>
              <w:t>获</w:t>
            </w:r>
            <w:proofErr w:type="gramStart"/>
            <w:r w:rsidRPr="007C70CC">
              <w:rPr>
                <w:rFonts w:ascii="Arial" w:eastAsia="思源黑体 CN Medium" w:hAnsi="Arial" w:cs="Arial" w:hint="eastAsia"/>
                <w:bCs/>
                <w:color w:val="3B3838"/>
                <w:sz w:val="18"/>
              </w:rPr>
              <w:t>批用于</w:t>
            </w:r>
            <w:proofErr w:type="gramEnd"/>
            <w:r w:rsidRPr="007C70CC">
              <w:rPr>
                <w:rFonts w:ascii="Arial" w:eastAsia="思源黑体 CN Medium" w:hAnsi="Arial" w:cs="Arial" w:hint="eastAsia"/>
                <w:bCs/>
                <w:color w:val="3B3838"/>
                <w:sz w:val="18"/>
              </w:rPr>
              <w:t>MSI-H</w:t>
            </w:r>
            <w:r w:rsidRPr="007C70CC">
              <w:rPr>
                <w:rFonts w:ascii="Arial" w:eastAsia="思源黑体 CN Medium" w:hAnsi="Arial" w:cs="Arial" w:hint="eastAsia"/>
                <w:bCs/>
                <w:color w:val="3B3838"/>
                <w:sz w:val="18"/>
              </w:rPr>
              <w:t>结直肠癌或其他实体瘤的治疗，包括</w:t>
            </w:r>
            <w:proofErr w:type="gramStart"/>
            <w:r w:rsidRPr="007C70CC">
              <w:rPr>
                <w:rFonts w:ascii="Arial" w:eastAsia="思源黑体 CN Medium" w:hAnsi="Arial" w:cs="Arial" w:hint="eastAsia"/>
                <w:bCs/>
                <w:color w:val="3B3838"/>
                <w:sz w:val="18"/>
              </w:rPr>
              <w:t>帕博利珠单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纳武利尤单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伊匹木单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替雷利珠单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恩沃利单</w:t>
            </w:r>
            <w:proofErr w:type="gramEnd"/>
            <w:r w:rsidRPr="007C70CC">
              <w:rPr>
                <w:rFonts w:ascii="Arial" w:eastAsia="思源黑体 CN Medium" w:hAnsi="Arial" w:cs="Arial" w:hint="eastAsia"/>
                <w:bCs/>
                <w:color w:val="3B3838"/>
                <w:sz w:val="18"/>
              </w:rPr>
              <w:t>抗和</w:t>
            </w:r>
            <w:proofErr w:type="gramStart"/>
            <w:r w:rsidRPr="007C70CC">
              <w:rPr>
                <w:rFonts w:ascii="Arial" w:eastAsia="思源黑体 CN Medium" w:hAnsi="Arial" w:cs="Arial" w:hint="eastAsia"/>
                <w:bCs/>
                <w:color w:val="3B3838"/>
                <w:sz w:val="18"/>
              </w:rPr>
              <w:t>斯鲁利单</w:t>
            </w:r>
            <w:proofErr w:type="gramEnd"/>
            <w:r w:rsidRPr="007C70CC">
              <w:rPr>
                <w:rFonts w:ascii="Arial" w:eastAsia="思源黑体 CN Medium" w:hAnsi="Arial" w:cs="Arial" w:hint="eastAsia"/>
                <w:bCs/>
                <w:color w:val="3B3838"/>
                <w:sz w:val="18"/>
              </w:rPr>
              <w:t>抗等。请结合临床实际情况确定免疫治疗方案。</w:t>
            </w:r>
          </w:p>
        </w:tc>
      </w:tr>
    </w:tbl>
    <w:p w14:paraId="268283FB" w14:textId="77777777" w:rsidR="007C70CC" w:rsidRDefault="007C70CC" w:rsidP="00DD37DE">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625FE527" w14:textId="77777777" w:rsidR="005E69C0" w:rsidRPr="00C137D0" w:rsidRDefault="005E69C0" w:rsidP="005E69C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172EE47D" w14:textId="77777777" w:rsidR="00605037"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本产品共检测55个微卫星位点，MSI阳性阈值为15%，高于15％则判定该样本为MSI-H，反之为MSS。</w:t>
      </w:r>
    </w:p>
    <w:p w14:paraId="5B6A08C6" w14:textId="7D003C37" w:rsidR="00971BB5"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微卫星状态检测的准确性受肿瘤细胞含量影响较大</w:t>
      </w:r>
      <w:r w:rsidR="00971BB5" w:rsidRPr="00C137D0">
        <w:rPr>
          <w:rFonts w:ascii="思源黑体 CN Regular" w:eastAsia="思源黑体 CN Regular" w:hAnsi="思源黑体 CN Regular" w:cs="Arial" w:hint="eastAsia"/>
          <w:color w:val="3B3838"/>
          <w:sz w:val="16"/>
          <w:szCs w:val="16"/>
        </w:rPr>
        <w:t>，当组织中肿瘤细胞占比&lt;20%或质量评估为警戒时，MSI的检测灵敏度受限，结果仅供参考</w:t>
      </w:r>
      <w:r w:rsidR="00605037" w:rsidRPr="00C137D0">
        <w:rPr>
          <w:rFonts w:ascii="思源黑体 CN Regular" w:eastAsia="思源黑体 CN Regular" w:hAnsi="思源黑体 CN Regular" w:cs="Arial" w:hint="eastAsia"/>
          <w:color w:val="3B3838"/>
          <w:sz w:val="16"/>
          <w:szCs w:val="16"/>
        </w:rPr>
        <w:t>。</w:t>
      </w:r>
    </w:p>
    <w:p w14:paraId="62EC9F57" w14:textId="2C4CD7E9" w:rsidR="00971BB5" w:rsidRPr="00C137D0" w:rsidRDefault="00971BB5" w:rsidP="002D31C4">
      <w:pPr>
        <w:pStyle w:val="aff"/>
        <w:widowControl w:val="0"/>
        <w:numPr>
          <w:ilvl w:val="0"/>
          <w:numId w:val="6"/>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proofErr w:type="gramStart"/>
      <w:r w:rsidRPr="00C137D0">
        <w:rPr>
          <w:rFonts w:ascii="思源黑体 CN Regular" w:eastAsia="思源黑体 CN Regular" w:hAnsi="思源黑体 CN Regular" w:cs="Arial" w:hint="eastAsia"/>
          <w:color w:val="3B3838"/>
          <w:sz w:val="16"/>
          <w:szCs w:val="16"/>
        </w:rPr>
        <w:t>若微卫星</w:t>
      </w:r>
      <w:proofErr w:type="gramEnd"/>
      <w:r w:rsidRPr="00C137D0">
        <w:rPr>
          <w:rFonts w:ascii="思源黑体 CN Regular" w:eastAsia="思源黑体 CN Regular" w:hAnsi="思源黑体 CN Regular" w:cs="Arial" w:hint="eastAsia"/>
          <w:color w:val="3B3838"/>
          <w:sz w:val="16"/>
          <w:szCs w:val="16"/>
        </w:rPr>
        <w:t>分析未能通过内部算法质控，则该样本MSI状态无法评估。</w:t>
      </w:r>
    </w:p>
    <w:p w14:paraId="1C438689" w14:textId="77777777" w:rsidR="00976D0D" w:rsidRDefault="00976D0D">
      <w:pPr>
        <w:spacing w:after="0" w:line="240" w:lineRule="auto"/>
        <w:jc w:val="left"/>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smallCaps/>
          <w:color w:val="1654B0"/>
          <w:sz w:val="24"/>
          <w:szCs w:val="24"/>
        </w:rPr>
        <w:br w:type="page"/>
      </w:r>
    </w:p>
    <w:p w14:paraId="04FA219C" w14:textId="71D1E4CD" w:rsidR="00C765D2" w:rsidRPr="005E69C0" w:rsidRDefault="00C765D2" w:rsidP="00C765D2">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3</w:t>
      </w:r>
      <w:r w:rsidRPr="005E69C0">
        <w:rPr>
          <w:rFonts w:ascii="思源黑体 CN Regular" w:eastAsia="思源黑体 CN Regular" w:hAnsi="思源黑体 CN Regular" w:cs="Arial"/>
          <w:b/>
          <w:bCs/>
          <w:smallCaps w:val="0"/>
          <w:color w:val="1654B0"/>
          <w:spacing w:val="0"/>
          <w:sz w:val="24"/>
          <w:szCs w:val="24"/>
        </w:rPr>
        <w:t xml:space="preserve"> </w:t>
      </w:r>
      <w:r w:rsidRPr="00C765D2">
        <w:rPr>
          <w:rFonts w:ascii="思源黑体 CN Regular" w:eastAsia="思源黑体 CN Regular" w:hAnsi="思源黑体 CN Regular" w:cs="Arial" w:hint="eastAsia"/>
          <w:b/>
          <w:bCs/>
          <w:smallCaps w:val="0"/>
          <w:color w:val="1654B0"/>
          <w:spacing w:val="0"/>
          <w:sz w:val="24"/>
          <w:szCs w:val="24"/>
        </w:rPr>
        <w:t>化疗药物相关标志物检测结果</w:t>
      </w:r>
    </w:p>
    <w:tbl>
      <w:tblPr>
        <w:tblW w:w="10632"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3544"/>
        <w:gridCol w:w="1418"/>
        <w:gridCol w:w="5670"/>
      </w:tblGrid>
      <w:tr w:rsidR="00BE1C0B" w14:paraId="0F71A26C" w14:textId="77777777" w:rsidTr="00BE1C0B">
        <w:trPr>
          <w:trHeight w:hRule="exact" w:val="454"/>
          <w:jc w:val="center"/>
        </w:trPr>
        <w:tc>
          <w:tcPr>
            <w:tcW w:w="3544" w:type="dxa"/>
            <w:tcBorders>
              <w:top w:val="nil"/>
              <w:left w:val="nil"/>
              <w:bottom w:val="dotted" w:sz="4" w:space="0" w:color="4472C4"/>
              <w:right w:val="nil"/>
            </w:tcBorders>
            <w:shd w:val="clear" w:color="auto" w:fill="548ED4"/>
            <w:vAlign w:val="center"/>
          </w:tcPr>
          <w:p w14:paraId="3A1A8283"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基因位点</w:t>
            </w:r>
          </w:p>
        </w:tc>
        <w:tc>
          <w:tcPr>
            <w:tcW w:w="1418" w:type="dxa"/>
            <w:tcBorders>
              <w:top w:val="nil"/>
              <w:left w:val="nil"/>
              <w:bottom w:val="dotted" w:sz="4" w:space="0" w:color="4472C4"/>
              <w:right w:val="nil"/>
            </w:tcBorders>
            <w:shd w:val="clear" w:color="auto" w:fill="548ED4"/>
            <w:vAlign w:val="center"/>
          </w:tcPr>
          <w:p w14:paraId="260DC1A5"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基因型</w:t>
            </w:r>
          </w:p>
        </w:tc>
        <w:tc>
          <w:tcPr>
            <w:tcW w:w="5670" w:type="dxa"/>
            <w:tcBorders>
              <w:top w:val="nil"/>
              <w:left w:val="nil"/>
              <w:bottom w:val="dotted" w:sz="4" w:space="0" w:color="4472C4"/>
              <w:right w:val="nil"/>
            </w:tcBorders>
            <w:shd w:val="clear" w:color="auto" w:fill="548ED4"/>
            <w:vAlign w:val="center"/>
          </w:tcPr>
          <w:p w14:paraId="78CA998D"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r>
              <w:rPr>
                <w:rFonts w:ascii="思源黑体 CN Bold" w:eastAsia="思源黑体 CN Bold" w:hAnsi="思源黑体 CN Bold" w:cs="微软雅黑"/>
                <w:b/>
                <w:bCs/>
                <w:color w:val="FFFFFF"/>
              </w:rPr>
              <w:t>(</w:t>
            </w:r>
            <w:r>
              <w:rPr>
                <w:rFonts w:ascii="思源黑体 CN Bold" w:eastAsia="思源黑体 CN Bold" w:hAnsi="思源黑体 CN Bold" w:cs="微软雅黑" w:hint="eastAsia"/>
                <w:b/>
                <w:bCs/>
                <w:color w:val="FFFFFF"/>
              </w:rPr>
              <w:t>证据水平)</w:t>
            </w:r>
          </w:p>
        </w:tc>
      </w:tr>
      <w:tr w:rsidR="00BE1C0B" w14:paraId="54081BE5" w14:textId="77777777" w:rsidTr="00BE1C0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4EEF792A" w14:textId="2448F0D7" w:rsidR="00BE1C0B" w:rsidRPr="00954CC0" w:rsidRDefault="00BE1C0B" w:rsidP="00751C89">
            <w:pPr>
              <w:spacing w:after="0"/>
              <w:jc w:val="center"/>
              <w:rPr>
                <w:rFonts w:ascii="思源黑体 CN Normal" w:eastAsia="思源黑体 CN Normal" w:hAnsi="思源黑体 CN Normal"/>
                <w:bCs/>
                <w:iCs/>
                <w:color w:val="000000" w:themeColor="text1"/>
                <w:sz w:val="18"/>
                <w:szCs w:val="18"/>
              </w:rPr>
            </w:pPr>
            <w:r w:rsidRPr="000E2EA4">
              <w:rPr>
                <w:rFonts w:ascii="Arial" w:eastAsia="思源黑体 CN Medium" w:hAnsi="Arial" w:cs="Arial"/>
                <w:bCs/>
                <w:color w:val="3B3838"/>
                <w:sz w:val="18"/>
              </w:rPr>
              <w:t xml:space="preserve">{%tr for a in </w:t>
            </w:r>
            <w:proofErr w:type="gramStart"/>
            <w:r w:rsidRPr="000E2EA4">
              <w:rPr>
                <w:rFonts w:ascii="Arial" w:eastAsia="思源黑体 CN Medium" w:hAnsi="Arial" w:cs="Arial"/>
                <w:bCs/>
                <w:color w:val="3B3838"/>
                <w:sz w:val="18"/>
              </w:rPr>
              <w:t>chemo.dbsnp</w:t>
            </w:r>
            <w:proofErr w:type="gramEnd"/>
            <w:r w:rsidRPr="000E2EA4">
              <w:rPr>
                <w:rFonts w:ascii="Arial" w:eastAsia="思源黑体 CN Medium" w:hAnsi="Arial" w:cs="Arial"/>
                <w:bCs/>
                <w:color w:val="3B3838"/>
                <w:sz w:val="18"/>
              </w:rPr>
              <w:t>_simple_nosplitdrug%}</w:t>
            </w:r>
          </w:p>
        </w:tc>
      </w:tr>
      <w:tr w:rsidR="00BE1C0B" w14:paraId="6C49CD01" w14:textId="77777777" w:rsidTr="00BE1C0B">
        <w:trPr>
          <w:trHeight w:val="510"/>
          <w:jc w:val="center"/>
        </w:trPr>
        <w:tc>
          <w:tcPr>
            <w:tcW w:w="3544" w:type="dxa"/>
            <w:tcBorders>
              <w:top w:val="dotted" w:sz="4" w:space="0" w:color="4472C4"/>
              <w:left w:val="nil"/>
              <w:bottom w:val="dotted" w:sz="4" w:space="0" w:color="4472C4"/>
              <w:right w:val="dotted" w:sz="4" w:space="0" w:color="4472C4"/>
            </w:tcBorders>
            <w:shd w:val="clear" w:color="auto" w:fill="DBE5F1"/>
            <w:vAlign w:val="center"/>
          </w:tcPr>
          <w:p w14:paraId="083FC428" w14:textId="555B656F" w:rsidR="00BE1C0B" w:rsidRPr="00954CC0" w:rsidRDefault="00BE1C0B" w:rsidP="00D73CE3">
            <w:pPr>
              <w:spacing w:after="0"/>
              <w:jc w:val="center"/>
              <w:rPr>
                <w:rFonts w:ascii="思源黑体 CN Bold" w:eastAsia="思源黑体 CN Bold" w:hAnsi="思源黑体 CN Bold" w:cs="思源黑体 CN Light"/>
                <w:b/>
                <w:i/>
                <w:iCs/>
                <w:sz w:val="18"/>
                <w:szCs w:val="18"/>
              </w:rPr>
            </w:pPr>
            <w:r w:rsidRPr="00BE1C0B">
              <w:rPr>
                <w:rFonts w:ascii="思源黑体 CN Bold" w:eastAsia="思源黑体 CN Bold" w:hAnsi="思源黑体 CN Bold" w:cs="思源黑体 CN Light"/>
                <w:b/>
                <w:i/>
                <w:iCs/>
                <w:sz w:val="18"/>
                <w:szCs w:val="18"/>
              </w:rPr>
              <w:t>{{</w:t>
            </w:r>
            <w:proofErr w:type="gramStart"/>
            <w:r w:rsidRPr="00BE1C0B">
              <w:rPr>
                <w:rFonts w:ascii="思源黑体 CN Bold" w:eastAsia="思源黑体 CN Bold" w:hAnsi="思源黑体 CN Bold" w:cs="思源黑体 CN Light"/>
                <w:b/>
                <w:i/>
                <w:iCs/>
                <w:sz w:val="18"/>
                <w:szCs w:val="18"/>
              </w:rPr>
              <w:t>a.gene</w:t>
            </w:r>
            <w:proofErr w:type="gramEnd"/>
            <w:r w:rsidRPr="00BE1C0B">
              <w:rPr>
                <w:rFonts w:ascii="思源黑体 CN Bold" w:eastAsia="思源黑体 CN Bold" w:hAnsi="思源黑体 CN Bold" w:cs="思源黑体 CN Light"/>
                <w:b/>
                <w:i/>
                <w:iCs/>
                <w:sz w:val="18"/>
                <w:szCs w:val="18"/>
              </w:rPr>
              <w:t>_symbol}}</w:t>
            </w:r>
            <w:r w:rsidR="007B2BB5">
              <w:rPr>
                <w:rFonts w:ascii="思源黑体 CN Bold" w:eastAsia="思源黑体 CN Bold" w:hAnsi="思源黑体 CN Bold" w:cs="思源黑体 CN Light"/>
                <w:b/>
                <w:i/>
                <w:iCs/>
                <w:sz w:val="18"/>
                <w:szCs w:val="18"/>
              </w:rPr>
              <w:t xml:space="preserve"> </w:t>
            </w:r>
            <w:r w:rsidR="00D73CE3">
              <w:rPr>
                <w:rFonts w:ascii="Arial" w:eastAsia="思源黑体 CN Medium" w:hAnsi="Arial" w:cs="Arial"/>
                <w:bCs/>
                <w:color w:val="3B3838"/>
                <w:sz w:val="18"/>
                <w:szCs w:val="18"/>
              </w:rPr>
              <w:t>(</w:t>
            </w:r>
            <w:r w:rsidRPr="00BE1C0B">
              <w:rPr>
                <w:rFonts w:ascii="Arial" w:eastAsia="思源黑体 CN Medium" w:hAnsi="Arial" w:cs="Arial"/>
                <w:bCs/>
                <w:color w:val="3B3838"/>
                <w:sz w:val="18"/>
                <w:szCs w:val="18"/>
              </w:rPr>
              <w:t>{{a.dbsnp}}</w:t>
            </w:r>
            <w:r w:rsidR="00D73CE3">
              <w:rPr>
                <w:rFonts w:ascii="Arial" w:eastAsia="思源黑体 CN Medium" w:hAnsi="Arial" w:cs="Arial"/>
                <w:bCs/>
                <w:color w:val="3B3838"/>
                <w:sz w:val="18"/>
                <w:szCs w:val="18"/>
              </w:rPr>
              <w:t>)</w:t>
            </w:r>
          </w:p>
        </w:tc>
        <w:tc>
          <w:tcPr>
            <w:tcW w:w="1418"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154E184" w14:textId="54F4EB51" w:rsidR="00BE1C0B" w:rsidRPr="00954CC0" w:rsidRDefault="00BE1C0B" w:rsidP="00BE1C0B">
            <w:pPr>
              <w:spacing w:after="0"/>
              <w:jc w:val="center"/>
              <w:rPr>
                <w:rFonts w:ascii="Arial" w:eastAsia="思源黑体 CN Medium" w:hAnsi="Arial" w:cs="Arial"/>
                <w:bCs/>
                <w:color w:val="3B3838"/>
                <w:sz w:val="18"/>
                <w:szCs w:val="18"/>
              </w:rPr>
            </w:pPr>
            <w:r w:rsidRPr="00BE1C0B">
              <w:rPr>
                <w:rFonts w:ascii="Arial" w:eastAsia="思源黑体 CN Medium" w:hAnsi="Arial" w:cs="Arial"/>
                <w:bCs/>
                <w:color w:val="3B3838"/>
                <w:sz w:val="18"/>
                <w:szCs w:val="18"/>
              </w:rPr>
              <w:t>{{</w:t>
            </w:r>
            <w:proofErr w:type="gramStart"/>
            <w:r w:rsidRPr="00BE1C0B">
              <w:rPr>
                <w:rFonts w:ascii="Arial" w:eastAsia="思源黑体 CN Medium" w:hAnsi="Arial" w:cs="Arial"/>
                <w:bCs/>
                <w:color w:val="3B3838"/>
                <w:sz w:val="18"/>
                <w:szCs w:val="18"/>
              </w:rPr>
              <w:t>a.genotype</w:t>
            </w:r>
            <w:proofErr w:type="gramEnd"/>
            <w:r w:rsidRPr="00BE1C0B">
              <w:rPr>
                <w:rFonts w:ascii="Arial" w:eastAsia="思源黑体 CN Medium" w:hAnsi="Arial" w:cs="Arial"/>
                <w:bCs/>
                <w:color w:val="3B3838"/>
                <w:sz w:val="18"/>
                <w:szCs w:val="18"/>
              </w:rPr>
              <w:t>}}</w:t>
            </w:r>
          </w:p>
        </w:tc>
        <w:tc>
          <w:tcPr>
            <w:tcW w:w="567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22FF07B4" w14:textId="77777777"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 xml:space="preserve">{%p for b in </w:t>
            </w:r>
            <w:proofErr w:type="gramStart"/>
            <w:r w:rsidRPr="00BE1C0B">
              <w:rPr>
                <w:rFonts w:ascii="思源黑体 CN Normal" w:eastAsia="思源黑体 CN Normal" w:hAnsi="思源黑体 CN Normal"/>
                <w:bCs/>
                <w:iCs/>
                <w:color w:val="000000" w:themeColor="text1"/>
                <w:sz w:val="18"/>
                <w:szCs w:val="18"/>
              </w:rPr>
              <w:t>a.inter</w:t>
            </w:r>
            <w:proofErr w:type="gramEnd"/>
            <w:r w:rsidRPr="00BE1C0B">
              <w:rPr>
                <w:rFonts w:ascii="思源黑体 CN Normal" w:eastAsia="思源黑体 CN Normal" w:hAnsi="思源黑体 CN Normal"/>
                <w:bCs/>
                <w:iCs/>
                <w:color w:val="000000" w:themeColor="text1"/>
                <w:sz w:val="18"/>
                <w:szCs w:val="18"/>
              </w:rPr>
              <w:t>%}</w:t>
            </w:r>
          </w:p>
          <w:p w14:paraId="2CD74FD8" w14:textId="6743953A"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{{b</w:t>
            </w:r>
            <w:proofErr w:type="gramStart"/>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roofErr w:type="gramEnd"/>
            <w:r w:rsidRPr="00BE1C0B">
              <w:rPr>
                <w:rFonts w:ascii="思源黑体 CN Normal" w:eastAsia="思源黑体 CN Normal" w:hAnsi="思源黑体 CN Normal"/>
                <w:bCs/>
                <w:iCs/>
                <w:color w:val="000000" w:themeColor="text1"/>
                <w:sz w:val="18"/>
                <w:szCs w:val="18"/>
              </w:rPr>
              <w:t>{{a.evi_level}}</w:t>
            </w:r>
            <w:r>
              <w:rPr>
                <w:rFonts w:ascii="思源黑体 CN Normal" w:eastAsia="思源黑体 CN Normal" w:hAnsi="思源黑体 CN Normal"/>
                <w:bCs/>
                <w:iCs/>
                <w:color w:val="000000" w:themeColor="text1"/>
                <w:sz w:val="18"/>
                <w:szCs w:val="18"/>
              </w:rPr>
              <w:t>)</w:t>
            </w:r>
          </w:p>
          <w:p w14:paraId="005C342A" w14:textId="5B1EE7EF" w:rsidR="00BE1C0B" w:rsidRPr="00954CC0"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{%p endfor%}</w:t>
            </w:r>
          </w:p>
        </w:tc>
      </w:tr>
      <w:tr w:rsidR="00BE1C0B" w14:paraId="21A91861" w14:textId="77777777" w:rsidTr="006460F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657A58AF" w14:textId="4CD863C9" w:rsidR="00BE1C0B" w:rsidRPr="00112A6E" w:rsidRDefault="00BE1C0B" w:rsidP="00BE1C0B">
            <w:pPr>
              <w:spacing w:after="0"/>
              <w:jc w:val="center"/>
              <w:rPr>
                <w:rFonts w:ascii="思源黑体 CN Normal" w:eastAsia="思源黑体 CN Normal" w:hAnsi="思源黑体 CN Normal"/>
                <w:b/>
                <w:iCs/>
                <w:color w:val="000000" w:themeColor="text1"/>
                <w:sz w:val="18"/>
                <w:szCs w:val="18"/>
              </w:rPr>
            </w:pPr>
            <w:r w:rsidRPr="003B1018">
              <w:rPr>
                <w:rFonts w:ascii="Arial" w:eastAsia="思源黑体 CN Medium" w:hAnsi="Arial" w:cs="Arial"/>
                <w:bCs/>
                <w:color w:val="3B3838"/>
                <w:sz w:val="18"/>
              </w:rPr>
              <w:t>{%tr endfor%}</w:t>
            </w:r>
          </w:p>
        </w:tc>
      </w:tr>
    </w:tbl>
    <w:p w14:paraId="626AE686" w14:textId="77777777" w:rsidR="00BE1C0B" w:rsidRDefault="00BE1C0B" w:rsidP="00DA5360">
      <w:pPr>
        <w:pStyle w:val="Default"/>
        <w:snapToGrid w:val="0"/>
        <w:jc w:val="both"/>
        <w:rPr>
          <w:rFonts w:ascii="思源黑体 CN Regular" w:eastAsia="思源黑体 CN Regular" w:hAnsi="思源黑体 CN Regular" w:cs="Arial"/>
          <w:bCs/>
          <w:color w:val="3B3838"/>
          <w:sz w:val="18"/>
          <w:szCs w:val="18"/>
        </w:rPr>
      </w:pPr>
    </w:p>
    <w:p w14:paraId="089F8C02" w14:textId="1B03DFDC" w:rsidR="00DA5360" w:rsidRPr="00C137D0" w:rsidRDefault="00DA5360" w:rsidP="00DA536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52779CA0" w14:textId="0AF6B298"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Pr="00C137D0">
        <w:rPr>
          <w:rFonts w:ascii="思源黑体 CN Regular" w:eastAsia="思源黑体 CN Regular" w:hAnsi="思源黑体 CN Regular" w:cs="Arial" w:hint="eastAsia"/>
          <w:color w:val="3B3838"/>
          <w:sz w:val="16"/>
          <w:szCs w:val="16"/>
        </w:rPr>
        <w:tab/>
        <w:t>化疗药物证据水平划分依据参考PharmGKB数据库，共分为1A/1B/2A/2B/3/4这6个等级：</w:t>
      </w:r>
    </w:p>
    <w:p w14:paraId="51C083EF"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1A级：由临床药物基因组</w:t>
      </w:r>
      <w:proofErr w:type="gramStart"/>
      <w:r w:rsidRPr="00C137D0">
        <w:rPr>
          <w:rFonts w:ascii="思源黑体 CN Regular" w:eastAsia="思源黑体 CN Regular" w:hAnsi="思源黑体 CN Regular" w:cs="Arial" w:hint="eastAsia"/>
          <w:color w:val="3B3838"/>
          <w:sz w:val="16"/>
          <w:szCs w:val="16"/>
        </w:rPr>
        <w:t>学实施</w:t>
      </w:r>
      <w:proofErr w:type="gramEnd"/>
      <w:r w:rsidRPr="00C137D0">
        <w:rPr>
          <w:rFonts w:ascii="思源黑体 CN Regular" w:eastAsia="思源黑体 CN Regular" w:hAnsi="思源黑体 CN Regular" w:cs="Arial" w:hint="eastAsia"/>
          <w:color w:val="3B3838"/>
          <w:sz w:val="16"/>
          <w:szCs w:val="16"/>
        </w:rPr>
        <w:t>联盟（CPIC）或遗传药理学指南认可，或者应用于其他主要卫生系统；</w:t>
      </w:r>
    </w:p>
    <w:p w14:paraId="6192518C"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1B级：注释基于多项有统计显著性的研究；</w:t>
      </w:r>
    </w:p>
    <w:p w14:paraId="454F4D03"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2A级：注释基于多项重复研究，并且该基因为明确的药物代谢基因；</w:t>
      </w:r>
    </w:p>
    <w:p w14:paraId="0E4A4E2D"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2B级：注释基于多项重复研究，但其中一些研究没有统计学意义或影响较小；</w:t>
      </w:r>
    </w:p>
    <w:p w14:paraId="53A5BEE8"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3级：</w:t>
      </w:r>
      <w:proofErr w:type="gramStart"/>
      <w:r w:rsidRPr="00C137D0">
        <w:rPr>
          <w:rFonts w:ascii="思源黑体 CN Regular" w:eastAsia="思源黑体 CN Regular" w:hAnsi="思源黑体 CN Regular" w:cs="Arial" w:hint="eastAsia"/>
          <w:color w:val="3B3838"/>
          <w:sz w:val="16"/>
          <w:szCs w:val="16"/>
        </w:rPr>
        <w:t>注释仅</w:t>
      </w:r>
      <w:proofErr w:type="gramEnd"/>
      <w:r w:rsidRPr="00C137D0">
        <w:rPr>
          <w:rFonts w:ascii="思源黑体 CN Regular" w:eastAsia="思源黑体 CN Regular" w:hAnsi="思源黑体 CN Regular" w:cs="Arial" w:hint="eastAsia"/>
          <w:color w:val="3B3838"/>
          <w:sz w:val="16"/>
          <w:szCs w:val="16"/>
        </w:rPr>
        <w:t>基于一项有显著性差异的研究，或多项研究但缺乏明显药效关联；</w:t>
      </w:r>
    </w:p>
    <w:p w14:paraId="1899AAB7"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4级：</w:t>
      </w:r>
      <w:proofErr w:type="gramStart"/>
      <w:r w:rsidRPr="00C137D0">
        <w:rPr>
          <w:rFonts w:ascii="思源黑体 CN Regular" w:eastAsia="思源黑体 CN Regular" w:hAnsi="思源黑体 CN Regular" w:cs="Arial" w:hint="eastAsia"/>
          <w:color w:val="3B3838"/>
          <w:sz w:val="16"/>
          <w:szCs w:val="16"/>
        </w:rPr>
        <w:t>注释仅</w:t>
      </w:r>
      <w:proofErr w:type="gramEnd"/>
      <w:r w:rsidRPr="00C137D0">
        <w:rPr>
          <w:rFonts w:ascii="思源黑体 CN Regular" w:eastAsia="思源黑体 CN Regular" w:hAnsi="思源黑体 CN Regular" w:cs="Arial" w:hint="eastAsia"/>
          <w:color w:val="3B3838"/>
          <w:sz w:val="16"/>
          <w:szCs w:val="16"/>
        </w:rPr>
        <w:t>基于病例报告，非权威性研究或体外分子功能研究。</w:t>
      </w:r>
    </w:p>
    <w:p w14:paraId="6BCACF2A" w14:textId="5A36FF8D"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w:t>
      </w:r>
      <w:r w:rsidRPr="00C137D0">
        <w:rPr>
          <w:rFonts w:ascii="思源黑体 CN Regular" w:eastAsia="思源黑体 CN Regular" w:hAnsi="思源黑体 CN Regular" w:cs="Arial" w:hint="eastAsia"/>
          <w:color w:val="3B3838"/>
          <w:sz w:val="16"/>
          <w:szCs w:val="16"/>
        </w:rPr>
        <w:tab/>
        <w:t>如果同一个药物不同SNP位点对药物疗效或毒性预测的结论不一致，以证据水平级别高的为准。</w:t>
      </w:r>
    </w:p>
    <w:p w14:paraId="5C53D600" w14:textId="5685C775" w:rsidR="000425BE" w:rsidRPr="00C137D0" w:rsidRDefault="000425BE">
      <w:pPr>
        <w:spacing w:after="0" w:line="240" w:lineRule="auto"/>
        <w:jc w:val="left"/>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color w:val="3B3838"/>
          <w:sz w:val="16"/>
          <w:szCs w:val="16"/>
        </w:rPr>
        <w:br w:type="page"/>
      </w:r>
    </w:p>
    <w:bookmarkStart w:id="11" w:name="_Toc153812951"/>
    <w:p w14:paraId="3F33D6C9" w14:textId="6D90307B" w:rsidR="002C0684" w:rsidRDefault="002711C0">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46061CAB">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702F7DB9"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9B6A2A">
        <w:rPr>
          <w:rFonts w:ascii="Arial" w:eastAsia="思源黑体 CN Medium" w:hAnsi="Arial" w:cs="Arial" w:hint="eastAsia"/>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000" w:firstRow="0" w:lastRow="0" w:firstColumn="0" w:lastColumn="0" w:noHBand="0" w:noVBand="0"/>
      </w:tblPr>
      <w:tblGrid>
        <w:gridCol w:w="4687"/>
        <w:gridCol w:w="5518"/>
      </w:tblGrid>
      <w:tr w:rsidR="00BE1C0B" w14:paraId="19E04BD4" w14:textId="77777777" w:rsidTr="00751C89">
        <w:trPr>
          <w:trHeight w:val="397"/>
          <w:jc w:val="center"/>
        </w:trPr>
        <w:tc>
          <w:tcPr>
            <w:tcW w:w="4687" w:type="dxa"/>
            <w:tcBorders>
              <w:bottom w:val="dotted" w:sz="4" w:space="0" w:color="0000FF"/>
            </w:tcBorders>
            <w:shd w:val="clear" w:color="auto" w:fill="4472C4"/>
            <w:vAlign w:val="center"/>
          </w:tcPr>
          <w:p w14:paraId="3308D2DF" w14:textId="77777777" w:rsidR="00BE1C0B" w:rsidRDefault="00BE1C0B" w:rsidP="00751C89">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748E8063"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BE1C0B" w14:paraId="4B74B05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CC9D337"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样本编号</w:t>
            </w:r>
          </w:p>
        </w:tc>
        <w:tc>
          <w:tcPr>
            <w:tcW w:w="5518" w:type="dxa"/>
            <w:tcBorders>
              <w:top w:val="dotted" w:sz="4" w:space="0" w:color="0000FF"/>
              <w:bottom w:val="dotted" w:sz="4" w:space="0" w:color="0000FF"/>
            </w:tcBorders>
            <w:shd w:val="clear" w:color="auto" w:fill="FFFFFF"/>
            <w:vAlign w:val="center"/>
          </w:tcPr>
          <w:p w14:paraId="75B8BE97" w14:textId="5241C8ED"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{{sample.sample_id}}</w:t>
            </w:r>
          </w:p>
        </w:tc>
      </w:tr>
      <w:tr w:rsidR="00BE1C0B" w14:paraId="5E9279ED"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569E2C29"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样本类型</w:t>
            </w:r>
          </w:p>
        </w:tc>
        <w:tc>
          <w:tcPr>
            <w:tcW w:w="5518" w:type="dxa"/>
            <w:tcBorders>
              <w:top w:val="dotted" w:sz="4" w:space="0" w:color="0000FF"/>
              <w:bottom w:val="dotted" w:sz="4" w:space="0" w:color="0000FF"/>
            </w:tcBorders>
            <w:shd w:val="clear" w:color="auto" w:fill="FFFFFF"/>
            <w:vAlign w:val="center"/>
          </w:tcPr>
          <w:p w14:paraId="0D10F4F8" w14:textId="0AE0F734"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{{sample.sample_type}}</w:t>
            </w:r>
          </w:p>
        </w:tc>
      </w:tr>
      <w:tr w:rsidR="00BE1C0B" w14:paraId="7731DEC4"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345C5CE7"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664E1A8"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E1C0B" w14:paraId="10009F9F"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F3C054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肿瘤细胞含量（%</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4CA278C9" w14:textId="24CC009C"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{%if sample.tumor_content%}{{sample.tumor_content|replace(“%”, “”)}}{%else%}{%if lib_quality_control and lib_quality_control.lib_dna_qc and lib_quality_control.lib_dna_qc.tumor_content%}{{lib_quality_control.lib_dna_qc.tumor_content|replace(“%”, “”)}}{%else%}/{%endif%}{%endif%}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≥20</w:t>
            </w:r>
            <w:r>
              <w:rPr>
                <w:rFonts w:ascii="思源黑体 CN Normal" w:eastAsia="思源黑体 CN Normal" w:hAnsi="思源黑体 CN Normal" w:cs="Arial"/>
                <w:color w:val="3B3838"/>
              </w:rPr>
              <w:t>)</w:t>
            </w:r>
          </w:p>
        </w:tc>
      </w:tr>
      <w:tr w:rsidR="00BE1C0B" w14:paraId="5669A7D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2F8601F"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DNA总量（ng</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D8C3212" w14:textId="407C152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{%if lib_quality_control and lib_quality_control.lib_dna_qc and lib_quality_control.lib_dna_qc.dna_qty%}{{lib_quality_control.lib_dna_qc.dna_qty|replace(“.00”,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50</w:t>
            </w:r>
            <w:r>
              <w:rPr>
                <w:rFonts w:ascii="思源黑体 CN Normal" w:eastAsia="思源黑体 CN Normal" w:hAnsi="思源黑体 CN Normal" w:cs="Arial"/>
                <w:color w:val="3B3838"/>
              </w:rPr>
              <w:t>)</w:t>
            </w:r>
          </w:p>
        </w:tc>
      </w:tr>
      <w:tr w:rsidR="00BE1C0B" w14:paraId="3948C89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E58E90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文库浓度（ng/u</w:t>
            </w:r>
            <w:r>
              <w:rPr>
                <w:rFonts w:ascii="思源黑体 CN Regular" w:eastAsia="思源黑体 CN Regular" w:hAnsi="思源黑体 CN Regular" w:cs="Arial"/>
                <w:color w:val="3B3838"/>
              </w:rPr>
              <w:t>L</w:t>
            </w: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3EF958B" w14:textId="415F0655"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{%if lib_quality_control and lib_quality_control.lib_dna_qc and lib_quality_control.lib_dna_qc.library_concn%}{{lib_quality_control.lib_dna_qc.library_concn|replace(“.00”,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10</w:t>
            </w:r>
            <w:r>
              <w:rPr>
                <w:rFonts w:ascii="思源黑体 CN Normal" w:eastAsia="思源黑体 CN Normal" w:hAnsi="思源黑体 CN Normal" w:cs="Arial"/>
                <w:color w:val="3B3838"/>
              </w:rPr>
              <w:t xml:space="preserve">) </w:t>
            </w:r>
          </w:p>
        </w:tc>
      </w:tr>
      <w:tr w:rsidR="00BE1C0B" w14:paraId="19A2460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844338E"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R</w:t>
            </w:r>
            <w:r>
              <w:rPr>
                <w:rFonts w:ascii="思源黑体 CN Regular" w:eastAsia="思源黑体 CN Regular" w:hAnsi="思源黑体 CN Regular" w:cs="Arial"/>
                <w:color w:val="3B3838"/>
              </w:rPr>
              <w:t>NA</w:t>
            </w:r>
            <w:r>
              <w:rPr>
                <w:rFonts w:ascii="思源黑体 CN Regular" w:eastAsia="思源黑体 CN Regular" w:hAnsi="思源黑体 CN Regular" w:cs="Arial"/>
                <w:color w:val="3B3838"/>
                <w:lang w:eastAsia="en-US"/>
              </w:rPr>
              <w:t>总量（ng</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2</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B7A9B3D" w14:textId="5C976DFF" w:rsidR="00BE1C0B" w:rsidRDefault="00BE1C0B" w:rsidP="00D26702">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{%if lib_quality_control and lib_quality_control.lib_dna_qc and lib_quality_control.lib_dna_qc.rna_qty%}{{lib_quality_control.lib_dna_qc.rna_qty|replace(“.00”,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proofErr w:type="gramStart"/>
            <w:r w:rsidRPr="00BE1C0B">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w:t>
            </w:r>
            <w:proofErr w:type="gramEnd"/>
            <w:r w:rsidRPr="009C3308">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30</w:t>
            </w:r>
            <w:r>
              <w:rPr>
                <w:rFonts w:ascii="思源黑体 CN Normal" w:eastAsia="思源黑体 CN Normal" w:hAnsi="思源黑体 CN Normal" w:cs="Arial"/>
                <w:color w:val="3B3838"/>
              </w:rPr>
              <w:t>)</w:t>
            </w:r>
          </w:p>
        </w:tc>
      </w:tr>
      <w:tr w:rsidR="00BE1C0B" w14:paraId="66C799BE"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016576B4" w14:textId="77777777" w:rsidR="00BE1C0B" w:rsidRDefault="00BE1C0B" w:rsidP="00751C89">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C878A0B"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E1C0B" w14:paraId="74E9CD2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1261F9E3"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53BC2BD1" w14:textId="3BCD698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qc.cleandata</w:t>
            </w:r>
            <w:proofErr w:type="gramEnd"/>
            <w:r w:rsidRPr="00BE1C0B">
              <w:rPr>
                <w:rFonts w:ascii="思源黑体 CN Normal" w:eastAsia="思源黑体 CN Normal" w:hAnsi="思源黑体 CN Normal" w:cs="Arial"/>
                <w:color w:val="3B3838"/>
              </w:rPr>
              <w:t>_q30|replace(“%”,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rPr>
              <w:t>75</w:t>
            </w:r>
            <w:r>
              <w:rPr>
                <w:rFonts w:ascii="思源黑体 CN Normal" w:eastAsia="思源黑体 CN Normal" w:hAnsi="思源黑体 CN Normal" w:cs="Arial"/>
                <w:color w:val="3B3838"/>
              </w:rPr>
              <w:t>)</w:t>
            </w:r>
          </w:p>
        </w:tc>
      </w:tr>
      <w:tr w:rsidR="00BE1C0B" w14:paraId="7E4317A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8708EB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120B16B" w14:textId="0D95D04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qc.mapping</w:t>
            </w:r>
            <w:proofErr w:type="gramEnd"/>
            <w:r w:rsidRPr="00BE1C0B">
              <w:rPr>
                <w:rFonts w:ascii="思源黑体 CN Normal" w:eastAsia="思源黑体 CN Normal" w:hAnsi="思源黑体 CN Normal" w:cs="Arial"/>
                <w:color w:val="3B3838"/>
              </w:rPr>
              <w:t>_ratio|replace(“%”,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0317A904"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6EEF744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734D99F1" w14:textId="00CD4117"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qc.cover</w:t>
            </w:r>
            <w:proofErr w:type="gramEnd"/>
            <w:r w:rsidRPr="00BE1C0B">
              <w:rPr>
                <w:rFonts w:ascii="思源黑体 CN Normal" w:eastAsia="思源黑体 CN Normal" w:hAnsi="思源黑体 CN Normal" w:cs="Arial"/>
                <w:color w:val="3B3838"/>
              </w:rPr>
              <w:t>_ratio|replace(“%”,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lang w:eastAsia="en-US"/>
              </w:rPr>
              <w:t>98</w:t>
            </w:r>
            <w:r>
              <w:rPr>
                <w:rFonts w:ascii="思源黑体 CN Normal" w:eastAsia="思源黑体 CN Normal" w:hAnsi="思源黑体 CN Normal" w:cs="Arial"/>
                <w:color w:val="3B3838"/>
                <w:lang w:eastAsia="en-US"/>
              </w:rPr>
              <w:t>)</w:t>
            </w:r>
          </w:p>
        </w:tc>
      </w:tr>
      <w:tr w:rsidR="00BE1C0B" w14:paraId="0BE347E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DBBB8A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均</w:t>
            </w:r>
            <w:proofErr w:type="gramStart"/>
            <w:r>
              <w:rPr>
                <w:rFonts w:ascii="思源黑体 CN Regular" w:eastAsia="思源黑体 CN Regular" w:hAnsi="思源黑体 CN Regular" w:cs="Arial" w:hint="eastAsia"/>
                <w:color w:val="3B3838"/>
              </w:rPr>
              <w:t>一</w:t>
            </w:r>
            <w:proofErr w:type="gramEnd"/>
            <w:r>
              <w:rPr>
                <w:rFonts w:ascii="思源黑体 CN Regular" w:eastAsia="思源黑体 CN Regular" w:hAnsi="思源黑体 CN Regular" w:cs="Arial" w:hint="eastAsia"/>
                <w:color w:val="3B3838"/>
              </w:rPr>
              <w:t>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7</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65A87D7E" w14:textId="67F3BE28"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qc.uni</w:t>
            </w:r>
            <w:proofErr w:type="gramEnd"/>
            <w:r w:rsidRPr="00BE1C0B">
              <w:rPr>
                <w:rFonts w:ascii="思源黑体 CN Normal" w:eastAsia="思源黑体 CN Normal" w:hAnsi="思源黑体 CN Normal" w:cs="Arial"/>
                <w:color w:val="3B3838"/>
              </w:rPr>
              <w:t>20|replace(“%”,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21062A2C"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94A4FC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0000"/>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rPr>
              <w:t>（X）</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8</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2E407A6" w14:textId="37BFFB20"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_ssbc}}</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4</w:t>
            </w:r>
            <w:r w:rsidRPr="009C3308">
              <w:rPr>
                <w:rFonts w:ascii="思源黑体 CN Normal" w:eastAsia="思源黑体 CN Normal" w:hAnsi="思源黑体 CN Normal" w:cs="Arial" w:hint="eastAsia"/>
                <w:color w:val="3B3838"/>
                <w:lang w:eastAsia="en-US"/>
              </w:rPr>
              <w:t>00</w:t>
            </w:r>
            <w:r>
              <w:rPr>
                <w:rFonts w:ascii="思源黑体 CN Normal" w:eastAsia="思源黑体 CN Normal" w:hAnsi="思源黑体 CN Normal" w:cs="Arial"/>
                <w:color w:val="3B3838"/>
                <w:lang w:eastAsia="en-US"/>
              </w:rPr>
              <w:t>)</w:t>
            </w:r>
          </w:p>
        </w:tc>
      </w:tr>
      <w:tr w:rsidR="00BE1C0B" w14:paraId="777FB453"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48C9CA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422196">
              <w:rPr>
                <w:rFonts w:ascii="思源黑体 CN Regular" w:eastAsia="思源黑体 CN Regular" w:hAnsi="思源黑体 CN Regular" w:cs="Arial" w:hint="eastAsia"/>
                <w:color w:val="3B3838"/>
              </w:rPr>
              <w:t>RNA内参绝对拷贝数</w:t>
            </w:r>
            <w:r>
              <w:rPr>
                <w:rFonts w:ascii="思源黑体 CN Regular" w:eastAsia="思源黑体 CN Regular" w:hAnsi="思源黑体 CN Regular" w:cs="Arial"/>
                <w:color w:val="3B3838"/>
              </w:rPr>
              <w:t>（</w:t>
            </w:r>
            <w:r w:rsidRPr="00422196">
              <w:rPr>
                <w:rFonts w:ascii="思源黑体 CN Regular" w:eastAsia="思源黑体 CN Regular" w:hAnsi="思源黑体 CN Regular" w:cs="Arial" w:hint="eastAsia"/>
                <w:color w:val="3B3838"/>
              </w:rPr>
              <w:t>条</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9</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1633F4A" w14:textId="0AED5642"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{%if 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_rna_ctrl %}{{qc.dna_data_qc.depth_rna_ctrl|replace(“.00”,””)}}{%else%}0{%endif%}</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2</w:t>
            </w:r>
            <w:r w:rsidRPr="009C3308">
              <w:rPr>
                <w:rFonts w:ascii="思源黑体 CN Normal" w:eastAsia="思源黑体 CN Normal" w:hAnsi="思源黑体 CN Normal" w:cs="Arial" w:hint="eastAsia"/>
                <w:color w:val="3B3838"/>
                <w:lang w:eastAsia="en-US"/>
              </w:rPr>
              <w:t>0</w:t>
            </w:r>
            <w:r>
              <w:rPr>
                <w:rFonts w:ascii="思源黑体 CN Normal" w:eastAsia="思源黑体 CN Normal" w:hAnsi="思源黑体 CN Normal" w:cs="Arial"/>
                <w:color w:val="3B3838"/>
                <w:lang w:eastAsia="en-US"/>
              </w:rPr>
              <w:t>)</w:t>
            </w:r>
          </w:p>
        </w:tc>
      </w:tr>
      <w:tr w:rsidR="00BE1C0B" w14:paraId="50AB8133"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7935C810" w14:textId="77777777" w:rsidR="00BE1C0B" w:rsidRDefault="00BE1C0B" w:rsidP="00751C89">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1F490E04"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BE1C0B" w14:paraId="3568AC2B" w14:textId="77777777" w:rsidTr="00751C89">
        <w:trPr>
          <w:trHeight w:val="397"/>
          <w:jc w:val="center"/>
        </w:trPr>
        <w:tc>
          <w:tcPr>
            <w:tcW w:w="4687" w:type="dxa"/>
            <w:tcBorders>
              <w:top w:val="dotted" w:sz="4" w:space="0" w:color="0000FF"/>
              <w:bottom w:val="single" w:sz="4" w:space="0" w:color="4472C4"/>
            </w:tcBorders>
            <w:shd w:val="clear" w:color="auto" w:fill="FFFFFF"/>
            <w:vAlign w:val="center"/>
          </w:tcPr>
          <w:p w14:paraId="5E8861E2"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gramStart"/>
            <w:r w:rsidRPr="00B26962">
              <w:rPr>
                <w:rFonts w:ascii="思源黑体 CN Regular" w:eastAsia="思源黑体 CN Regular" w:hAnsi="思源黑体 CN Regular" w:cs="Arial"/>
                <w:color w:val="3B3838"/>
                <w:lang w:eastAsia="en-US"/>
              </w:rPr>
              <w:lastRenderedPageBreak/>
              <w:t>综合评估</w:t>
            </w:r>
            <w:r w:rsidRPr="00B26962">
              <w:rPr>
                <w:rFonts w:ascii="思源黑体 CN Regular" w:eastAsia="思源黑体 CN Regular" w:hAnsi="思源黑体 CN Regular" w:cs="Arial"/>
                <w:color w:val="3B3838"/>
                <w:vertAlign w:val="superscript"/>
                <w:lang w:eastAsia="en-US"/>
              </w:rPr>
              <w:t>[</w:t>
            </w:r>
            <w:proofErr w:type="gramEnd"/>
            <w:r w:rsidRPr="00B26962">
              <w:rPr>
                <w:rFonts w:ascii="思源黑体 CN Regular" w:eastAsia="思源黑体 CN Regular" w:hAnsi="思源黑体 CN Regular" w:cs="Arial" w:hint="eastAsia"/>
                <w:color w:val="3B3838"/>
                <w:vertAlign w:val="superscript"/>
              </w:rPr>
              <w:t>10</w:t>
            </w:r>
            <w:r w:rsidRPr="00B26962">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7D2D1BB0"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if qc.dna_data_</w:t>
            </w:r>
            <w:proofErr w:type="gramStart"/>
            <w:r w:rsidRPr="002914EE">
              <w:rPr>
                <w:rFonts w:ascii="思源黑体 CN Normal" w:eastAsia="思源黑体 CN Normal" w:hAnsi="思源黑体 CN Normal" w:cs="Arial"/>
                <w:color w:val="3B3838"/>
                <w:highlight w:val="yellow"/>
              </w:rPr>
              <w:t>qc.depth</w:t>
            </w:r>
            <w:proofErr w:type="gramEnd"/>
            <w:r w:rsidRPr="002914EE">
              <w:rPr>
                <w:rFonts w:ascii="思源黑体 CN Normal" w:eastAsia="思源黑体 CN Normal" w:hAnsi="思源黑体 CN Normal" w:cs="Arial"/>
                <w:color w:val="3B3838"/>
                <w:highlight w:val="yellow"/>
              </w:rPr>
              <w:t>_ssbc_num &gt;= 400 and qc.dna_data_qc.cleandata_q30_num &gt;= 0.75 and qc.dna_data_qc.depth_rna_ctrl_num &gt;= 20%}</w:t>
            </w:r>
          </w:p>
          <w:p w14:paraId="468C340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 xml:space="preserve">{%p if </w:t>
            </w:r>
            <w:proofErr w:type="gramStart"/>
            <w:r w:rsidRPr="002914EE">
              <w:rPr>
                <w:rFonts w:ascii="思源黑体 CN Normal" w:eastAsia="思源黑体 CN Normal" w:hAnsi="思源黑体 CN Normal" w:cs="Arial"/>
                <w:color w:val="3B3838"/>
                <w:highlight w:val="green"/>
              </w:rPr>
              <w:t>sample.tumor</w:t>
            </w:r>
            <w:proofErr w:type="gramEnd"/>
            <w:r w:rsidRPr="002914EE">
              <w:rPr>
                <w:rFonts w:ascii="思源黑体 CN Normal" w:eastAsia="思源黑体 CN Normal" w:hAnsi="思源黑体 CN Normal" w:cs="Arial"/>
                <w:color w:val="3B3838"/>
                <w:highlight w:val="green"/>
              </w:rPr>
              <w:t>_content%}</w:t>
            </w:r>
          </w:p>
          <w:p w14:paraId="0BB421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if lib_quality_control and lib_quality_control.lib_dna_qc and lib_quality_control.lib_dna_qc.dna_qty and lib_quality_control.lib_dna_qc.rna_qty and 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
          <w:p w14:paraId="1870070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{%if sample.tumor_content|replace(“%”,</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lib_quality_control.lib_dna_qc.dna_qty|float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lib_quality_control.lib_dna_qc.rna_qty|float &gt;30 and lib_quality_control.lib_dna_qc.library_concn|float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1CCAA47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2514F61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{%if sample.tumor_content|replace(“%”,</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0310641"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3C9ACCD"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else%}</w:t>
            </w:r>
          </w:p>
          <w:p w14:paraId="4AF70F5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if lib_quality_control and lib_quality_control.lib_dna_qc and lib_quality_control.lib_dna_</w:t>
            </w:r>
            <w:proofErr w:type="gramStart"/>
            <w:r w:rsidRPr="002914EE">
              <w:rPr>
                <w:rFonts w:ascii="思源黑体 CN Normal" w:eastAsia="思源黑体 CN Normal" w:hAnsi="思源黑体 CN Normal" w:cs="Arial"/>
                <w:color w:val="3B3838"/>
                <w:highlight w:val="cyan"/>
              </w:rPr>
              <w:t>qc.tumor</w:t>
            </w:r>
            <w:proofErr w:type="gramEnd"/>
            <w:r w:rsidRPr="002914EE">
              <w:rPr>
                <w:rFonts w:ascii="思源黑体 CN Normal" w:eastAsia="思源黑体 CN Normal" w:hAnsi="思源黑体 CN Normal" w:cs="Arial"/>
                <w:color w:val="3B3838"/>
                <w:highlight w:val="cyan"/>
              </w:rPr>
              <w:t>_content%}</w:t>
            </w:r>
          </w:p>
          <w:p w14:paraId="031522E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if lib_quality_control and lib_quality_control.lib_dna_qc and lib_quality_control.lib_dna_qc.dna_qty and lib_quality_control.lib_dna_qc.rna_qty and 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
          <w:p w14:paraId="5CE9A42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{%if lib_quality_control.lib_dna_qc.tumor_content|replace(“%”,</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lib_quality_control.lib_dna_qc.dna_qty|float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lib_quality_control.lib_dna_qc.rna_qty|float &gt;30 and lib_quality_control.lib_dna_qc.library_concn|float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0A4B660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9950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{%if lib_quality_control.lib_dna_qc.tumor_content|replace(“%”,</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601160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2B7ECA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else%}</w:t>
            </w:r>
          </w:p>
          <w:p w14:paraId="44FEAD24"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if lib_quality_control and lib_quality_control.lib_dna_qc and lib_quality_control.lib_dna_qc.dna_qty and lib_quality_control.lib_dna_qc.rna_qty and 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
          <w:p w14:paraId="79451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lib_quality_control.lib_dna_qc.dna_qty|float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lib_quality_control.lib_dna_qc.rna_qty|float &gt;30 and </w:t>
            </w:r>
            <w:r w:rsidRPr="002914EE">
              <w:rPr>
                <w:rFonts w:ascii="思源黑体 CN Normal" w:eastAsia="思源黑体 CN Normal" w:hAnsi="思源黑体 CN Normal" w:cs="Arial" w:hint="eastAsia"/>
                <w:color w:val="3B3838"/>
              </w:rPr>
              <w:lastRenderedPageBreak/>
              <w:t xml:space="preserve">lib_quality_control.lib_dna_qc.library_concn|float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6B573CA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CBF673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w:t>
            </w:r>
          </w:p>
          <w:p w14:paraId="25E806B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5155A0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endif%}</w:t>
            </w:r>
          </w:p>
          <w:p w14:paraId="5CF54D5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endif%}</w:t>
            </w:r>
          </w:p>
          <w:p w14:paraId="49A43E9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else%}</w:t>
            </w:r>
          </w:p>
          <w:p w14:paraId="3D01439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警戒</w:t>
            </w:r>
          </w:p>
          <w:p w14:paraId="31200B92" w14:textId="748A44C0"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endif%}</w:t>
            </w:r>
          </w:p>
        </w:tc>
      </w:tr>
    </w:tbl>
    <w:p w14:paraId="68662E3D" w14:textId="77777777" w:rsidR="00BE1C0B" w:rsidRDefault="00BE1C0B">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459126DC"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6C8CA9CD"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肿瘤细胞含量（％）：肿瘤细胞含量检测结果仅针对送检样本且仅供参考，实际以就诊医院检测结果为准。送检组织不满足肿瘤细胞评估要求或送检血液/体液类型样本时，不做此项评估。</w:t>
      </w:r>
    </w:p>
    <w:p w14:paraId="6B5AFC2E" w14:textId="1F91396D"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sidR="00F240FE" w:rsidRPr="00F240FE">
        <w:rPr>
          <w:rFonts w:ascii="思源黑体 CN Regular" w:eastAsia="思源黑体 CN Regular" w:hAnsi="思源黑体 CN Regular" w:cs="Arial" w:hint="eastAsia"/>
          <w:bCs/>
          <w:color w:val="3B3838"/>
          <w:sz w:val="16"/>
          <w:szCs w:val="16"/>
        </w:rPr>
        <w:t>；RNA总量（ng）: 送检样本提取的</w:t>
      </w:r>
      <w:r w:rsidR="00F240FE">
        <w:rPr>
          <w:rFonts w:ascii="思源黑体 CN Regular" w:eastAsia="思源黑体 CN Regular" w:hAnsi="思源黑体 CN Regular" w:cs="Arial" w:hint="eastAsia"/>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RNA</w:t>
      </w:r>
      <w:r w:rsidR="00F240FE">
        <w:rPr>
          <w:rFonts w:ascii="思源黑体 CN Regular" w:eastAsia="思源黑体 CN Regular" w:hAnsi="思源黑体 CN Regular" w:cs="Arial"/>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总量</w:t>
      </w:r>
      <w:r w:rsidR="00F240FE">
        <w:rPr>
          <w:rFonts w:ascii="思源黑体 CN Regular" w:eastAsia="思源黑体 CN Regular" w:hAnsi="思源黑体 CN Regular" w:cs="Arial" w:hint="eastAsia"/>
          <w:bCs/>
          <w:color w:val="3B3838"/>
          <w:sz w:val="16"/>
          <w:szCs w:val="16"/>
        </w:rPr>
        <w:t>。</w:t>
      </w:r>
    </w:p>
    <w:p w14:paraId="1C896155" w14:textId="2E1F9C93"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sidR="00314262" w:rsidRPr="00314262">
        <w:rPr>
          <w:rFonts w:ascii="思源黑体 CN Regular" w:eastAsia="思源黑体 CN Regular" w:hAnsi="思源黑体 CN Regular" w:cs="Arial" w:hint="eastAsia"/>
          <w:bCs/>
          <w:color w:val="3B3838"/>
          <w:sz w:val="16"/>
          <w:szCs w:val="16"/>
        </w:rPr>
        <w:t>文库浓度（ng/uL）</w:t>
      </w:r>
      <w:r>
        <w:rPr>
          <w:rFonts w:ascii="思源黑体 CN Regular" w:eastAsia="思源黑体 CN Regular" w:hAnsi="思源黑体 CN Regular" w:cs="Arial"/>
          <w:bCs/>
          <w:color w:val="3B3838"/>
          <w:sz w:val="16"/>
          <w:szCs w:val="16"/>
        </w:rPr>
        <w:t>：</w:t>
      </w:r>
      <w:r w:rsidR="00803DFB" w:rsidRPr="00CA5720">
        <w:rPr>
          <w:rFonts w:ascii="思源黑体 CN Regular" w:eastAsia="思源黑体 CN Regular" w:hAnsi="思源黑体 CN Regular" w:cs="Arial" w:hint="eastAsia"/>
          <w:bCs/>
          <w:color w:val="3B3838"/>
          <w:sz w:val="16"/>
          <w:szCs w:val="16"/>
        </w:rPr>
        <w:t>文库构建完成后Qubit测定的浓度</w:t>
      </w:r>
      <w:r>
        <w:rPr>
          <w:rFonts w:ascii="思源黑体 CN Regular" w:eastAsia="思源黑体 CN Regular" w:hAnsi="思源黑体 CN Regular" w:cs="Arial"/>
          <w:bCs/>
          <w:color w:val="3B3838"/>
          <w:sz w:val="16"/>
          <w:szCs w:val="16"/>
        </w:rPr>
        <w:t>。</w:t>
      </w:r>
    </w:p>
    <w:p w14:paraId="5D67ADA7"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3D3C1F9A" w14:textId="307E5472"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Pr>
          <w:rFonts w:ascii="思源黑体 CN Regular" w:eastAsia="思源黑体 CN Regular" w:hAnsi="思源黑体 CN Regular" w:cs="Arial" w:hint="eastAsia"/>
          <w:bCs/>
          <w:color w:val="3B3838"/>
          <w:sz w:val="16"/>
          <w:szCs w:val="16"/>
        </w:rPr>
        <w:t>比对率</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2409E7">
        <w:rPr>
          <w:rFonts w:ascii="思源黑体 CN Regular" w:eastAsia="思源黑体 CN Regular" w:hAnsi="思源黑体 CN Regular" w:cs="Arial" w:hint="eastAsia"/>
          <w:bCs/>
          <w:color w:val="3B3838"/>
          <w:sz w:val="16"/>
          <w:szCs w:val="16"/>
        </w:rPr>
        <w:t>可以比对至参考序列上的reads的比例</w:t>
      </w:r>
      <w:r>
        <w:rPr>
          <w:rFonts w:ascii="思源黑体 CN Regular" w:eastAsia="思源黑体 CN Regular" w:hAnsi="思源黑体 CN Regular" w:cs="Arial"/>
          <w:bCs/>
          <w:color w:val="3B3838"/>
          <w:sz w:val="16"/>
          <w:szCs w:val="16"/>
        </w:rPr>
        <w:t>。</w:t>
      </w:r>
    </w:p>
    <w:p w14:paraId="5A9B6B6E" w14:textId="77777777"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xml:space="preserve">] </w:t>
      </w:r>
      <w:r w:rsidRPr="00EC1B70">
        <w:rPr>
          <w:rFonts w:ascii="思源黑体 CN Regular" w:eastAsia="思源黑体 CN Regular" w:hAnsi="思源黑体 CN Regular" w:cs="Arial" w:hint="eastAsia"/>
          <w:bCs/>
          <w:color w:val="3B3838"/>
          <w:sz w:val="16"/>
          <w:szCs w:val="16"/>
        </w:rPr>
        <w:t>覆盖度</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：检测到的区域</w:t>
      </w:r>
      <w:proofErr w:type="gramStart"/>
      <w:r w:rsidRPr="00EC1B70">
        <w:rPr>
          <w:rFonts w:ascii="思源黑体 CN Regular" w:eastAsia="思源黑体 CN Regular" w:hAnsi="思源黑体 CN Regular" w:cs="Arial" w:hint="eastAsia"/>
          <w:bCs/>
          <w:color w:val="3B3838"/>
          <w:sz w:val="16"/>
          <w:szCs w:val="16"/>
        </w:rPr>
        <w:t>占目标</w:t>
      </w:r>
      <w:proofErr w:type="gramEnd"/>
      <w:r w:rsidRPr="00EC1B70">
        <w:rPr>
          <w:rFonts w:ascii="思源黑体 CN Regular" w:eastAsia="思源黑体 CN Regular" w:hAnsi="思源黑体 CN Regular" w:cs="Arial" w:hint="eastAsia"/>
          <w:bCs/>
          <w:color w:val="3B3838"/>
          <w:sz w:val="16"/>
          <w:szCs w:val="16"/>
        </w:rPr>
        <w:t>区域的比例</w:t>
      </w:r>
      <w:r>
        <w:rPr>
          <w:rFonts w:ascii="思源黑体 CN Regular" w:eastAsia="思源黑体 CN Regular" w:hAnsi="思源黑体 CN Regular" w:cs="Arial"/>
          <w:bCs/>
          <w:color w:val="3B3838"/>
          <w:sz w:val="16"/>
          <w:szCs w:val="16"/>
        </w:rPr>
        <w:t>。</w:t>
      </w:r>
    </w:p>
    <w:p w14:paraId="409991E8" w14:textId="30B35CD6" w:rsidR="002409E7" w:rsidRPr="002409E7" w:rsidRDefault="00D6202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Pr>
          <w:rFonts w:ascii="思源黑体 CN Regular" w:eastAsia="思源黑体 CN Regular" w:hAnsi="思源黑体 CN Regular" w:cs="Arial" w:hint="eastAsia"/>
          <w:bCs/>
          <w:color w:val="3B3838"/>
          <w:sz w:val="16"/>
          <w:szCs w:val="16"/>
        </w:rPr>
        <w:t>均</w:t>
      </w:r>
      <w:proofErr w:type="gramStart"/>
      <w:r>
        <w:rPr>
          <w:rFonts w:ascii="思源黑体 CN Regular" w:eastAsia="思源黑体 CN Regular" w:hAnsi="思源黑体 CN Regular" w:cs="Arial" w:hint="eastAsia"/>
          <w:bCs/>
          <w:color w:val="3B3838"/>
          <w:sz w:val="16"/>
          <w:szCs w:val="16"/>
        </w:rPr>
        <w:t>一</w:t>
      </w:r>
      <w:proofErr w:type="gramEnd"/>
      <w:r>
        <w:rPr>
          <w:rFonts w:ascii="思源黑体 CN Regular" w:eastAsia="思源黑体 CN Regular" w:hAnsi="思源黑体 CN Regular" w:cs="Arial" w:hint="eastAsia"/>
          <w:bCs/>
          <w:color w:val="3B3838"/>
          <w:sz w:val="16"/>
          <w:szCs w:val="16"/>
        </w:rPr>
        <w:t>性</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D6202E">
        <w:rPr>
          <w:rFonts w:ascii="思源黑体 CN Regular" w:eastAsia="思源黑体 CN Regular" w:hAnsi="思源黑体 CN Regular" w:cs="Arial" w:hint="eastAsia"/>
          <w:bCs/>
          <w:color w:val="3B3838"/>
          <w:sz w:val="16"/>
          <w:szCs w:val="16"/>
        </w:rPr>
        <w:t>测序深度超过20％平均深度的位点的比例</w:t>
      </w:r>
      <w:r>
        <w:rPr>
          <w:rFonts w:ascii="思源黑体 CN Regular" w:eastAsia="思源黑体 CN Regular" w:hAnsi="思源黑体 CN Regular" w:cs="Arial" w:hint="eastAsia"/>
          <w:bCs/>
          <w:color w:val="3B3838"/>
          <w:sz w:val="16"/>
          <w:szCs w:val="16"/>
        </w:rPr>
        <w:t>。</w:t>
      </w:r>
    </w:p>
    <w:p w14:paraId="0E367FE4" w14:textId="6CBD52D9"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 xml:space="preserve">] </w:t>
      </w:r>
      <w:r w:rsidR="00422B24" w:rsidRPr="00EC1B70">
        <w:rPr>
          <w:rFonts w:ascii="思源黑体 CN Regular" w:eastAsia="思源黑体 CN Regular" w:hAnsi="思源黑体 CN Regular" w:cs="Arial" w:hint="eastAsia"/>
          <w:bCs/>
          <w:color w:val="3B3838"/>
          <w:sz w:val="16"/>
          <w:szCs w:val="16"/>
        </w:rPr>
        <w:t>平均</w:t>
      </w:r>
      <w:r w:rsidR="00314262" w:rsidRPr="00314262">
        <w:rPr>
          <w:rFonts w:ascii="思源黑体 CN Regular" w:eastAsia="思源黑体 CN Regular" w:hAnsi="思源黑体 CN Regular" w:cs="Arial" w:hint="eastAsia"/>
          <w:bCs/>
          <w:color w:val="3B3838"/>
          <w:sz w:val="16"/>
          <w:szCs w:val="16"/>
        </w:rPr>
        <w:t>有效</w:t>
      </w:r>
      <w:r w:rsidR="00422B24" w:rsidRPr="00EC1B70">
        <w:rPr>
          <w:rFonts w:ascii="思源黑体 CN Regular" w:eastAsia="思源黑体 CN Regular" w:hAnsi="思源黑体 CN Regular" w:cs="Arial" w:hint="eastAsia"/>
          <w:bCs/>
          <w:color w:val="3B3838"/>
          <w:sz w:val="16"/>
          <w:szCs w:val="16"/>
        </w:rPr>
        <w:t>深度</w:t>
      </w:r>
      <w:r w:rsidR="00DA0FE8">
        <w:rPr>
          <w:rFonts w:ascii="思源黑体 CN Regular" w:eastAsia="思源黑体 CN Regular" w:hAnsi="思源黑体 CN Regular" w:cs="Arial"/>
          <w:bCs/>
          <w:color w:val="3B3838"/>
          <w:sz w:val="16"/>
          <w:szCs w:val="16"/>
        </w:rPr>
        <w:t>（</w:t>
      </w:r>
      <w:r w:rsidR="00DA0FE8">
        <w:rPr>
          <w:rFonts w:ascii="思源黑体 CN Regular" w:eastAsia="思源黑体 CN Regular" w:hAnsi="思源黑体 CN Regular" w:cs="Arial" w:hint="eastAsia"/>
          <w:bCs/>
          <w:color w:val="3B3838"/>
          <w:sz w:val="16"/>
          <w:szCs w:val="16"/>
        </w:rPr>
        <w:t>X</w:t>
      </w:r>
      <w:r w:rsidR="00DA0FE8">
        <w:rPr>
          <w:rFonts w:ascii="思源黑体 CN Regular" w:eastAsia="思源黑体 CN Regular" w:hAnsi="思源黑体 CN Regular" w:cs="Arial"/>
          <w:bCs/>
          <w:color w:val="3B3838"/>
          <w:sz w:val="16"/>
          <w:szCs w:val="16"/>
        </w:rPr>
        <w:t>）</w:t>
      </w:r>
      <w:r w:rsidR="00422B24" w:rsidRPr="00EC1B70">
        <w:rPr>
          <w:rFonts w:ascii="思源黑体 CN Regular" w:eastAsia="思源黑体 CN Regular" w:hAnsi="思源黑体 CN Regular" w:cs="Arial" w:hint="eastAsia"/>
          <w:bCs/>
          <w:color w:val="3B3838"/>
          <w:sz w:val="16"/>
          <w:szCs w:val="16"/>
        </w:rPr>
        <w:t>：</w:t>
      </w:r>
      <w:r w:rsidR="009C398D" w:rsidRPr="009C398D">
        <w:rPr>
          <w:rFonts w:ascii="思源黑体 CN Regular" w:eastAsia="思源黑体 CN Regular" w:hAnsi="思源黑体 CN Regular" w:cs="Arial" w:hint="eastAsia"/>
          <w:bCs/>
          <w:color w:val="3B3838"/>
          <w:sz w:val="16"/>
          <w:szCs w:val="16"/>
        </w:rPr>
        <w:t>通过分子标签校正后的平均测序深度</w:t>
      </w:r>
      <w:r w:rsidR="00422B24">
        <w:rPr>
          <w:rFonts w:ascii="思源黑体 CN Regular" w:eastAsia="思源黑体 CN Regular" w:hAnsi="思源黑体 CN Regular" w:cs="Arial"/>
          <w:bCs/>
          <w:color w:val="3B3838"/>
          <w:sz w:val="16"/>
          <w:szCs w:val="16"/>
        </w:rPr>
        <w:t>。</w:t>
      </w:r>
    </w:p>
    <w:p w14:paraId="5BD4F743" w14:textId="0E00FAFD" w:rsidR="002C0684" w:rsidRDefault="00A82A49" w:rsidP="00EC1B7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00422B24">
        <w:rPr>
          <w:rFonts w:ascii="思源黑体 CN Regular" w:eastAsia="思源黑体 CN Regular" w:hAnsi="思源黑体 CN Regular" w:cs="Arial"/>
          <w:bCs/>
          <w:color w:val="3B3838"/>
          <w:sz w:val="16"/>
          <w:szCs w:val="16"/>
        </w:rPr>
        <w:t xml:space="preserve"> </w:t>
      </w:r>
      <w:r w:rsidR="00314262" w:rsidRPr="00314262">
        <w:rPr>
          <w:rFonts w:ascii="思源黑体 CN Regular" w:eastAsia="思源黑体 CN Regular" w:hAnsi="思源黑体 CN Regular" w:cs="Arial" w:hint="eastAsia"/>
          <w:bCs/>
          <w:color w:val="3B3838"/>
          <w:sz w:val="16"/>
          <w:szCs w:val="16"/>
        </w:rPr>
        <w:t>RNA内参绝对拷贝数（条）</w:t>
      </w:r>
      <w:r w:rsidR="00422B24" w:rsidRPr="00EC1B70">
        <w:rPr>
          <w:rFonts w:ascii="思源黑体 CN Regular" w:eastAsia="思源黑体 CN Regular" w:hAnsi="思源黑体 CN Regular" w:cs="Arial" w:hint="eastAsia"/>
          <w:bCs/>
          <w:color w:val="3B3838"/>
          <w:sz w:val="16"/>
          <w:szCs w:val="16"/>
        </w:rPr>
        <w:t>：</w:t>
      </w:r>
      <w:r w:rsidR="009C398D" w:rsidRPr="009C398D">
        <w:rPr>
          <w:rFonts w:ascii="思源黑体 CN Regular" w:eastAsia="思源黑体 CN Regular" w:hAnsi="思源黑体 CN Regular" w:cs="Arial" w:hint="eastAsia"/>
          <w:bCs/>
          <w:color w:val="3B3838"/>
          <w:sz w:val="16"/>
          <w:szCs w:val="16"/>
        </w:rPr>
        <w:t>该拷贝数低于20时，可能是RNA质量较差或RNA反转录投入量不足，或RNA中含有抑制剂</w:t>
      </w:r>
      <w:r w:rsidR="00422B24">
        <w:rPr>
          <w:rFonts w:ascii="思源黑体 CN Regular" w:eastAsia="思源黑体 CN Regular" w:hAnsi="思源黑体 CN Regular" w:cs="Arial"/>
          <w:bCs/>
          <w:color w:val="3B3838"/>
          <w:sz w:val="16"/>
          <w:szCs w:val="16"/>
        </w:rPr>
        <w:t>。</w:t>
      </w:r>
    </w:p>
    <w:p w14:paraId="141EB057" w14:textId="10F558C9" w:rsidR="002C0684" w:rsidRDefault="00A82A49" w:rsidP="00B8218F">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 xml:space="preserve">] </w:t>
      </w:r>
      <w:r w:rsidR="00422B24">
        <w:rPr>
          <w:rFonts w:ascii="思源黑体 CN Regular" w:eastAsia="思源黑体 CN Regular" w:hAnsi="思源黑体 CN Regular" w:cs="Arial"/>
          <w:bCs/>
          <w:color w:val="3B3838"/>
          <w:sz w:val="16"/>
          <w:szCs w:val="16"/>
        </w:rPr>
        <w:t>综合评估：分为合格、警戒（风险预警）和不合格三个等级。样本质控评估为警戒或不合格都可能会影响此次检测的</w:t>
      </w:r>
      <w:r w:rsidR="00F354A4">
        <w:rPr>
          <w:rFonts w:ascii="思源黑体 CN Regular" w:eastAsia="思源黑体 CN Regular" w:hAnsi="思源黑体 CN Regular" w:cs="Arial" w:hint="eastAsia"/>
          <w:bCs/>
          <w:color w:val="3B3838"/>
          <w:sz w:val="16"/>
          <w:szCs w:val="16"/>
        </w:rPr>
        <w:t>灵敏度</w:t>
      </w:r>
      <w:r w:rsidR="00F354A4">
        <w:rPr>
          <w:rFonts w:ascii="思源黑体 CN Regular" w:eastAsia="思源黑体 CN Regular" w:hAnsi="思源黑体 CN Regular" w:cs="Arial"/>
          <w:bCs/>
          <w:color w:val="3B3838"/>
          <w:sz w:val="16"/>
          <w:szCs w:val="16"/>
        </w:rPr>
        <w:t>和</w:t>
      </w:r>
      <w:r w:rsidR="00F354A4">
        <w:rPr>
          <w:rFonts w:ascii="思源黑体 CN Regular" w:eastAsia="思源黑体 CN Regular" w:hAnsi="思源黑体 CN Regular" w:cs="Arial" w:hint="eastAsia"/>
          <w:bCs/>
          <w:color w:val="3B3838"/>
          <w:sz w:val="16"/>
          <w:szCs w:val="16"/>
        </w:rPr>
        <w:t>特异性</w:t>
      </w:r>
      <w:r w:rsidR="00D6202E">
        <w:rPr>
          <w:rFonts w:ascii="思源黑体 CN Regular" w:eastAsia="思源黑体 CN Regular" w:hAnsi="思源黑体 CN Regular" w:cs="Arial" w:hint="eastAsia"/>
          <w:bCs/>
          <w:color w:val="3B3838"/>
          <w:sz w:val="16"/>
          <w:szCs w:val="16"/>
        </w:rPr>
        <w:t>，</w:t>
      </w:r>
      <w:r w:rsidR="00A8459C">
        <w:rPr>
          <w:rFonts w:ascii="思源黑体 CN Regular" w:eastAsia="思源黑体 CN Regular" w:hAnsi="思源黑体 CN Regular" w:cs="Arial" w:hint="eastAsia"/>
          <w:bCs/>
          <w:color w:val="3B3838"/>
          <w:sz w:val="16"/>
          <w:szCs w:val="16"/>
        </w:rPr>
        <w:t>其中</w:t>
      </w:r>
      <w:r w:rsidR="00D6202E" w:rsidRPr="00D6202E">
        <w:rPr>
          <w:rFonts w:ascii="思源黑体 CN Regular" w:eastAsia="思源黑体 CN Regular" w:hAnsi="思源黑体 CN Regular" w:cs="Arial" w:hint="eastAsia"/>
          <w:bCs/>
          <w:color w:val="3B3838"/>
          <w:sz w:val="16"/>
          <w:szCs w:val="16"/>
        </w:rPr>
        <w:t>比对率、覆盖度与均</w:t>
      </w:r>
      <w:proofErr w:type="gramStart"/>
      <w:r w:rsidR="00D6202E" w:rsidRPr="00D6202E">
        <w:rPr>
          <w:rFonts w:ascii="思源黑体 CN Regular" w:eastAsia="思源黑体 CN Regular" w:hAnsi="思源黑体 CN Regular" w:cs="Arial" w:hint="eastAsia"/>
          <w:bCs/>
          <w:color w:val="3B3838"/>
          <w:sz w:val="16"/>
          <w:szCs w:val="16"/>
        </w:rPr>
        <w:t>一</w:t>
      </w:r>
      <w:proofErr w:type="gramEnd"/>
      <w:r w:rsidR="00D6202E" w:rsidRPr="00D6202E">
        <w:rPr>
          <w:rFonts w:ascii="思源黑体 CN Regular" w:eastAsia="思源黑体 CN Regular" w:hAnsi="思源黑体 CN Regular" w:cs="Arial" w:hint="eastAsia"/>
          <w:bCs/>
          <w:color w:val="3B3838"/>
          <w:sz w:val="16"/>
          <w:szCs w:val="16"/>
        </w:rPr>
        <w:t>性为非必须质控项，结果仅供参考</w:t>
      </w:r>
      <w:r w:rsidR="00422B24">
        <w:rPr>
          <w:rFonts w:ascii="思源黑体 CN Regular" w:eastAsia="思源黑体 CN Regular" w:hAnsi="思源黑体 CN Regular" w:cs="Arial"/>
          <w:bCs/>
          <w:color w:val="3B3838"/>
          <w:sz w:val="16"/>
          <w:szCs w:val="16"/>
        </w:rPr>
        <w:t>。</w:t>
      </w:r>
    </w:p>
    <w:p w14:paraId="201DF21D" w14:textId="37DDFE2E" w:rsidR="00F93466" w:rsidRDefault="00F93466">
      <w:pPr>
        <w:spacing w:after="0" w:line="240" w:lineRule="auto"/>
        <w:jc w:val="left"/>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br w:type="page"/>
      </w:r>
    </w:p>
    <w:bookmarkStart w:id="13" w:name="_Toc153812952"/>
    <w:p w14:paraId="785FBBC4" w14:textId="6848EB02" w:rsidR="002C0684" w:rsidRPr="004E7AC4" w:rsidRDefault="002711C0" w:rsidP="00FC3C6E">
      <w:pPr>
        <w:pStyle w:val="af9"/>
        <w:outlineLvl w:val="0"/>
        <w:rPr>
          <w:rFonts w:ascii="Arial" w:eastAsia="思源黑体 CN Medium" w:hAnsi="Arial" w:cs="Arial"/>
          <w:color w:val="FFFFFF"/>
        </w:rPr>
      </w:pPr>
      <w:r>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9B6A2A">
        <w:rPr>
          <w:rFonts w:hint="eastAsia"/>
          <w:color w:val="FFFFFF"/>
        </w:rPr>
        <w:t>5</w:t>
      </w:r>
      <w:r w:rsidR="00810158">
        <w:rPr>
          <w:color w:val="FFFFFF"/>
        </w:rPr>
        <w:t>.</w:t>
      </w:r>
      <w:r w:rsidR="00810158" w:rsidRPr="00FC3C6E">
        <w:rPr>
          <w:color w:val="auto"/>
        </w:rPr>
        <w:tab/>
      </w:r>
      <w:r w:rsidRPr="00E11EEB">
        <w:rPr>
          <w:rFonts w:ascii="Arial" w:eastAsia="思源黑体 CN Medium" w:hAnsi="Arial" w:cs="Arial" w:hint="eastAsia"/>
          <w:color w:val="1654B0"/>
        </w:rPr>
        <w:t>检测局限性及说明</w:t>
      </w:r>
      <w:bookmarkEnd w:id="13"/>
    </w:p>
    <w:p w14:paraId="0BB336F5"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bookmarkStart w:id="14" w:name="_Hlk28026152"/>
      <w:r w:rsidRPr="00F10F9A">
        <w:rPr>
          <w:rFonts w:ascii="思源黑体 CN Regular" w:eastAsia="思源黑体 CN Regular" w:hAnsi="思源黑体 CN Regular" w:cs="Arial" w:hint="eastAsia"/>
          <w:bCs/>
          <w:color w:val="3B3838"/>
        </w:rPr>
        <w:t>本报告仅为临床诊断和治疗提供辅助参考，具体诊疗方案应由临床医生结合受检者的全面临床信息进行综合判定。</w:t>
      </w:r>
    </w:p>
    <w:p w14:paraId="75500614"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本报告中的变异分析及解读遵循相关指南和规范，基于已发表的文献和公开的数据库，随着科学研究的发展和数据库的更新，变异解读可能发生变更。</w:t>
      </w:r>
    </w:p>
    <w:p w14:paraId="1A062C7F"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本报告结果仅对本次送检样本负责。在肿瘤发展或治疗过程中可能出现获得性基因变异，从而使癌症的突变谱发生变化，同时肿瘤也可能存在肿瘤间和肿瘤内的异质性。</w:t>
      </w:r>
    </w:p>
    <w:p w14:paraId="79E5C8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本检测不能用于确认或排除恶性肿瘤的存在。肿瘤是一种复杂的系统性疾病，评定是否为恶性肿瘤需要由临床医生综合多种检查结果进行判定。</w:t>
      </w:r>
    </w:p>
    <w:p w14:paraId="7F3A3740"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本报告中的基因变异和药物排序均不分先后，并且不对任何受检者承诺或保证会在某一药物治疗中有效或无效。</w:t>
      </w:r>
    </w:p>
    <w:p w14:paraId="7766A03C" w14:textId="3C05070E"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本检测适用于发现指定基因</w:t>
      </w:r>
      <w:r w:rsidR="00E80F73" w:rsidRPr="00E80F73">
        <w:rPr>
          <w:rFonts w:ascii="思源黑体 CN Regular" w:eastAsia="思源黑体 CN Regular" w:hAnsi="思源黑体 CN Regular" w:cs="Arial" w:hint="eastAsia"/>
          <w:bCs/>
          <w:color w:val="3B3838"/>
        </w:rPr>
        <w:t>DNA水平上的单核苷酸变异（SNV）、小片段插入/缺失（indel）以及拷贝数增加（CNA），在RNA水平上检测目标基因的结构变异（SV）</w:t>
      </w:r>
      <w:r w:rsidRPr="00F10F9A">
        <w:rPr>
          <w:rFonts w:ascii="思源黑体 CN Regular" w:eastAsia="思源黑体 CN Regular" w:hAnsi="思源黑体 CN Regular" w:cs="Arial" w:hint="eastAsia"/>
          <w:bCs/>
          <w:color w:val="3B3838"/>
        </w:rPr>
        <w:t>，不涉及DNA甲基化或蛋白质水平的检测。</w:t>
      </w:r>
      <w:r w:rsidR="006E77B1">
        <w:rPr>
          <w:rFonts w:ascii="思源黑体 CN Regular" w:eastAsia="思源黑体 CN Regular" w:hAnsi="思源黑体 CN Regular" w:cs="Arial" w:hint="eastAsia"/>
          <w:bCs/>
          <w:color w:val="3B3838"/>
        </w:rPr>
        <w:t>检出阴性</w:t>
      </w:r>
      <w:r w:rsidR="00782C8A" w:rsidRPr="00782C8A">
        <w:rPr>
          <w:rFonts w:ascii="思源黑体 CN Regular" w:eastAsia="思源黑体 CN Regular" w:hAnsi="思源黑体 CN Regular" w:cs="Arial" w:hint="eastAsia"/>
          <w:bCs/>
          <w:color w:val="3B3838"/>
        </w:rPr>
        <w:t>的情况不能排除存在低于现有检测方法检测下限的低丰度变异的可能。</w:t>
      </w:r>
    </w:p>
    <w:p w14:paraId="371E26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本检测不能排除由于染色体多倍体导致的CNV。CNV的检测敏感性受到组织样本中肿瘤细胞占比的影响，当组织中肿瘤细胞占比小于20%时，CNV的检测敏感性受限。</w:t>
      </w:r>
    </w:p>
    <w:p w14:paraId="1AA829C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w:t>
      </w:r>
      <w:proofErr w:type="gramStart"/>
      <w:r w:rsidRPr="00F10F9A">
        <w:rPr>
          <w:rFonts w:ascii="思源黑体 CN Regular" w:eastAsia="思源黑体 CN Regular" w:hAnsi="思源黑体 CN Regular" w:cs="Arial" w:hint="eastAsia"/>
          <w:bCs/>
          <w:color w:val="3B3838"/>
        </w:rPr>
        <w:t>检测仅</w:t>
      </w:r>
      <w:proofErr w:type="gramEnd"/>
      <w:r w:rsidRPr="00F10F9A">
        <w:rPr>
          <w:rFonts w:ascii="思源黑体 CN Regular" w:eastAsia="思源黑体 CN Regular" w:hAnsi="思源黑体 CN Regular" w:cs="Arial" w:hint="eastAsia"/>
          <w:bCs/>
          <w:color w:val="3B3838"/>
        </w:rPr>
        <w:t>包括肿瘤组织样本，未包括对照样本。变异是否为体细胞突变来源是基于综合了数据库和变异丰度的算法预测，不能完全排除罕见胚系突变来源的可能性。</w:t>
      </w:r>
    </w:p>
    <w:bookmarkEnd w:id="14"/>
    <w:p w14:paraId="4057A6F0" w14:textId="77777777" w:rsidR="002C0684" w:rsidRDefault="002C0684">
      <w:pPr>
        <w:spacing w:after="0" w:line="240" w:lineRule="auto"/>
        <w:rPr>
          <w:rFonts w:ascii="Arial" w:eastAsia="思源黑体 CN Medium" w:hAnsi="Arial" w:cs="Arial"/>
          <w:color w:val="3B3838"/>
          <w:sz w:val="12"/>
          <w:szCs w:val="12"/>
          <w:lang w:val="en-CA"/>
        </w:rPr>
      </w:pPr>
    </w:p>
    <w:p w14:paraId="7DAC1163" w14:textId="77777777" w:rsidR="002C0684" w:rsidRDefault="002C0684">
      <w:pPr>
        <w:spacing w:after="0" w:line="240" w:lineRule="auto"/>
        <w:rPr>
          <w:rFonts w:ascii="Arial" w:eastAsia="思源黑体 CN Medium" w:hAnsi="Arial" w:cs="Arial"/>
          <w:color w:val="3B3838"/>
          <w:sz w:val="12"/>
          <w:szCs w:val="12"/>
          <w:lang w:val="en-CA"/>
        </w:rPr>
      </w:pPr>
    </w:p>
    <w:p w14:paraId="3B77B56D" w14:textId="77777777" w:rsidR="00DD37DE" w:rsidRDefault="00DD37DE">
      <w:pPr>
        <w:spacing w:after="0" w:line="240" w:lineRule="auto"/>
        <w:rPr>
          <w:rFonts w:ascii="Arial" w:eastAsia="思源黑体 CN Medium" w:hAnsi="Arial" w:cs="Arial"/>
          <w:color w:val="3B3838"/>
          <w:sz w:val="12"/>
          <w:szCs w:val="12"/>
          <w:lang w:val="en-CA"/>
        </w:rPr>
      </w:pPr>
    </w:p>
    <w:p w14:paraId="67697DAF" w14:textId="77777777" w:rsidR="00DD37DE" w:rsidRDefault="00DD37DE">
      <w:pPr>
        <w:spacing w:after="0" w:line="240" w:lineRule="auto"/>
        <w:rPr>
          <w:rFonts w:ascii="Arial" w:eastAsia="思源黑体 CN Medium" w:hAnsi="Arial" w:cs="Arial"/>
          <w:color w:val="3B3838"/>
          <w:sz w:val="12"/>
          <w:szCs w:val="12"/>
          <w:lang w:val="en-CA"/>
        </w:rPr>
      </w:pPr>
    </w:p>
    <w:p w14:paraId="27C15F3F" w14:textId="77777777" w:rsidR="00DD37DE" w:rsidRDefault="00DD37DE">
      <w:pPr>
        <w:spacing w:after="0" w:line="240" w:lineRule="auto"/>
        <w:rPr>
          <w:rFonts w:ascii="Arial" w:eastAsia="思源黑体 CN Medium" w:hAnsi="Arial" w:cs="Arial"/>
          <w:color w:val="3B3838"/>
          <w:sz w:val="12"/>
          <w:szCs w:val="12"/>
          <w:lang w:val="en-CA"/>
        </w:rPr>
      </w:pPr>
    </w:p>
    <w:p w14:paraId="19A7A79A" w14:textId="77777777" w:rsidR="00DD37DE" w:rsidRDefault="00DD37DE">
      <w:pPr>
        <w:spacing w:after="0" w:line="240" w:lineRule="auto"/>
        <w:rPr>
          <w:rFonts w:ascii="Arial" w:eastAsia="思源黑体 CN Medium" w:hAnsi="Arial" w:cs="Arial"/>
          <w:color w:val="3B3838"/>
          <w:sz w:val="12"/>
          <w:szCs w:val="12"/>
          <w:lang w:val="en-CA"/>
        </w:rPr>
      </w:pPr>
    </w:p>
    <w:p w14:paraId="4CB87234" w14:textId="77777777" w:rsidR="00DD37DE" w:rsidRDefault="00DD37DE">
      <w:pPr>
        <w:spacing w:after="0" w:line="240" w:lineRule="auto"/>
        <w:rPr>
          <w:rFonts w:ascii="Arial" w:eastAsia="思源黑体 CN Medium" w:hAnsi="Arial" w:cs="Arial"/>
          <w:color w:val="3B3838"/>
          <w:sz w:val="12"/>
          <w:szCs w:val="12"/>
          <w:lang w:val="en-CA"/>
        </w:rPr>
      </w:pPr>
    </w:p>
    <w:p w14:paraId="7BB0AE6F" w14:textId="77777777" w:rsidR="00DD37DE" w:rsidRDefault="00DD37DE">
      <w:pPr>
        <w:spacing w:after="0" w:line="240" w:lineRule="auto"/>
        <w:rPr>
          <w:rFonts w:ascii="Arial" w:eastAsia="思源黑体 CN Medium" w:hAnsi="Arial" w:cs="Arial"/>
          <w:color w:val="3B3838"/>
          <w:sz w:val="12"/>
          <w:szCs w:val="12"/>
          <w:lang w:val="en-CA"/>
        </w:rPr>
      </w:pPr>
    </w:p>
    <w:p w14:paraId="3BB21E45" w14:textId="77777777" w:rsidR="00DD37DE" w:rsidRDefault="00DD37DE">
      <w:pPr>
        <w:spacing w:after="0" w:line="240" w:lineRule="auto"/>
        <w:rPr>
          <w:rFonts w:ascii="Arial" w:eastAsia="思源黑体 CN Medium" w:hAnsi="Arial" w:cs="Arial"/>
          <w:color w:val="3B3838"/>
          <w:sz w:val="12"/>
          <w:szCs w:val="12"/>
          <w:lang w:val="en-CA"/>
        </w:rPr>
      </w:pPr>
    </w:p>
    <w:p w14:paraId="2400BC5C" w14:textId="77777777" w:rsidR="00DD37DE" w:rsidRDefault="00DD37DE">
      <w:pPr>
        <w:spacing w:after="0" w:line="240" w:lineRule="auto"/>
        <w:rPr>
          <w:rFonts w:ascii="Arial" w:eastAsia="思源黑体 CN Medium" w:hAnsi="Arial" w:cs="Arial"/>
          <w:color w:val="3B3838"/>
          <w:sz w:val="12"/>
          <w:szCs w:val="12"/>
          <w:lang w:val="en-CA"/>
        </w:rPr>
      </w:pPr>
    </w:p>
    <w:p w14:paraId="7B2A90F3" w14:textId="77777777" w:rsidR="00DD37DE" w:rsidRDefault="00DD37DE">
      <w:pPr>
        <w:spacing w:after="0" w:line="240" w:lineRule="auto"/>
        <w:rPr>
          <w:rFonts w:ascii="Arial" w:eastAsia="思源黑体 CN Medium" w:hAnsi="Arial" w:cs="Arial"/>
          <w:color w:val="3B3838"/>
          <w:sz w:val="12"/>
          <w:szCs w:val="12"/>
          <w:lang w:val="en-CA"/>
        </w:rPr>
      </w:pPr>
    </w:p>
    <w:p w14:paraId="603C8D04" w14:textId="77777777" w:rsidR="00DD37DE" w:rsidRDefault="00DD37DE">
      <w:pPr>
        <w:spacing w:after="0" w:line="240" w:lineRule="auto"/>
        <w:rPr>
          <w:rFonts w:ascii="Arial" w:eastAsia="思源黑体 CN Medium" w:hAnsi="Arial" w:cs="Arial"/>
          <w:color w:val="3B3838"/>
          <w:sz w:val="12"/>
          <w:szCs w:val="12"/>
          <w:lang w:val="en-CA"/>
        </w:rPr>
      </w:pPr>
    </w:p>
    <w:p w14:paraId="66D59237" w14:textId="77777777" w:rsidR="00DD37DE" w:rsidRDefault="00DD37DE">
      <w:pPr>
        <w:spacing w:after="0" w:line="240" w:lineRule="auto"/>
        <w:rPr>
          <w:rFonts w:ascii="Arial" w:eastAsia="思源黑体 CN Medium" w:hAnsi="Arial" w:cs="Arial"/>
          <w:color w:val="3B3838"/>
          <w:sz w:val="12"/>
          <w:szCs w:val="12"/>
          <w:lang w:val="en-CA"/>
        </w:rPr>
      </w:pPr>
    </w:p>
    <w:p w14:paraId="6E6E07CA" w14:textId="77777777" w:rsidR="00DD37DE" w:rsidRDefault="00DD37DE">
      <w:pPr>
        <w:spacing w:after="0" w:line="240" w:lineRule="auto"/>
        <w:rPr>
          <w:rFonts w:ascii="Arial" w:eastAsia="思源黑体 CN Medium" w:hAnsi="Arial" w:cs="Arial"/>
          <w:color w:val="3B3838"/>
          <w:sz w:val="12"/>
          <w:szCs w:val="12"/>
          <w:lang w:val="en-CA"/>
        </w:rPr>
      </w:pPr>
    </w:p>
    <w:p w14:paraId="0F3A75B9" w14:textId="77777777" w:rsidR="00DD37DE" w:rsidRDefault="00DD37DE">
      <w:pPr>
        <w:spacing w:after="0" w:line="240" w:lineRule="auto"/>
        <w:rPr>
          <w:rFonts w:ascii="Arial" w:eastAsia="思源黑体 CN Medium" w:hAnsi="Arial" w:cs="Arial"/>
          <w:color w:val="3B3838"/>
          <w:sz w:val="12"/>
          <w:szCs w:val="12"/>
          <w:lang w:val="en-CA"/>
        </w:rPr>
      </w:pPr>
    </w:p>
    <w:p w14:paraId="606A4CA7" w14:textId="77777777" w:rsidR="00DD37DE" w:rsidRDefault="00DD37DE">
      <w:pPr>
        <w:spacing w:after="0" w:line="240" w:lineRule="auto"/>
        <w:rPr>
          <w:rFonts w:ascii="Arial" w:eastAsia="思源黑体 CN Medium" w:hAnsi="Arial" w:cs="Arial"/>
          <w:color w:val="3B3838"/>
          <w:sz w:val="12"/>
          <w:szCs w:val="12"/>
          <w:lang w:val="en-CA"/>
        </w:rPr>
      </w:pPr>
    </w:p>
    <w:p w14:paraId="78893AD6" w14:textId="77777777" w:rsidR="00DD37DE" w:rsidRDefault="00DD37DE">
      <w:pPr>
        <w:spacing w:after="0" w:line="240" w:lineRule="auto"/>
        <w:rPr>
          <w:rFonts w:ascii="Arial" w:eastAsia="思源黑体 CN Medium" w:hAnsi="Arial" w:cs="Arial"/>
          <w:color w:val="3B3838"/>
          <w:sz w:val="12"/>
          <w:szCs w:val="12"/>
          <w:lang w:val="en-CA"/>
        </w:rPr>
      </w:pPr>
    </w:p>
    <w:p w14:paraId="6259873F" w14:textId="77777777" w:rsidR="00DD37DE" w:rsidRDefault="00DD37DE">
      <w:pPr>
        <w:spacing w:after="0" w:line="240" w:lineRule="auto"/>
        <w:rPr>
          <w:rFonts w:ascii="Arial" w:eastAsia="思源黑体 CN Medium" w:hAnsi="Arial" w:cs="Arial"/>
          <w:color w:val="3B3838"/>
          <w:sz w:val="12"/>
          <w:szCs w:val="12"/>
          <w:lang w:val="en-CA"/>
        </w:rPr>
      </w:pPr>
    </w:p>
    <w:p w14:paraId="4D58998A" w14:textId="77777777" w:rsidR="00DD37DE" w:rsidRDefault="00DD37DE">
      <w:pPr>
        <w:spacing w:after="0" w:line="240" w:lineRule="auto"/>
        <w:rPr>
          <w:rFonts w:ascii="Arial" w:eastAsia="思源黑体 CN Medium" w:hAnsi="Arial" w:cs="Arial"/>
          <w:color w:val="3B3838"/>
          <w:sz w:val="12"/>
          <w:szCs w:val="12"/>
          <w:lang w:val="en-CA"/>
        </w:rPr>
      </w:pPr>
    </w:p>
    <w:p w14:paraId="3DA40EF6" w14:textId="77777777" w:rsidR="00DD37DE" w:rsidRDefault="00DD37DE">
      <w:pPr>
        <w:spacing w:after="0" w:line="240" w:lineRule="auto"/>
        <w:rPr>
          <w:rFonts w:ascii="Arial" w:eastAsia="思源黑体 CN Medium" w:hAnsi="Arial" w:cs="Arial"/>
          <w:color w:val="3B3838"/>
          <w:sz w:val="12"/>
          <w:szCs w:val="12"/>
          <w:lang w:val="en-CA"/>
        </w:rPr>
      </w:pPr>
    </w:p>
    <w:p w14:paraId="5405D554" w14:textId="77777777" w:rsidR="00DD37DE" w:rsidRDefault="00DD37DE">
      <w:pPr>
        <w:spacing w:after="0" w:line="240" w:lineRule="auto"/>
        <w:rPr>
          <w:rFonts w:ascii="Arial" w:eastAsia="思源黑体 CN Medium" w:hAnsi="Arial" w:cs="Arial"/>
          <w:color w:val="3B3838"/>
          <w:sz w:val="12"/>
          <w:szCs w:val="12"/>
          <w:lang w:val="en-CA"/>
        </w:rPr>
      </w:pPr>
    </w:p>
    <w:p w14:paraId="6EBB9FF9" w14:textId="77777777" w:rsidR="00DD37DE" w:rsidRDefault="00DD37DE">
      <w:pPr>
        <w:spacing w:after="0" w:line="240" w:lineRule="auto"/>
        <w:rPr>
          <w:rFonts w:ascii="Arial" w:eastAsia="思源黑体 CN Medium" w:hAnsi="Arial" w:cs="Arial"/>
          <w:color w:val="3B3838"/>
          <w:sz w:val="12"/>
          <w:szCs w:val="12"/>
          <w:lang w:val="en-CA"/>
        </w:rPr>
      </w:pPr>
    </w:p>
    <w:p w14:paraId="0ABB0F40" w14:textId="77777777" w:rsidR="00DD37DE" w:rsidRDefault="00DD37DE">
      <w:pPr>
        <w:spacing w:after="0" w:line="240" w:lineRule="auto"/>
        <w:rPr>
          <w:rFonts w:ascii="Arial" w:eastAsia="思源黑体 CN Medium" w:hAnsi="Arial" w:cs="Arial"/>
          <w:color w:val="3B3838"/>
          <w:sz w:val="12"/>
          <w:szCs w:val="12"/>
          <w:lang w:val="en-CA"/>
        </w:rPr>
      </w:pPr>
    </w:p>
    <w:p w14:paraId="77BC8AEC" w14:textId="77777777" w:rsidR="00DD37DE" w:rsidRDefault="00DD37DE">
      <w:pPr>
        <w:spacing w:after="0" w:line="240" w:lineRule="auto"/>
        <w:rPr>
          <w:rFonts w:ascii="Arial" w:eastAsia="思源黑体 CN Medium" w:hAnsi="Arial" w:cs="Arial"/>
          <w:color w:val="3B3838"/>
          <w:sz w:val="12"/>
          <w:szCs w:val="12"/>
          <w:lang w:val="en-CA"/>
        </w:rPr>
      </w:pPr>
    </w:p>
    <w:p w14:paraId="5397D613" w14:textId="77777777" w:rsidR="00DD37DE" w:rsidRDefault="00DD37DE">
      <w:pPr>
        <w:spacing w:after="0" w:line="240" w:lineRule="auto"/>
        <w:rPr>
          <w:rFonts w:ascii="Arial" w:eastAsia="思源黑体 CN Medium" w:hAnsi="Arial" w:cs="Arial"/>
          <w:color w:val="3B3838"/>
          <w:sz w:val="12"/>
          <w:szCs w:val="12"/>
          <w:lang w:val="en-CA"/>
        </w:rPr>
      </w:pPr>
    </w:p>
    <w:p w14:paraId="2C387B45" w14:textId="77777777" w:rsidR="00DD37DE" w:rsidRDefault="00DD37DE">
      <w:pPr>
        <w:spacing w:after="0" w:line="240" w:lineRule="auto"/>
        <w:rPr>
          <w:rFonts w:ascii="Arial" w:eastAsia="思源黑体 CN Medium" w:hAnsi="Arial" w:cs="Arial"/>
          <w:color w:val="3B3838"/>
          <w:sz w:val="12"/>
          <w:szCs w:val="12"/>
          <w:lang w:val="en-CA"/>
        </w:rPr>
      </w:pPr>
    </w:p>
    <w:p w14:paraId="133A1797" w14:textId="77777777" w:rsidR="00DD37DE" w:rsidRDefault="00DD37DE">
      <w:pPr>
        <w:spacing w:after="0" w:line="240" w:lineRule="auto"/>
        <w:rPr>
          <w:rFonts w:ascii="Arial" w:eastAsia="思源黑体 CN Medium" w:hAnsi="Arial" w:cs="Arial"/>
          <w:color w:val="3B3838"/>
          <w:sz w:val="12"/>
          <w:szCs w:val="12"/>
          <w:lang w:val="en-CA"/>
        </w:rPr>
      </w:pPr>
    </w:p>
    <w:p w14:paraId="5A825B9A" w14:textId="77777777" w:rsidR="00DD37DE" w:rsidRDefault="00DD37DE">
      <w:pPr>
        <w:spacing w:after="0" w:line="240" w:lineRule="auto"/>
        <w:rPr>
          <w:rFonts w:ascii="Arial" w:eastAsia="思源黑体 CN Medium" w:hAnsi="Arial" w:cs="Arial"/>
          <w:color w:val="3B3838"/>
          <w:sz w:val="12"/>
          <w:szCs w:val="12"/>
          <w:lang w:val="en-CA"/>
        </w:rPr>
      </w:pPr>
    </w:p>
    <w:p w14:paraId="7F337996" w14:textId="77777777" w:rsidR="00DD37DE" w:rsidRDefault="00DD37DE">
      <w:pPr>
        <w:spacing w:after="0" w:line="240" w:lineRule="auto"/>
        <w:rPr>
          <w:rFonts w:ascii="Arial" w:eastAsia="思源黑体 CN Medium" w:hAnsi="Arial" w:cs="Arial"/>
          <w:color w:val="3B3838"/>
          <w:sz w:val="12"/>
          <w:szCs w:val="12"/>
          <w:lang w:val="en-CA"/>
        </w:rPr>
      </w:pPr>
    </w:p>
    <w:p w14:paraId="5E81B877" w14:textId="77777777" w:rsidR="00DD37DE" w:rsidRDefault="00DD37DE">
      <w:pPr>
        <w:spacing w:after="0" w:line="240" w:lineRule="auto"/>
        <w:rPr>
          <w:rFonts w:ascii="Arial" w:eastAsia="思源黑体 CN Medium" w:hAnsi="Arial" w:cs="Arial"/>
          <w:color w:val="3B3838"/>
          <w:sz w:val="12"/>
          <w:szCs w:val="12"/>
          <w:lang w:val="en-CA"/>
        </w:rPr>
      </w:pPr>
    </w:p>
    <w:p w14:paraId="4767269A" w14:textId="77777777" w:rsidR="00DD37DE" w:rsidRDefault="00DD37DE">
      <w:pPr>
        <w:spacing w:after="0" w:line="240" w:lineRule="auto"/>
        <w:rPr>
          <w:rFonts w:ascii="Arial" w:eastAsia="思源黑体 CN Medium" w:hAnsi="Arial" w:cs="Arial"/>
          <w:color w:val="3B3838"/>
          <w:sz w:val="12"/>
          <w:szCs w:val="12"/>
          <w:lang w:val="en-CA"/>
        </w:rPr>
      </w:pPr>
    </w:p>
    <w:p w14:paraId="1DE321A9" w14:textId="77777777" w:rsidR="00DD37DE" w:rsidRDefault="00DD37DE">
      <w:pPr>
        <w:spacing w:after="0" w:line="240" w:lineRule="auto"/>
        <w:rPr>
          <w:rFonts w:ascii="Arial" w:eastAsia="思源黑体 CN Medium" w:hAnsi="Arial" w:cs="Arial"/>
          <w:color w:val="3B3838"/>
          <w:sz w:val="12"/>
          <w:szCs w:val="12"/>
          <w:lang w:val="en-CA"/>
        </w:rPr>
      </w:pPr>
    </w:p>
    <w:p w14:paraId="663D6985" w14:textId="77777777" w:rsidR="00DD37DE" w:rsidRDefault="00DD37DE">
      <w:pPr>
        <w:spacing w:after="0" w:line="240" w:lineRule="auto"/>
        <w:rPr>
          <w:rFonts w:ascii="Arial" w:eastAsia="思源黑体 CN Medium" w:hAnsi="Arial" w:cs="Arial"/>
          <w:color w:val="3B3838"/>
          <w:sz w:val="12"/>
          <w:szCs w:val="12"/>
          <w:lang w:val="en-CA"/>
        </w:rPr>
      </w:pPr>
    </w:p>
    <w:p w14:paraId="4CF9A90F" w14:textId="77777777" w:rsidR="00DD37DE" w:rsidRDefault="00DD37DE">
      <w:pPr>
        <w:spacing w:after="0" w:line="240" w:lineRule="auto"/>
        <w:rPr>
          <w:rFonts w:ascii="Arial" w:eastAsia="思源黑体 CN Medium" w:hAnsi="Arial" w:cs="Arial"/>
          <w:color w:val="3B3838"/>
          <w:sz w:val="12"/>
          <w:szCs w:val="12"/>
          <w:lang w:val="en-CA"/>
        </w:rPr>
      </w:pPr>
    </w:p>
    <w:p w14:paraId="046581F5" w14:textId="77777777" w:rsidR="00DD37DE" w:rsidRDefault="00DD37DE">
      <w:pPr>
        <w:spacing w:after="0" w:line="240" w:lineRule="auto"/>
        <w:rPr>
          <w:rFonts w:ascii="Arial" w:eastAsia="思源黑体 CN Medium" w:hAnsi="Arial" w:cs="Arial"/>
          <w:color w:val="3B3838"/>
          <w:sz w:val="12"/>
          <w:szCs w:val="12"/>
          <w:lang w:val="en-CA"/>
        </w:rPr>
      </w:pPr>
    </w:p>
    <w:p w14:paraId="4D23F8C0" w14:textId="108488E9" w:rsidR="002C0684" w:rsidRDefault="00A82A49">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F03AC6" w:rsidRPr="00F03AC6">
        <w:rPr>
          <w:rFonts w:ascii="微软雅黑" w:eastAsia="微软雅黑" w:hAnsi="微软雅黑"/>
          <w:color w:val="3B3838"/>
          <w:sz w:val="18"/>
          <w:szCs w:val="18"/>
        </w:rPr>
        <w:t>{{</w:t>
      </w:r>
      <w:proofErr w:type="gramStart"/>
      <w:r w:rsidR="00F03AC6" w:rsidRPr="00F03AC6">
        <w:rPr>
          <w:rFonts w:ascii="微软雅黑" w:eastAsia="微软雅黑" w:hAnsi="微软雅黑"/>
          <w:color w:val="3B3838"/>
          <w:sz w:val="18"/>
          <w:szCs w:val="18"/>
        </w:rPr>
        <w:t>sample.report</w:t>
      </w:r>
      <w:proofErr w:type="gramEnd"/>
      <w:r w:rsidR="00F03AC6" w:rsidRPr="00F03AC6">
        <w:rPr>
          <w:rFonts w:ascii="微软雅黑" w:eastAsia="微软雅黑" w:hAnsi="微软雅黑"/>
          <w:color w:val="3B3838"/>
          <w:sz w:val="18"/>
          <w:szCs w:val="18"/>
        </w:rPr>
        <w:t>_date}}</w:t>
      </w:r>
    </w:p>
    <w:p w14:paraId="22312543" w14:textId="70425F70" w:rsidR="00F93466" w:rsidRDefault="00F93466">
      <w:pPr>
        <w:spacing w:after="0" w:line="240" w:lineRule="auto"/>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2"/>
    <w:p w14:paraId="7466218D" w14:textId="77777777" w:rsidR="002C0684" w:rsidRDefault="002C0684">
      <w:pPr>
        <w:spacing w:after="0" w:line="240" w:lineRule="auto"/>
        <w:ind w:firstLineChars="2150" w:firstLine="4300"/>
        <w:jc w:val="right"/>
        <w:rPr>
          <w:rFonts w:ascii="Arial" w:eastAsia="思源黑体 CN Medium" w:hAnsi="Arial" w:cs="Arial"/>
          <w:lang w:val="en-CA"/>
        </w:rPr>
        <w:sectPr w:rsidR="002C0684" w:rsidSect="00C02ABC">
          <w:footerReference w:type="default" r:id="rId9"/>
          <w:footerReference w:type="first" r:id="rId10"/>
          <w:pgSz w:w="11907" w:h="16839"/>
          <w:pgMar w:top="1701" w:right="851" w:bottom="1701" w:left="851" w:header="567" w:footer="57" w:gutter="0"/>
          <w:pgNumType w:start="2"/>
          <w:cols w:space="720"/>
          <w:docGrid w:linePitch="360"/>
        </w:sectPr>
      </w:pPr>
    </w:p>
    <w:p w14:paraId="0D22107E" w14:textId="77777777" w:rsidR="002C0684" w:rsidRDefault="00A82A49">
      <w:pPr>
        <w:pStyle w:val="af9"/>
        <w:rPr>
          <w:rFonts w:ascii="Arial" w:eastAsia="思源黑体 CN Medium" w:hAnsi="Arial" w:cs="Arial"/>
          <w:color w:val="auto"/>
        </w:rPr>
      </w:pPr>
      <w:bookmarkStart w:id="15"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p w14:paraId="6EDF6566" w14:textId="77777777" w:rsidR="007A1749" w:rsidRDefault="007A1749"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BE3F3D" w14:paraId="78481FE7" w14:textId="77777777">
        <w:trPr>
          <w:trHeight w:val="510"/>
          <w:jc w:val="center"/>
        </w:trPr>
        <w:tc>
          <w:tcPr>
            <w:tcW w:w="5000" w:type="pct"/>
            <w:gridSpan w:val="6"/>
            <w:tcBorders>
              <w:top w:val="dotted" w:sz="4" w:space="0" w:color="0000FF"/>
              <w:bottom w:val="dotted" w:sz="4" w:space="0" w:color="0000FF"/>
            </w:tcBorders>
            <w:shd w:val="clear" w:color="auto" w:fill="4472C4"/>
            <w:vAlign w:val="center"/>
          </w:tcPr>
          <w:p w14:paraId="0B41D9AB" w14:textId="4D85E833" w:rsidR="00BE3F3D" w:rsidRPr="00944C15" w:rsidRDefault="00BE3F3D">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44C15">
              <w:rPr>
                <w:rFonts w:ascii="Arial" w:eastAsia="思源黑体 CN Medium" w:hAnsi="Arial" w:cs="Arial" w:hint="eastAsia"/>
                <w:b/>
                <w:color w:val="FFFFFF"/>
                <w:lang w:val="en-CA"/>
              </w:rPr>
              <w:t>检测点突变与插入缺失变异的基因列表（</w:t>
            </w:r>
            <w:r w:rsidR="003D4AEA">
              <w:rPr>
                <w:rFonts w:ascii="Arial" w:eastAsia="思源黑体 CN Medium" w:hAnsi="Arial" w:cs="Arial" w:hint="eastAsia"/>
                <w:b/>
                <w:color w:val="FFFFFF"/>
                <w:lang w:val="en-CA"/>
              </w:rPr>
              <w:t>36</w:t>
            </w:r>
            <w:r w:rsidRPr="00944C15">
              <w:rPr>
                <w:rFonts w:ascii="Arial" w:eastAsia="思源黑体 CN Medium" w:hAnsi="Arial" w:cs="Arial" w:hint="eastAsia"/>
                <w:b/>
                <w:color w:val="FFFFFF"/>
                <w:lang w:val="en-CA"/>
              </w:rPr>
              <w:t>个基因）</w:t>
            </w:r>
          </w:p>
        </w:tc>
      </w:tr>
      <w:tr w:rsidR="003D4AEA" w14:paraId="15A3E885" w14:textId="77777777" w:rsidTr="00D77E6C">
        <w:trPr>
          <w:trHeight w:val="510"/>
          <w:jc w:val="center"/>
        </w:trPr>
        <w:tc>
          <w:tcPr>
            <w:tcW w:w="833" w:type="pct"/>
            <w:tcBorders>
              <w:top w:val="dotted" w:sz="4" w:space="0" w:color="0000FF"/>
              <w:bottom w:val="dotted" w:sz="4" w:space="0" w:color="0000FF"/>
            </w:tcBorders>
            <w:shd w:val="clear" w:color="auto" w:fill="auto"/>
            <w:vAlign w:val="center"/>
          </w:tcPr>
          <w:p w14:paraId="01FCD643" w14:textId="49ACD739"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AKT1</w:t>
            </w:r>
          </w:p>
        </w:tc>
        <w:tc>
          <w:tcPr>
            <w:tcW w:w="833" w:type="pct"/>
            <w:tcBorders>
              <w:top w:val="dotted" w:sz="4" w:space="0" w:color="0000FF"/>
              <w:bottom w:val="dotted" w:sz="4" w:space="0" w:color="0000FF"/>
            </w:tcBorders>
            <w:shd w:val="clear" w:color="auto" w:fill="auto"/>
            <w:vAlign w:val="center"/>
          </w:tcPr>
          <w:p w14:paraId="5BB466D6" w14:textId="6021CDF2"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ALK</w:t>
            </w:r>
            <w:r w:rsidR="000425BE">
              <w:rPr>
                <w:rFonts w:ascii="思源黑体 CN Regular" w:eastAsia="思源黑体 CN Regular" w:hAnsi="思源黑体 CN Regular" w:cs="宋体"/>
                <w:i/>
                <w:iCs/>
                <w:color w:val="3B3838"/>
                <w:sz w:val="21"/>
                <w:szCs w:val="21"/>
              </w:rPr>
              <w:t xml:space="preserve"> </w:t>
            </w:r>
            <w:r w:rsidR="000425BE" w:rsidRPr="00605037">
              <w:rPr>
                <w:rFonts w:hint="eastAsia"/>
              </w:rPr>
              <w:t>*</w:t>
            </w:r>
          </w:p>
        </w:tc>
        <w:tc>
          <w:tcPr>
            <w:tcW w:w="833" w:type="pct"/>
            <w:tcBorders>
              <w:top w:val="dotted" w:sz="4" w:space="0" w:color="0000FF"/>
              <w:bottom w:val="dotted" w:sz="4" w:space="0" w:color="0000FF"/>
            </w:tcBorders>
            <w:shd w:val="clear" w:color="auto" w:fill="auto"/>
            <w:vAlign w:val="center"/>
          </w:tcPr>
          <w:p w14:paraId="32D9F6D0" w14:textId="2C129B85"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BRAF</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6EDE5696" w14:textId="4ABD50F4"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CTNNB1</w:t>
            </w:r>
          </w:p>
        </w:tc>
        <w:tc>
          <w:tcPr>
            <w:tcW w:w="833" w:type="pct"/>
            <w:tcBorders>
              <w:top w:val="dotted" w:sz="4" w:space="0" w:color="0000FF"/>
              <w:bottom w:val="dotted" w:sz="4" w:space="0" w:color="0000FF"/>
            </w:tcBorders>
            <w:shd w:val="clear" w:color="auto" w:fill="auto"/>
            <w:vAlign w:val="center"/>
          </w:tcPr>
          <w:p w14:paraId="5ADE9747" w14:textId="744ED4AE"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DDR2</w:t>
            </w:r>
          </w:p>
        </w:tc>
        <w:tc>
          <w:tcPr>
            <w:tcW w:w="835" w:type="pct"/>
            <w:tcBorders>
              <w:top w:val="dotted" w:sz="4" w:space="0" w:color="0000FF"/>
              <w:bottom w:val="dotted" w:sz="4" w:space="0" w:color="0000FF"/>
            </w:tcBorders>
            <w:shd w:val="clear" w:color="auto" w:fill="auto"/>
            <w:vAlign w:val="center"/>
          </w:tcPr>
          <w:p w14:paraId="62ACAE34" w14:textId="0F42146B" w:rsidR="003D4AEA" w:rsidRPr="00D77E6C" w:rsidRDefault="003D4AEA" w:rsidP="00D77E6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DPYD</w:t>
            </w:r>
          </w:p>
        </w:tc>
      </w:tr>
      <w:tr w:rsidR="003D4AEA" w14:paraId="089C70EE"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4C1BF1CF" w14:textId="07840954"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EGFR</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67187494" w14:textId="56EA7958"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ERBB2</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303D3E90" w14:textId="33072A6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ESR1</w:t>
            </w:r>
          </w:p>
        </w:tc>
        <w:tc>
          <w:tcPr>
            <w:tcW w:w="833" w:type="pct"/>
            <w:tcBorders>
              <w:top w:val="dotted" w:sz="4" w:space="0" w:color="0000FF"/>
              <w:bottom w:val="dotted" w:sz="4" w:space="0" w:color="0000FF"/>
            </w:tcBorders>
            <w:shd w:val="clear" w:color="auto" w:fill="auto"/>
            <w:vAlign w:val="center"/>
          </w:tcPr>
          <w:p w14:paraId="3895EA43" w14:textId="53268A94"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shd w:val="clear" w:color="auto" w:fill="auto"/>
            <w:vAlign w:val="center"/>
          </w:tcPr>
          <w:p w14:paraId="4C220FFB" w14:textId="5BCCDF5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FGFR2</w:t>
            </w:r>
          </w:p>
        </w:tc>
        <w:tc>
          <w:tcPr>
            <w:tcW w:w="835" w:type="pct"/>
            <w:tcBorders>
              <w:top w:val="dotted" w:sz="4" w:space="0" w:color="0000FF"/>
              <w:bottom w:val="dotted" w:sz="4" w:space="0" w:color="0000FF"/>
            </w:tcBorders>
            <w:shd w:val="clear" w:color="auto" w:fill="auto"/>
            <w:vAlign w:val="center"/>
          </w:tcPr>
          <w:p w14:paraId="6A48DEE9" w14:textId="5DA0BCB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FGFR3</w:t>
            </w:r>
          </w:p>
        </w:tc>
      </w:tr>
      <w:tr w:rsidR="003D4AEA" w14:paraId="37085A21"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19C5F0BD" w14:textId="27AC626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FGFR4</w:t>
            </w:r>
          </w:p>
        </w:tc>
        <w:tc>
          <w:tcPr>
            <w:tcW w:w="833" w:type="pct"/>
            <w:tcBorders>
              <w:top w:val="dotted" w:sz="4" w:space="0" w:color="0000FF"/>
              <w:bottom w:val="dotted" w:sz="4" w:space="0" w:color="0000FF"/>
            </w:tcBorders>
            <w:shd w:val="clear" w:color="auto" w:fill="auto"/>
            <w:vAlign w:val="center"/>
          </w:tcPr>
          <w:p w14:paraId="59B14EA3" w14:textId="1B47AE5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HRAS</w:t>
            </w:r>
          </w:p>
        </w:tc>
        <w:tc>
          <w:tcPr>
            <w:tcW w:w="833" w:type="pct"/>
            <w:tcBorders>
              <w:top w:val="dotted" w:sz="4" w:space="0" w:color="0000FF"/>
              <w:bottom w:val="dotted" w:sz="4" w:space="0" w:color="0000FF"/>
            </w:tcBorders>
            <w:shd w:val="clear" w:color="auto" w:fill="auto"/>
            <w:vAlign w:val="center"/>
          </w:tcPr>
          <w:p w14:paraId="0222A41A" w14:textId="27F8DEF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IDH1</w:t>
            </w:r>
          </w:p>
        </w:tc>
        <w:tc>
          <w:tcPr>
            <w:tcW w:w="833" w:type="pct"/>
            <w:tcBorders>
              <w:top w:val="dotted" w:sz="4" w:space="0" w:color="0000FF"/>
              <w:bottom w:val="dotted" w:sz="4" w:space="0" w:color="0000FF"/>
            </w:tcBorders>
            <w:shd w:val="clear" w:color="auto" w:fill="auto"/>
            <w:vAlign w:val="center"/>
          </w:tcPr>
          <w:p w14:paraId="05FE279B" w14:textId="118E2730"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IDH2</w:t>
            </w:r>
          </w:p>
        </w:tc>
        <w:tc>
          <w:tcPr>
            <w:tcW w:w="833" w:type="pct"/>
            <w:tcBorders>
              <w:top w:val="dotted" w:sz="4" w:space="0" w:color="0000FF"/>
              <w:bottom w:val="dotted" w:sz="4" w:space="0" w:color="0000FF"/>
            </w:tcBorders>
            <w:shd w:val="clear" w:color="auto" w:fill="auto"/>
            <w:vAlign w:val="center"/>
          </w:tcPr>
          <w:p w14:paraId="02421498" w14:textId="1627ACF6"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KEAP1</w:t>
            </w:r>
          </w:p>
        </w:tc>
        <w:tc>
          <w:tcPr>
            <w:tcW w:w="835" w:type="pct"/>
            <w:tcBorders>
              <w:top w:val="dotted" w:sz="4" w:space="0" w:color="0000FF"/>
              <w:bottom w:val="dotted" w:sz="4" w:space="0" w:color="0000FF"/>
            </w:tcBorders>
            <w:shd w:val="clear" w:color="auto" w:fill="auto"/>
            <w:vAlign w:val="center"/>
          </w:tcPr>
          <w:p w14:paraId="3C1CC6EE" w14:textId="0B232593"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KIT</w:t>
            </w:r>
          </w:p>
        </w:tc>
      </w:tr>
      <w:tr w:rsidR="003D4AEA" w14:paraId="11446FEE"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4DAE3AE2" w14:textId="61072404"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KRAS</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3015E152" w14:textId="01CFECC7"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MAP2K1</w:t>
            </w:r>
          </w:p>
        </w:tc>
        <w:tc>
          <w:tcPr>
            <w:tcW w:w="833" w:type="pct"/>
            <w:tcBorders>
              <w:top w:val="dotted" w:sz="4" w:space="0" w:color="0000FF"/>
              <w:bottom w:val="dotted" w:sz="4" w:space="0" w:color="0000FF"/>
            </w:tcBorders>
            <w:shd w:val="clear" w:color="auto" w:fill="auto"/>
            <w:vAlign w:val="center"/>
          </w:tcPr>
          <w:p w14:paraId="5271CBDF" w14:textId="6C42CC12"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72A715FB" w14:textId="4B27709E"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NFE2L2</w:t>
            </w:r>
          </w:p>
        </w:tc>
        <w:tc>
          <w:tcPr>
            <w:tcW w:w="833" w:type="pct"/>
            <w:tcBorders>
              <w:top w:val="dotted" w:sz="4" w:space="0" w:color="0000FF"/>
              <w:bottom w:val="dotted" w:sz="4" w:space="0" w:color="0000FF"/>
            </w:tcBorders>
            <w:shd w:val="clear" w:color="auto" w:fill="auto"/>
            <w:vAlign w:val="center"/>
          </w:tcPr>
          <w:p w14:paraId="0F033493" w14:textId="4AD32FCE"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NRAS</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5" w:type="pct"/>
            <w:tcBorders>
              <w:top w:val="dotted" w:sz="4" w:space="0" w:color="0000FF"/>
              <w:bottom w:val="dotted" w:sz="4" w:space="0" w:color="0000FF"/>
            </w:tcBorders>
            <w:shd w:val="clear" w:color="auto" w:fill="auto"/>
            <w:vAlign w:val="center"/>
          </w:tcPr>
          <w:p w14:paraId="09049E95" w14:textId="1661AA6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NTRK1</w:t>
            </w:r>
          </w:p>
        </w:tc>
      </w:tr>
      <w:tr w:rsidR="003D4AEA" w14:paraId="35C50AF2"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21369293" w14:textId="4DFBDF87"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shd w:val="clear" w:color="auto" w:fill="auto"/>
            <w:vAlign w:val="center"/>
          </w:tcPr>
          <w:p w14:paraId="45A1E2A0" w14:textId="52BB109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shd w:val="clear" w:color="auto" w:fill="auto"/>
            <w:vAlign w:val="center"/>
          </w:tcPr>
          <w:p w14:paraId="6E7FEA11" w14:textId="6D793751"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PDGFRA</w:t>
            </w:r>
          </w:p>
        </w:tc>
        <w:tc>
          <w:tcPr>
            <w:tcW w:w="833" w:type="pct"/>
            <w:tcBorders>
              <w:top w:val="dotted" w:sz="4" w:space="0" w:color="0000FF"/>
              <w:bottom w:val="dotted" w:sz="4" w:space="0" w:color="0000FF"/>
            </w:tcBorders>
            <w:shd w:val="clear" w:color="auto" w:fill="auto"/>
            <w:vAlign w:val="center"/>
          </w:tcPr>
          <w:p w14:paraId="3C437521" w14:textId="0F72133D"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PIK3CA</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02F13CA6" w14:textId="25D8DF59"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POLE</w:t>
            </w:r>
          </w:p>
        </w:tc>
        <w:tc>
          <w:tcPr>
            <w:tcW w:w="835" w:type="pct"/>
            <w:tcBorders>
              <w:top w:val="dotted" w:sz="4" w:space="0" w:color="0000FF"/>
              <w:bottom w:val="dotted" w:sz="4" w:space="0" w:color="0000FF"/>
            </w:tcBorders>
            <w:shd w:val="clear" w:color="auto" w:fill="auto"/>
            <w:vAlign w:val="center"/>
          </w:tcPr>
          <w:p w14:paraId="7BB04E9E" w14:textId="0BFD216B"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PTEN</w:t>
            </w:r>
          </w:p>
        </w:tc>
      </w:tr>
      <w:tr w:rsidR="003D4AEA" w14:paraId="5032AD57" w14:textId="77777777" w:rsidTr="003D4AEA">
        <w:trPr>
          <w:trHeight w:val="510"/>
          <w:jc w:val="center"/>
        </w:trPr>
        <w:tc>
          <w:tcPr>
            <w:tcW w:w="833" w:type="pct"/>
            <w:tcBorders>
              <w:top w:val="dotted" w:sz="4" w:space="0" w:color="0000FF"/>
              <w:bottom w:val="dotted" w:sz="4" w:space="0" w:color="0000FF"/>
            </w:tcBorders>
            <w:shd w:val="clear" w:color="auto" w:fill="auto"/>
            <w:vAlign w:val="center"/>
          </w:tcPr>
          <w:p w14:paraId="35B1D85F" w14:textId="2AA6A56E"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RB1</w:t>
            </w:r>
          </w:p>
        </w:tc>
        <w:tc>
          <w:tcPr>
            <w:tcW w:w="833" w:type="pct"/>
            <w:tcBorders>
              <w:top w:val="dotted" w:sz="4" w:space="0" w:color="0000FF"/>
              <w:bottom w:val="dotted" w:sz="4" w:space="0" w:color="0000FF"/>
            </w:tcBorders>
            <w:shd w:val="clear" w:color="auto" w:fill="auto"/>
            <w:vAlign w:val="center"/>
          </w:tcPr>
          <w:p w14:paraId="02C68523" w14:textId="4F21D48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14EE5447" w14:textId="778BBFF5"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ROS1</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1623E2FE" w14:textId="080E2397"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STK11</w:t>
            </w:r>
          </w:p>
        </w:tc>
        <w:tc>
          <w:tcPr>
            <w:tcW w:w="833" w:type="pct"/>
            <w:tcBorders>
              <w:top w:val="dotted" w:sz="4" w:space="0" w:color="0000FF"/>
              <w:bottom w:val="dotted" w:sz="4" w:space="0" w:color="0000FF"/>
            </w:tcBorders>
            <w:shd w:val="clear" w:color="auto" w:fill="auto"/>
            <w:vAlign w:val="center"/>
          </w:tcPr>
          <w:p w14:paraId="79C7E16B" w14:textId="217806B0"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TP53</w:t>
            </w:r>
          </w:p>
        </w:tc>
        <w:tc>
          <w:tcPr>
            <w:tcW w:w="835" w:type="pct"/>
            <w:tcBorders>
              <w:top w:val="dotted" w:sz="4" w:space="0" w:color="0000FF"/>
              <w:bottom w:val="dotted" w:sz="4" w:space="0" w:color="0000FF"/>
            </w:tcBorders>
            <w:shd w:val="clear" w:color="auto" w:fill="auto"/>
            <w:vAlign w:val="center"/>
          </w:tcPr>
          <w:p w14:paraId="041FBA17" w14:textId="14A55592" w:rsidR="003D4AEA" w:rsidRPr="00D77E6C" w:rsidRDefault="003D4AEA" w:rsidP="003D4A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UGT1A1</w:t>
            </w:r>
          </w:p>
        </w:tc>
      </w:tr>
    </w:tbl>
    <w:p w14:paraId="7D6D46D4" w14:textId="77777777" w:rsidR="00BE3F3D" w:rsidRDefault="00BE3F3D"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BE3F3D" w14:paraId="7E6A5B9C" w14:textId="77777777">
        <w:trPr>
          <w:trHeight w:val="510"/>
          <w:jc w:val="center"/>
        </w:trPr>
        <w:tc>
          <w:tcPr>
            <w:tcW w:w="5000" w:type="pct"/>
            <w:gridSpan w:val="6"/>
            <w:tcBorders>
              <w:top w:val="dotted" w:sz="4" w:space="0" w:color="0000FF"/>
              <w:bottom w:val="dotted" w:sz="4" w:space="0" w:color="0000FF"/>
            </w:tcBorders>
            <w:shd w:val="clear" w:color="auto" w:fill="4472C4"/>
            <w:vAlign w:val="center"/>
          </w:tcPr>
          <w:p w14:paraId="64432188" w14:textId="56B2F268" w:rsidR="00BE3F3D" w:rsidRPr="00944C15" w:rsidRDefault="00BE3F3D">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检测拷贝数变异的基因列表（</w:t>
            </w:r>
            <w:r w:rsidR="00614CAC">
              <w:rPr>
                <w:rFonts w:ascii="Arial" w:eastAsia="思源黑体 CN Medium" w:hAnsi="Arial" w:cs="Arial" w:hint="eastAsia"/>
                <w:b/>
                <w:color w:val="FFFFFF"/>
                <w:lang w:val="en-CA"/>
              </w:rPr>
              <w:t>6</w:t>
            </w:r>
            <w:r w:rsidRPr="00BE3F3D">
              <w:rPr>
                <w:rFonts w:ascii="Arial" w:eastAsia="思源黑体 CN Medium" w:hAnsi="Arial" w:cs="Arial" w:hint="eastAsia"/>
                <w:b/>
                <w:color w:val="FFFFFF"/>
                <w:lang w:val="en-CA"/>
              </w:rPr>
              <w:t>个基因）</w:t>
            </w:r>
          </w:p>
        </w:tc>
      </w:tr>
      <w:tr w:rsidR="00614CAC" w14:paraId="3A24AE0A" w14:textId="77777777" w:rsidTr="00614CAC">
        <w:trPr>
          <w:trHeight w:val="510"/>
          <w:jc w:val="center"/>
        </w:trPr>
        <w:tc>
          <w:tcPr>
            <w:tcW w:w="833" w:type="pct"/>
            <w:tcBorders>
              <w:top w:val="dotted" w:sz="4" w:space="0" w:color="0000FF"/>
              <w:bottom w:val="dotted" w:sz="4" w:space="0" w:color="0000FF"/>
            </w:tcBorders>
            <w:shd w:val="clear" w:color="auto" w:fill="auto"/>
            <w:vAlign w:val="center"/>
          </w:tcPr>
          <w:p w14:paraId="51495D84" w14:textId="51190EEC"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CDK4</w:t>
            </w:r>
          </w:p>
        </w:tc>
        <w:tc>
          <w:tcPr>
            <w:tcW w:w="833" w:type="pct"/>
            <w:tcBorders>
              <w:top w:val="dotted" w:sz="4" w:space="0" w:color="0000FF"/>
              <w:bottom w:val="dotted" w:sz="4" w:space="0" w:color="0000FF"/>
            </w:tcBorders>
            <w:shd w:val="clear" w:color="auto" w:fill="auto"/>
            <w:vAlign w:val="center"/>
          </w:tcPr>
          <w:p w14:paraId="069575E3" w14:textId="64E4A510"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EGFR</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2ED82C47" w14:textId="04CA89F7"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ERBB2</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36277D14" w14:textId="05DB6206"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0535B1DE" w14:textId="78ACF2FD"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MYC</w:t>
            </w:r>
          </w:p>
        </w:tc>
        <w:tc>
          <w:tcPr>
            <w:tcW w:w="835" w:type="pct"/>
            <w:tcBorders>
              <w:top w:val="dotted" w:sz="4" w:space="0" w:color="0000FF"/>
              <w:bottom w:val="dotted" w:sz="4" w:space="0" w:color="0000FF"/>
            </w:tcBorders>
            <w:shd w:val="clear" w:color="auto" w:fill="auto"/>
            <w:vAlign w:val="center"/>
          </w:tcPr>
          <w:p w14:paraId="23F64794" w14:textId="1DF2D072" w:rsidR="00614CAC" w:rsidRPr="00614CAC" w:rsidRDefault="00614CAC" w:rsidP="00614CAC">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NKX2-1</w:t>
            </w:r>
          </w:p>
        </w:tc>
      </w:tr>
    </w:tbl>
    <w:p w14:paraId="1EA57CEF" w14:textId="77777777" w:rsidR="00BE3F3D" w:rsidRPr="007A1749" w:rsidRDefault="00BE3F3D"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7D434F" w14:paraId="6F66102B" w14:textId="77777777" w:rsidTr="00BE3F3D">
        <w:trPr>
          <w:trHeight w:val="510"/>
          <w:jc w:val="center"/>
        </w:trPr>
        <w:tc>
          <w:tcPr>
            <w:tcW w:w="5000" w:type="pct"/>
            <w:gridSpan w:val="6"/>
            <w:tcBorders>
              <w:top w:val="dotted" w:sz="4" w:space="0" w:color="0000FF"/>
              <w:bottom w:val="dotted" w:sz="4" w:space="0" w:color="0000FF"/>
            </w:tcBorders>
            <w:shd w:val="clear" w:color="auto" w:fill="4472C4"/>
            <w:vAlign w:val="center"/>
          </w:tcPr>
          <w:p w14:paraId="4DB68DAD" w14:textId="3298FA25" w:rsidR="007D434F" w:rsidRPr="00944C15" w:rsidRDefault="00BE3F3D" w:rsidP="00BE3F3D">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检测融合变异的基因列表（</w:t>
            </w:r>
            <w:r w:rsidR="005E7B29">
              <w:rPr>
                <w:rFonts w:ascii="Arial" w:eastAsia="思源黑体 CN Medium" w:hAnsi="Arial" w:cs="Arial" w:hint="eastAsia"/>
                <w:b/>
                <w:color w:val="FFFFFF"/>
                <w:lang w:val="en-CA"/>
              </w:rPr>
              <w:t>10</w:t>
            </w:r>
            <w:r w:rsidRPr="00BE3F3D">
              <w:rPr>
                <w:rFonts w:ascii="Arial" w:eastAsia="思源黑体 CN Medium" w:hAnsi="Arial" w:cs="Arial" w:hint="eastAsia"/>
                <w:b/>
                <w:color w:val="FFFFFF"/>
                <w:lang w:val="en-CA"/>
              </w:rPr>
              <w:t>个基因）</w:t>
            </w:r>
          </w:p>
        </w:tc>
      </w:tr>
      <w:tr w:rsidR="005E7B29" w14:paraId="560ED127" w14:textId="77777777" w:rsidTr="005E7B29">
        <w:trPr>
          <w:trHeight w:val="510"/>
          <w:jc w:val="center"/>
        </w:trPr>
        <w:tc>
          <w:tcPr>
            <w:tcW w:w="833" w:type="pct"/>
            <w:tcBorders>
              <w:top w:val="dotted" w:sz="4" w:space="0" w:color="0000FF"/>
              <w:bottom w:val="dotted" w:sz="4" w:space="0" w:color="0000FF"/>
            </w:tcBorders>
            <w:shd w:val="clear" w:color="auto" w:fill="auto"/>
            <w:vAlign w:val="center"/>
          </w:tcPr>
          <w:p w14:paraId="39873829" w14:textId="099DD192"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ALK</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13823E29" w14:textId="77AFDF17"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shd w:val="clear" w:color="auto" w:fill="auto"/>
            <w:vAlign w:val="center"/>
          </w:tcPr>
          <w:p w14:paraId="06976664" w14:textId="0F9EC4B5"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FGFR2</w:t>
            </w:r>
          </w:p>
        </w:tc>
        <w:tc>
          <w:tcPr>
            <w:tcW w:w="833" w:type="pct"/>
            <w:tcBorders>
              <w:top w:val="dotted" w:sz="4" w:space="0" w:color="0000FF"/>
              <w:bottom w:val="dotted" w:sz="4" w:space="0" w:color="0000FF"/>
            </w:tcBorders>
            <w:shd w:val="clear" w:color="auto" w:fill="auto"/>
            <w:vAlign w:val="center"/>
          </w:tcPr>
          <w:p w14:paraId="793FC658" w14:textId="58ED05A8"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FGFR3</w:t>
            </w:r>
          </w:p>
        </w:tc>
        <w:tc>
          <w:tcPr>
            <w:tcW w:w="833" w:type="pct"/>
            <w:tcBorders>
              <w:top w:val="dotted" w:sz="4" w:space="0" w:color="0000FF"/>
              <w:bottom w:val="dotted" w:sz="4" w:space="0" w:color="0000FF"/>
            </w:tcBorders>
            <w:shd w:val="clear" w:color="auto" w:fill="auto"/>
            <w:vAlign w:val="center"/>
          </w:tcPr>
          <w:p w14:paraId="0A5C187E" w14:textId="17FED6D3"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NRG1</w:t>
            </w:r>
          </w:p>
        </w:tc>
        <w:tc>
          <w:tcPr>
            <w:tcW w:w="835" w:type="pct"/>
            <w:tcBorders>
              <w:top w:val="dotted" w:sz="4" w:space="0" w:color="0000FF"/>
              <w:bottom w:val="dotted" w:sz="4" w:space="0" w:color="0000FF"/>
            </w:tcBorders>
            <w:shd w:val="clear" w:color="auto" w:fill="auto"/>
            <w:vAlign w:val="center"/>
          </w:tcPr>
          <w:p w14:paraId="1EA90AC4" w14:textId="2684197F"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NTRK1</w:t>
            </w:r>
          </w:p>
        </w:tc>
      </w:tr>
      <w:tr w:rsidR="005E7B29" w14:paraId="24E117D1" w14:textId="77777777" w:rsidTr="005E7B29">
        <w:trPr>
          <w:trHeight w:val="510"/>
          <w:jc w:val="center"/>
        </w:trPr>
        <w:tc>
          <w:tcPr>
            <w:tcW w:w="833" w:type="pct"/>
            <w:tcBorders>
              <w:top w:val="dotted" w:sz="4" w:space="0" w:color="0000FF"/>
              <w:bottom w:val="dotted" w:sz="4" w:space="0" w:color="0000FF"/>
            </w:tcBorders>
            <w:shd w:val="clear" w:color="auto" w:fill="auto"/>
            <w:vAlign w:val="center"/>
          </w:tcPr>
          <w:p w14:paraId="0D5A129C" w14:textId="60DC8ADC"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shd w:val="clear" w:color="auto" w:fill="auto"/>
            <w:vAlign w:val="center"/>
          </w:tcPr>
          <w:p w14:paraId="53889588" w14:textId="07C806CC"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shd w:val="clear" w:color="auto" w:fill="auto"/>
            <w:vAlign w:val="center"/>
          </w:tcPr>
          <w:p w14:paraId="39DD585A" w14:textId="1C81C976"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RET</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7B933548" w14:textId="25BB8173"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ROS1</w:t>
            </w:r>
            <w:r w:rsidR="00605037">
              <w:rPr>
                <w:rFonts w:ascii="思源黑体 CN Regular" w:eastAsia="思源黑体 CN Regular" w:hAnsi="思源黑体 CN Regular" w:cs="宋体"/>
                <w:i/>
                <w:iCs/>
                <w:color w:val="3B3838"/>
                <w:sz w:val="21"/>
                <w:szCs w:val="21"/>
              </w:rPr>
              <w:t xml:space="preserve"> </w:t>
            </w:r>
            <w:r w:rsidR="00605037" w:rsidRPr="00605037">
              <w:rPr>
                <w:rFonts w:hint="eastAsia"/>
              </w:rPr>
              <w:t>*</w:t>
            </w:r>
          </w:p>
        </w:tc>
        <w:tc>
          <w:tcPr>
            <w:tcW w:w="833" w:type="pct"/>
            <w:tcBorders>
              <w:top w:val="dotted" w:sz="4" w:space="0" w:color="0000FF"/>
              <w:bottom w:val="dotted" w:sz="4" w:space="0" w:color="0000FF"/>
            </w:tcBorders>
            <w:shd w:val="clear" w:color="auto" w:fill="auto"/>
            <w:vAlign w:val="center"/>
          </w:tcPr>
          <w:p w14:paraId="596FFB06" w14:textId="77777777"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5" w:type="pct"/>
            <w:tcBorders>
              <w:top w:val="dotted" w:sz="4" w:space="0" w:color="0000FF"/>
              <w:bottom w:val="dotted" w:sz="4" w:space="0" w:color="0000FF"/>
            </w:tcBorders>
            <w:shd w:val="clear" w:color="auto" w:fill="auto"/>
            <w:vAlign w:val="center"/>
          </w:tcPr>
          <w:p w14:paraId="37FDF65D" w14:textId="77777777" w:rsidR="005E7B29" w:rsidRPr="005E7B29" w:rsidRDefault="005E7B29" w:rsidP="005E7B2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r>
    </w:tbl>
    <w:p w14:paraId="117A97BE" w14:textId="77777777" w:rsidR="00BE3F3D" w:rsidRDefault="00BE3F3D"/>
    <w:p w14:paraId="25255FA4" w14:textId="77777777" w:rsidR="000425BE" w:rsidRDefault="000425BE" w:rsidP="000425B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注：</w:t>
      </w:r>
    </w:p>
    <w:p w14:paraId="271C0DF2" w14:textId="2FA341F0" w:rsidR="00BE3F3D" w:rsidRPr="000425BE" w:rsidRDefault="000425BE" w:rsidP="000425BE">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上述40个基因按照首字母顺序排列，标*的10个基因为这次主要检测的基因。</w:t>
      </w:r>
    </w:p>
    <w:p w14:paraId="7A4FC00C" w14:textId="42AA9492" w:rsidR="00F93466" w:rsidRDefault="00F93466">
      <w:pPr>
        <w:spacing w:after="0" w:line="240" w:lineRule="auto"/>
        <w:jc w:val="left"/>
        <w:rPr>
          <w:rFonts w:ascii="Arial" w:eastAsia="思源黑体 CN Medium" w:hAnsi="Arial" w:cs="Arial"/>
          <w:lang w:val="en-CA"/>
        </w:rPr>
      </w:pPr>
      <w:r>
        <w:rPr>
          <w:rFonts w:ascii="Arial" w:eastAsia="思源黑体 CN Medium" w:hAnsi="Arial" w:cs="Arial"/>
          <w:lang w:val="en-CA"/>
        </w:rPr>
        <w:br w:type="page"/>
      </w:r>
    </w:p>
    <w:bookmarkEnd w:id="15"/>
    <w:p w14:paraId="608782F8" w14:textId="58C60B4A" w:rsidR="002C0684" w:rsidRDefault="00C006A6">
      <w:pPr>
        <w:pStyle w:val="af9"/>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Ind w:w="108"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000" w:firstRow="0" w:lastRow="0" w:firstColumn="0" w:lastColumn="0" w:noHBand="0" w:noVBand="0"/>
      </w:tblPr>
      <w:tblGrid>
        <w:gridCol w:w="2048"/>
        <w:gridCol w:w="3541"/>
        <w:gridCol w:w="4498"/>
      </w:tblGrid>
      <w:tr w:rsidR="00086956" w14:paraId="69394242" w14:textId="77777777" w:rsidTr="00086956">
        <w:trPr>
          <w:trHeight w:hRule="exact" w:val="454"/>
          <w:tblHeader/>
        </w:trPr>
        <w:tc>
          <w:tcPr>
            <w:tcW w:w="2048" w:type="dxa"/>
            <w:shd w:val="clear" w:color="auto" w:fill="4472C4"/>
          </w:tcPr>
          <w:p w14:paraId="2D27197F" w14:textId="77777777" w:rsidR="00086956" w:rsidRDefault="00086956" w:rsidP="00AE62D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3541" w:type="dxa"/>
            <w:shd w:val="clear" w:color="auto" w:fill="4472C4"/>
          </w:tcPr>
          <w:p w14:paraId="5009DEEC" w14:textId="77777777" w:rsidR="00086956" w:rsidRDefault="00086956" w:rsidP="00AE62D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生物学特点与功能</w:t>
            </w:r>
          </w:p>
        </w:tc>
        <w:tc>
          <w:tcPr>
            <w:tcW w:w="4498" w:type="dxa"/>
            <w:shd w:val="clear" w:color="auto" w:fill="4472C4"/>
          </w:tcPr>
          <w:p w14:paraId="25B9F002" w14:textId="77777777" w:rsidR="00086956" w:rsidRDefault="00086956" w:rsidP="00AE62D1">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常见突变与肿瘤</w:t>
            </w:r>
          </w:p>
        </w:tc>
      </w:tr>
      <w:tr w:rsidR="00086956" w14:paraId="6653A177" w14:textId="77777777" w:rsidTr="00086956">
        <w:tc>
          <w:tcPr>
            <w:tcW w:w="2048" w:type="dxa"/>
            <w:vAlign w:val="center"/>
          </w:tcPr>
          <w:p w14:paraId="54AFCD65" w14:textId="77777777" w:rsidR="00086956" w:rsidRPr="00553447" w:rsidRDefault="00086956"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AKT1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77677959" w14:textId="2917CFBC" w:rsidR="00086956" w:rsidRPr="00553447" w:rsidRDefault="00AE25E5"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NM_001382430.1</w:t>
            </w:r>
          </w:p>
        </w:tc>
        <w:tc>
          <w:tcPr>
            <w:tcW w:w="3541" w:type="dxa"/>
          </w:tcPr>
          <w:p w14:paraId="57A74D7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基因（亦称为</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）编码一种丝苏氨酸特异性蛋白激酶，通过其丝苏氨酸激酶活性</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信号传导途径，参与细胞活力和增殖的控制，抑制细胞凋亡和促进细胞周期进展。</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基因上游信号途径为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信号途径。</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激酶主要磷酸化位点为</w:t>
            </w:r>
            <w:r>
              <w:rPr>
                <w:rFonts w:ascii="Arial" w:eastAsia="思源黑体 CN Medium" w:hAnsi="Arial" w:cs="Arial" w:hint="eastAsia"/>
                <w:sz w:val="18"/>
                <w:szCs w:val="18"/>
                <w:lang w:val="en-CA"/>
              </w:rPr>
              <w:t>T308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磷酸化位点），可磷酸化激活多种底物，包括转录因子（如</w:t>
            </w:r>
            <w:r>
              <w:rPr>
                <w:rFonts w:ascii="Arial" w:eastAsia="思源黑体 CN Medium" w:hAnsi="Arial" w:cs="Arial" w:hint="eastAsia"/>
                <w:sz w:val="18"/>
                <w:szCs w:val="18"/>
                <w:lang w:val="en-CA"/>
              </w:rPr>
              <w:t>FOXO1</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GSK3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ASK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Chk1</w:t>
            </w:r>
            <w:r>
              <w:rPr>
                <w:rFonts w:ascii="Arial" w:eastAsia="思源黑体 CN Medium" w:hAnsi="Arial" w:cs="Arial" w:hint="eastAsia"/>
                <w:sz w:val="18"/>
                <w:szCs w:val="18"/>
                <w:lang w:val="en-CA"/>
              </w:rPr>
              <w:t>）及其他重要信号蛋白（如</w:t>
            </w:r>
            <w:r>
              <w:rPr>
                <w:rFonts w:ascii="Arial" w:eastAsia="思源黑体 CN Medium" w:hAnsi="Arial" w:cs="Arial" w:hint="eastAsia"/>
                <w:sz w:val="18"/>
                <w:szCs w:val="18"/>
                <w:lang w:val="en-CA"/>
              </w:rPr>
              <w:t>Bad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MDM2</w:t>
            </w:r>
            <w:r>
              <w:rPr>
                <w:rFonts w:ascii="Arial" w:eastAsia="思源黑体 CN Medium" w:hAnsi="Arial" w:cs="Arial" w:hint="eastAsia"/>
                <w:sz w:val="18"/>
                <w:szCs w:val="18"/>
                <w:lang w:val="en-CA"/>
              </w:rPr>
              <w:t>等）。</w:t>
            </w:r>
          </w:p>
        </w:tc>
        <w:tc>
          <w:tcPr>
            <w:tcW w:w="4498" w:type="dxa"/>
          </w:tcPr>
          <w:p w14:paraId="48545527"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参与的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信号途径的组成型激活发生于乳腺癌、非小细胞肺癌、胃癌、胃肠道间质瘤等多种癌症中，其过度激活由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基因扩增或激活突变引起。</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E71K</w:t>
            </w:r>
            <w:r>
              <w:rPr>
                <w:rFonts w:ascii="Arial" w:eastAsia="思源黑体 CN Medium" w:hAnsi="Arial" w:cs="Arial" w:hint="eastAsia"/>
                <w:sz w:val="18"/>
                <w:szCs w:val="18"/>
                <w:lang w:val="en-CA"/>
              </w:rPr>
              <w:t>突变激活其激酶活性，刺激下游信号传导，引发肿瘤细胞的转化，与乳腺癌、卵巢癌、结直肠癌等发生相关；该突变也出现在肺鳞癌和前列腺癌中。胃腺癌、肺癌、乳腺癌等多种癌症中曾报道</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基因的扩增和杂合缺失。在存在缺陷的免疫血清和纤维原细胞中，</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丝苏氨酸蛋白激酶催化活性降低，</w:t>
            </w:r>
            <w:proofErr w:type="gramStart"/>
            <w:r>
              <w:rPr>
                <w:rFonts w:ascii="Arial" w:eastAsia="思源黑体 CN Medium" w:hAnsi="Arial" w:cs="Arial" w:hint="eastAsia"/>
                <w:sz w:val="18"/>
                <w:szCs w:val="18"/>
                <w:lang w:val="en-CA"/>
              </w:rPr>
              <w:t>其普列</w:t>
            </w:r>
            <w:proofErr w:type="gramEnd"/>
            <w:r>
              <w:rPr>
                <w:rFonts w:ascii="Arial" w:eastAsia="思源黑体 CN Medium" w:hAnsi="Arial" w:cs="Arial" w:hint="eastAsia"/>
                <w:sz w:val="18"/>
                <w:szCs w:val="18"/>
                <w:lang w:val="en-CA"/>
              </w:rPr>
              <w:t>克底物同源结构</w:t>
            </w:r>
            <w:proofErr w:type="gramStart"/>
            <w:r>
              <w:rPr>
                <w:rFonts w:ascii="Arial" w:eastAsia="思源黑体 CN Medium" w:hAnsi="Arial" w:cs="Arial" w:hint="eastAsia"/>
                <w:sz w:val="18"/>
                <w:szCs w:val="18"/>
                <w:lang w:val="en-CA"/>
              </w:rPr>
              <w:t>域发生</w:t>
            </w:r>
            <w:proofErr w:type="gramEnd"/>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激酶活性丧失。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存在多种选择性剪切转录产物，基因中存在的一个单核酸多态性突变与普罗特斯综合征的发生有关。</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组成型激活可引起卵巢癌细胞对紫杉醇的耐药。</w:t>
            </w:r>
          </w:p>
        </w:tc>
      </w:tr>
      <w:tr w:rsidR="00086956" w14:paraId="50FB3C4A" w14:textId="77777777" w:rsidTr="00086956">
        <w:tc>
          <w:tcPr>
            <w:tcW w:w="2048" w:type="dxa"/>
            <w:vAlign w:val="center"/>
          </w:tcPr>
          <w:p w14:paraId="34852965"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ALK</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91C74D"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NM_004304.5 </w:t>
            </w:r>
          </w:p>
        </w:tc>
        <w:tc>
          <w:tcPr>
            <w:tcW w:w="3541" w:type="dxa"/>
          </w:tcPr>
          <w:p w14:paraId="3A97DD58"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基因编码产物为间变性淋巴瘤激酶，为酪氨酸激酶受体家族（</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）成员，通过磷酸化信号转导作用将细胞表面的信号传递到胞内，参与多种重要细胞程序如细胞生长和分裂（增殖）或成熟（分化）。</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基因被认为参与调控了早期发育阶段神经元细胞的增殖，但其具体功能目前尚不清楚。</w:t>
            </w:r>
          </w:p>
        </w:tc>
        <w:tc>
          <w:tcPr>
            <w:tcW w:w="4498" w:type="dxa"/>
          </w:tcPr>
          <w:p w14:paraId="6F1342EC"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基因重排约占非小细胞肺癌发生的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，不同种族的发生率无明显差异。临床数据表明，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基因重排阳性还与</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耐药相关。因此，美国</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要求在非小细胞肺癌患者使用克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前进行</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基因重排检测。研究表明，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基因重排检测阳性的肺癌患者可从克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合适患者的必要前提。</w:t>
            </w:r>
          </w:p>
        </w:tc>
      </w:tr>
      <w:tr w:rsidR="00086956" w14:paraId="572344EB" w14:textId="77777777" w:rsidTr="00086956">
        <w:tc>
          <w:tcPr>
            <w:tcW w:w="2048" w:type="dxa"/>
            <w:vAlign w:val="center"/>
          </w:tcPr>
          <w:p w14:paraId="4A1FD137"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BRAF</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AA0545"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NM_004333.6 </w:t>
            </w:r>
          </w:p>
        </w:tc>
        <w:tc>
          <w:tcPr>
            <w:tcW w:w="3541" w:type="dxa"/>
          </w:tcPr>
          <w:p w14:paraId="3298FD30"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基因位于人类染色体</w:t>
            </w:r>
            <w:r>
              <w:rPr>
                <w:rFonts w:ascii="Arial" w:eastAsia="思源黑体 CN Medium" w:hAnsi="Arial" w:cs="Arial" w:hint="eastAsia"/>
                <w:sz w:val="18"/>
                <w:szCs w:val="18"/>
                <w:lang w:val="en-CA"/>
              </w:rPr>
              <w:t>7q34</w:t>
            </w:r>
            <w:r>
              <w:rPr>
                <w:rFonts w:ascii="Arial" w:eastAsia="思源黑体 CN Medium" w:hAnsi="Arial" w:cs="Arial" w:hint="eastAsia"/>
                <w:sz w:val="18"/>
                <w:szCs w:val="18"/>
                <w:lang w:val="en-CA"/>
              </w:rPr>
              <w:t>，编码</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通路中的丝苏氨酸蛋白激酶，该酶将信号从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转导至</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MEK2</w:t>
            </w:r>
            <w:r>
              <w:rPr>
                <w:rFonts w:ascii="Arial" w:eastAsia="思源黑体 CN Medium" w:hAnsi="Arial" w:cs="Arial" w:hint="eastAsia"/>
                <w:sz w:val="18"/>
                <w:szCs w:val="18"/>
                <w:lang w:val="en-CA"/>
              </w:rPr>
              <w:t>，从而参与调控细胞内多种生物学事件。</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基因突变在多种恶性肿瘤细胞中都有报道。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基因突变检测已被美国国家癌症综合网络（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）列为《直肠癌临床治疗指南》临床用药必检项目。</w:t>
            </w:r>
          </w:p>
        </w:tc>
        <w:tc>
          <w:tcPr>
            <w:tcW w:w="4498" w:type="dxa"/>
          </w:tcPr>
          <w:p w14:paraId="3235DB1A"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在结直肠癌（</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突变率约为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左右，这些突变主要发生于编码激活区的外显子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上，其中约</w:t>
            </w:r>
            <w:r>
              <w:rPr>
                <w:rFonts w:ascii="Arial" w:eastAsia="思源黑体 CN Medium" w:hAnsi="Arial" w:cs="Arial" w:hint="eastAsia"/>
                <w:sz w:val="18"/>
                <w:szCs w:val="18"/>
                <w:lang w:val="en-CA"/>
              </w:rPr>
              <w:t>92%</w:t>
            </w:r>
            <w:r>
              <w:rPr>
                <w:rFonts w:ascii="Arial" w:eastAsia="思源黑体 CN Medium" w:hAnsi="Arial" w:cs="Arial" w:hint="eastAsia"/>
                <w:sz w:val="18"/>
                <w:szCs w:val="18"/>
                <w:lang w:val="en-CA"/>
              </w:rPr>
              <w:t>位于第</w:t>
            </w:r>
            <w:r>
              <w:rPr>
                <w:rFonts w:ascii="Arial" w:eastAsia="思源黑体 CN Medium" w:hAnsi="Arial" w:cs="Arial" w:hint="eastAsia"/>
                <w:sz w:val="18"/>
                <w:szCs w:val="18"/>
                <w:lang w:val="en-CA"/>
              </w:rPr>
              <w:t>1799</w:t>
            </w:r>
            <w:r>
              <w:rPr>
                <w:rFonts w:ascii="Arial" w:eastAsia="思源黑体 CN Medium" w:hAnsi="Arial" w:cs="Arial" w:hint="eastAsia"/>
                <w:sz w:val="18"/>
                <w:szCs w:val="18"/>
                <w:lang w:val="en-CA"/>
              </w:rPr>
              <w:t>位核苷酸上（</w:t>
            </w:r>
            <w:r>
              <w:rPr>
                <w:rFonts w:ascii="Arial" w:eastAsia="思源黑体 CN Medium" w:hAnsi="Arial" w:cs="Arial" w:hint="eastAsia"/>
                <w:sz w:val="18"/>
                <w:szCs w:val="18"/>
                <w:lang w:val="en-CA"/>
              </w:rPr>
              <w:t>c.1799T&gt;A</w:t>
            </w:r>
            <w:r>
              <w:rPr>
                <w:rFonts w:ascii="Arial" w:eastAsia="思源黑体 CN Medium" w:hAnsi="Arial" w:cs="Arial" w:hint="eastAsia"/>
                <w:sz w:val="18"/>
                <w:szCs w:val="18"/>
                <w:lang w:val="en-CA"/>
              </w:rPr>
              <w:t>），导致其编码的谷氨酸被缬氨酸取代（</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）。受到外源性</w:t>
            </w:r>
            <w:r>
              <w:rPr>
                <w:rFonts w:ascii="Arial" w:eastAsia="思源黑体 CN Medium" w:hAnsi="Arial" w:cs="Arial" w:hint="eastAsia"/>
                <w:sz w:val="18"/>
                <w:szCs w:val="18"/>
                <w:lang w:val="en-CA"/>
              </w:rPr>
              <w:t>BRAFV600E</w:t>
            </w:r>
            <w:r>
              <w:rPr>
                <w:rFonts w:ascii="Arial" w:eastAsia="思源黑体 CN Medium" w:hAnsi="Arial" w:cs="Arial" w:hint="eastAsia"/>
                <w:sz w:val="18"/>
                <w:szCs w:val="18"/>
                <w:lang w:val="en-CA"/>
              </w:rPr>
              <w:t>突变影响的</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细胞，对于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抗和</w:t>
            </w:r>
            <w:proofErr w:type="gramStart"/>
            <w:r>
              <w:rPr>
                <w:rFonts w:ascii="Arial" w:eastAsia="思源黑体 CN Medium" w:hAnsi="Arial" w:cs="Arial" w:hint="eastAsia"/>
                <w:sz w:val="18"/>
                <w:szCs w:val="18"/>
                <w:lang w:val="en-CA"/>
              </w:rPr>
              <w:t>帕尼单抗这两种</w:t>
            </w:r>
            <w:proofErr w:type="gramEnd"/>
            <w:r>
              <w:rPr>
                <w:rFonts w:ascii="Arial" w:eastAsia="思源黑体 CN Medium" w:hAnsi="Arial" w:cs="Arial" w:hint="eastAsia"/>
                <w:sz w:val="18"/>
                <w:szCs w:val="18"/>
                <w:lang w:val="en-CA"/>
              </w:rPr>
              <w:t>药物的敏感性明显降低。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基因突变的转移性结直肠癌患者对</w:t>
            </w:r>
            <w:proofErr w:type="gramStart"/>
            <w:r>
              <w:rPr>
                <w:rFonts w:ascii="Arial" w:eastAsia="思源黑体 CN Medium" w:hAnsi="Arial" w:cs="Arial" w:hint="eastAsia"/>
                <w:sz w:val="18"/>
                <w:szCs w:val="18"/>
                <w:lang w:val="en-CA"/>
              </w:rPr>
              <w:t>西妥昔单抗或帕尼单</w:t>
            </w:r>
            <w:proofErr w:type="gramEnd"/>
            <w:r>
              <w:rPr>
                <w:rFonts w:ascii="Arial" w:eastAsia="思源黑体 CN Medium" w:hAnsi="Arial" w:cs="Arial" w:hint="eastAsia"/>
                <w:sz w:val="18"/>
                <w:szCs w:val="18"/>
                <w:lang w:val="en-CA"/>
              </w:rPr>
              <w:t>抗治疗无反应，因此如果</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基因无突变时，必须排除</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基因突变，如果后者存在</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突变，则不应该给予抗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单抗治</w:t>
            </w:r>
            <w:r>
              <w:rPr>
                <w:rFonts w:ascii="Arial" w:eastAsia="思源黑体 CN Medium" w:hAnsi="Arial" w:cs="Arial" w:hint="eastAsia"/>
                <w:sz w:val="18"/>
                <w:szCs w:val="18"/>
                <w:lang w:val="en-CA"/>
              </w:rPr>
              <w:lastRenderedPageBreak/>
              <w:t>疗。因此检测肿瘤患者</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基因突变情况可用于指导</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的靶向用药。</w:t>
            </w:r>
            <w:proofErr w:type="gramStart"/>
            <w:r>
              <w:rPr>
                <w:rFonts w:ascii="Arial" w:eastAsia="思源黑体 CN Medium" w:hAnsi="Arial" w:cs="Arial" w:hint="eastAsia"/>
                <w:sz w:val="18"/>
                <w:szCs w:val="18"/>
                <w:lang w:val="en-CA"/>
              </w:rPr>
              <w:t>除结直肠癌</w:t>
            </w:r>
            <w:proofErr w:type="gramEnd"/>
            <w:r>
              <w:rPr>
                <w:rFonts w:ascii="Arial" w:eastAsia="思源黑体 CN Medium" w:hAnsi="Arial" w:cs="Arial" w:hint="eastAsia"/>
                <w:sz w:val="18"/>
                <w:szCs w:val="18"/>
                <w:lang w:val="en-CA"/>
              </w:rPr>
              <w:t>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在恶性黑色素瘤、甲状腺癌、肺癌、肝癌及胰腺癌等均存在不同比例的突变，约</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黑色素瘤患者存在</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激活突变。</w:t>
            </w:r>
          </w:p>
        </w:tc>
      </w:tr>
      <w:tr w:rsidR="00086956" w14:paraId="23DDE693" w14:textId="77777777" w:rsidTr="00086956">
        <w:tc>
          <w:tcPr>
            <w:tcW w:w="2048" w:type="dxa"/>
            <w:vAlign w:val="center"/>
          </w:tcPr>
          <w:p w14:paraId="776EE57D"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CDK4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66E830"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NM_000075.4 </w:t>
            </w:r>
          </w:p>
        </w:tc>
        <w:tc>
          <w:tcPr>
            <w:tcW w:w="3541" w:type="dxa"/>
          </w:tcPr>
          <w:p w14:paraId="2AE67C57"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分子是一种细胞周期依赖性激酶，是细胞周期</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期的调控中心。</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中后期</w:t>
            </w:r>
            <w:proofErr w:type="gramStart"/>
            <w:r>
              <w:rPr>
                <w:rFonts w:ascii="Arial" w:eastAsia="思源黑体 CN Medium" w:hAnsi="Arial" w:cs="Arial" w:hint="eastAsia"/>
                <w:sz w:val="18"/>
                <w:szCs w:val="18"/>
                <w:lang w:val="en-CA"/>
              </w:rPr>
              <w:t>呈表达</w:t>
            </w:r>
            <w:proofErr w:type="gramEnd"/>
            <w:r>
              <w:rPr>
                <w:rFonts w:ascii="Arial" w:eastAsia="思源黑体 CN Medium" w:hAnsi="Arial" w:cs="Arial" w:hint="eastAsia"/>
                <w:sz w:val="18"/>
                <w:szCs w:val="18"/>
                <w:lang w:val="en-CA"/>
              </w:rPr>
              <w:t>高峰并与细胞周期蛋白</w:t>
            </w:r>
            <w:r>
              <w:rPr>
                <w:rFonts w:ascii="Arial" w:eastAsia="思源黑体 CN Medium" w:hAnsi="Arial" w:cs="Arial" w:hint="eastAsia"/>
                <w:sz w:val="18"/>
                <w:szCs w:val="18"/>
                <w:lang w:val="en-CA"/>
              </w:rPr>
              <w:t>D1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CD1</w:t>
            </w:r>
            <w:r>
              <w:rPr>
                <w:rFonts w:ascii="Arial" w:eastAsia="思源黑体 CN Medium" w:hAnsi="Arial" w:cs="Arial" w:hint="eastAsia"/>
                <w:sz w:val="18"/>
                <w:szCs w:val="18"/>
                <w:lang w:val="en-CA"/>
              </w:rPr>
              <w:t>）结合成复合体而被激活，</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基因产物磷酸化，从而促进细胞</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期的转化和细胞增殖。</w:t>
            </w:r>
          </w:p>
        </w:tc>
        <w:tc>
          <w:tcPr>
            <w:tcW w:w="4498" w:type="dxa"/>
          </w:tcPr>
          <w:p w14:paraId="673CD5A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基因在多种人类肿瘤中都被异常激活，其中包括乳腺癌、神经胶质瘤、黑色素瘤、肺癌、结直肠癌、胃癌等。</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基因与肿瘤相关突变为基因扩增，引起蛋白的过表达。</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表达与恶性肿瘤生物学行为和预后存在较密切关系。</w:t>
            </w:r>
          </w:p>
        </w:tc>
      </w:tr>
      <w:tr w:rsidR="00086956" w14:paraId="5C4315FD" w14:textId="77777777" w:rsidTr="00086956">
        <w:tc>
          <w:tcPr>
            <w:tcW w:w="2048" w:type="dxa"/>
            <w:vAlign w:val="center"/>
          </w:tcPr>
          <w:p w14:paraId="33ABD746"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CTNNB1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26E6322" w14:textId="1BCEE9F3" w:rsidR="00086956" w:rsidRDefault="001315CA" w:rsidP="00AE62D1">
            <w:pPr>
              <w:tabs>
                <w:tab w:val="left" w:pos="3495"/>
              </w:tabs>
              <w:spacing w:after="0" w:line="240" w:lineRule="auto"/>
              <w:rPr>
                <w:rFonts w:ascii="Arial" w:eastAsia="思源黑体 CN Medium" w:hAnsi="Arial" w:cs="Arial"/>
                <w:b/>
                <w:color w:val="006EC0"/>
                <w:sz w:val="21"/>
                <w:szCs w:val="21"/>
                <w:lang w:val="en-CA"/>
              </w:rPr>
            </w:pPr>
            <w:r w:rsidRPr="001315CA">
              <w:rPr>
                <w:rFonts w:ascii="Arial" w:eastAsia="思源黑体 CN Medium" w:hAnsi="Arial" w:cs="Arial"/>
                <w:b/>
                <w:color w:val="006EC0"/>
                <w:sz w:val="21"/>
                <w:szCs w:val="21"/>
                <w:lang w:val="en-CA"/>
              </w:rPr>
              <w:t>NM_001904.4</w:t>
            </w:r>
            <w:r w:rsidR="00086956">
              <w:rPr>
                <w:rFonts w:ascii="Arial" w:eastAsia="思源黑体 CN Medium" w:hAnsi="Arial" w:cs="Arial"/>
                <w:b/>
                <w:color w:val="006EC0"/>
                <w:sz w:val="21"/>
                <w:szCs w:val="21"/>
                <w:lang w:val="en-CA"/>
              </w:rPr>
              <w:t xml:space="preserve"> </w:t>
            </w:r>
          </w:p>
        </w:tc>
        <w:tc>
          <w:tcPr>
            <w:tcW w:w="3541" w:type="dxa"/>
          </w:tcPr>
          <w:p w14:paraId="3FDDECDD"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是一种原癌基因，编码产物为一种</w:t>
            </w:r>
            <w:proofErr w:type="gramStart"/>
            <w:r>
              <w:rPr>
                <w:rFonts w:ascii="Arial" w:eastAsia="思源黑体 CN Medium" w:hAnsi="Arial" w:cs="Arial" w:hint="eastAsia"/>
                <w:sz w:val="18"/>
                <w:szCs w:val="18"/>
                <w:lang w:val="en-CA"/>
              </w:rPr>
              <w:t>钙粘素</w:t>
            </w:r>
            <w:proofErr w:type="gramEnd"/>
            <w:r>
              <w:rPr>
                <w:rFonts w:ascii="Arial" w:eastAsia="思源黑体 CN Medium" w:hAnsi="Arial" w:cs="Arial" w:hint="eastAsia"/>
                <w:sz w:val="18"/>
                <w:szCs w:val="18"/>
                <w:lang w:val="en-CA"/>
              </w:rPr>
              <w:t>蛋白相关蛋白，</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导细胞间的粘附；作为</w:t>
            </w:r>
            <w:r>
              <w:rPr>
                <w:rFonts w:ascii="Arial" w:eastAsia="思源黑体 CN Medium" w:hAnsi="Arial" w:cs="Arial" w:hint="eastAsia"/>
                <w:sz w:val="18"/>
                <w:szCs w:val="18"/>
                <w:lang w:val="en-CA"/>
              </w:rPr>
              <w:t>Wnt</w:t>
            </w:r>
            <w:r>
              <w:rPr>
                <w:rFonts w:ascii="Arial" w:eastAsia="思源黑体 CN Medium" w:hAnsi="Arial" w:cs="Arial" w:hint="eastAsia"/>
                <w:sz w:val="18"/>
                <w:szCs w:val="18"/>
                <w:lang w:val="en-CA"/>
              </w:rPr>
              <w:t>信号途径下游信号分子参与基因转录调控。</w:t>
            </w:r>
          </w:p>
        </w:tc>
        <w:tc>
          <w:tcPr>
            <w:tcW w:w="4498" w:type="dxa"/>
          </w:tcPr>
          <w:p w14:paraId="3FD4A823"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基因的突变被发现出现在多种癌症中，包括原发性肝癌、结直肠癌、卵巢癌、乳腺癌、肺癌和胶质母细胞瘤等，是结肠癌的发展过程中的关键基因。肾母细胞瘤中</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病例突变中超过一半数量涉及第</w:t>
            </w:r>
            <w:r>
              <w:rPr>
                <w:rFonts w:ascii="Arial" w:eastAsia="思源黑体 CN Medium" w:hAnsi="Arial" w:cs="Arial" w:hint="eastAsia"/>
                <w:sz w:val="18"/>
                <w:szCs w:val="18"/>
                <w:lang w:val="en-CA"/>
              </w:rPr>
              <w:t>45</w:t>
            </w:r>
            <w:r>
              <w:rPr>
                <w:rFonts w:ascii="Arial" w:eastAsia="思源黑体 CN Medium" w:hAnsi="Arial" w:cs="Arial" w:hint="eastAsia"/>
                <w:sz w:val="18"/>
                <w:szCs w:val="18"/>
                <w:lang w:val="en-CA"/>
              </w:rPr>
              <w:t>位点的丝氨酸编码子（</w:t>
            </w:r>
            <w:r>
              <w:rPr>
                <w:rFonts w:ascii="Arial" w:eastAsia="思源黑体 CN Medium" w:hAnsi="Arial" w:cs="Arial" w:hint="eastAsia"/>
                <w:sz w:val="18"/>
                <w:szCs w:val="18"/>
                <w:lang w:val="en-CA"/>
              </w:rPr>
              <w:t>TCT</w:t>
            </w:r>
            <w:r>
              <w:rPr>
                <w:rFonts w:ascii="Arial" w:eastAsia="思源黑体 CN Medium" w:hAnsi="Arial" w:cs="Arial" w:hint="eastAsia"/>
                <w:sz w:val="18"/>
                <w:szCs w:val="18"/>
                <w:lang w:val="en-CA"/>
              </w:rPr>
              <w:t>），剩余突变包括：</w:t>
            </w:r>
            <w:r>
              <w:rPr>
                <w:rFonts w:ascii="Arial" w:eastAsia="思源黑体 CN Medium" w:hAnsi="Arial" w:cs="Arial" w:hint="eastAsia"/>
                <w:sz w:val="18"/>
                <w:szCs w:val="18"/>
                <w:lang w:val="en-CA"/>
              </w:rPr>
              <w:t>T41A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H36P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Y333F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L335I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V343M</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N387K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W383R</w:t>
            </w:r>
            <w:r>
              <w:rPr>
                <w:rFonts w:ascii="Arial" w:eastAsia="思源黑体 CN Medium" w:hAnsi="Arial" w:cs="Arial" w:hint="eastAsia"/>
                <w:sz w:val="18"/>
                <w:szCs w:val="18"/>
                <w:lang w:val="en-CA"/>
              </w:rPr>
              <w:t>。结肠癌细胞株</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的序列分析中发现，</w:t>
            </w:r>
            <w:r>
              <w:rPr>
                <w:rFonts w:ascii="Arial" w:eastAsia="思源黑体 CN Medium" w:hAnsi="Arial" w:cs="Arial" w:hint="eastAsia"/>
                <w:sz w:val="18"/>
                <w:szCs w:val="18"/>
                <w:lang w:val="en-CA"/>
              </w:rPr>
              <w:t>TCT116</w:t>
            </w:r>
            <w:r>
              <w:rPr>
                <w:rFonts w:ascii="Arial" w:eastAsia="思源黑体 CN Medium" w:hAnsi="Arial" w:cs="Arial" w:hint="eastAsia"/>
                <w:sz w:val="18"/>
                <w:szCs w:val="18"/>
                <w:lang w:val="en-CA"/>
              </w:rPr>
              <w:t>细胞株中存在</w:t>
            </w:r>
            <w:r>
              <w:rPr>
                <w:rFonts w:ascii="Arial" w:eastAsia="思源黑体 CN Medium" w:hAnsi="Arial" w:cs="Arial" w:hint="eastAsia"/>
                <w:sz w:val="18"/>
                <w:szCs w:val="18"/>
                <w:lang w:val="en-CA"/>
              </w:rPr>
              <w:t>Ser45</w:t>
            </w:r>
            <w:r>
              <w:rPr>
                <w:rFonts w:ascii="Arial" w:eastAsia="思源黑体 CN Medium" w:hAnsi="Arial" w:cs="Arial" w:hint="eastAsia"/>
                <w:sz w:val="18"/>
                <w:szCs w:val="18"/>
                <w:lang w:val="en-CA"/>
              </w:rPr>
              <w:t>密码子的缺失，而</w:t>
            </w:r>
            <w:r>
              <w:rPr>
                <w:rFonts w:ascii="Arial" w:eastAsia="思源黑体 CN Medium" w:hAnsi="Arial" w:cs="Arial" w:hint="eastAsia"/>
                <w:sz w:val="18"/>
                <w:szCs w:val="18"/>
                <w:lang w:val="en-CA"/>
              </w:rPr>
              <w:t>SW48</w:t>
            </w:r>
            <w:r>
              <w:rPr>
                <w:rFonts w:ascii="Arial" w:eastAsia="思源黑体 CN Medium" w:hAnsi="Arial" w:cs="Arial" w:hint="eastAsia"/>
                <w:sz w:val="18"/>
                <w:szCs w:val="18"/>
                <w:lang w:val="en-CA"/>
              </w:rPr>
              <w:t>细胞株则存在</w:t>
            </w:r>
            <w:r>
              <w:rPr>
                <w:rFonts w:ascii="Arial" w:eastAsia="思源黑体 CN Medium" w:hAnsi="Arial" w:cs="Arial" w:hint="eastAsia"/>
                <w:sz w:val="18"/>
                <w:szCs w:val="18"/>
                <w:lang w:val="en-CA"/>
              </w:rPr>
              <w:t>S33Y</w:t>
            </w:r>
            <w:r>
              <w:rPr>
                <w:rFonts w:ascii="Arial" w:eastAsia="思源黑体 CN Medium" w:hAnsi="Arial" w:cs="Arial" w:hint="eastAsia"/>
                <w:sz w:val="18"/>
                <w:szCs w:val="18"/>
                <w:lang w:val="en-CA"/>
              </w:rPr>
              <w:t>点突变。原发性肝癌有</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的肝癌组织中有</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外显子的缺失或错义突变，在甲状腺肿瘤</w:t>
            </w:r>
            <w:r>
              <w:rPr>
                <w:rFonts w:ascii="Arial" w:eastAsia="思源黑体 CN Medium" w:hAnsi="Arial" w:cs="Arial" w:hint="eastAsia"/>
                <w:sz w:val="18"/>
                <w:szCs w:val="18"/>
                <w:lang w:val="en-CA"/>
              </w:rPr>
              <w:t>pDTC</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aDTC</w:t>
            </w:r>
            <w:r>
              <w:rPr>
                <w:rFonts w:ascii="Arial" w:eastAsia="思源黑体 CN Medium" w:hAnsi="Arial" w:cs="Arial" w:hint="eastAsia"/>
                <w:sz w:val="18"/>
                <w:szCs w:val="18"/>
                <w:lang w:val="en-CA"/>
              </w:rPr>
              <w:t>中分别有</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66%</w:t>
            </w:r>
            <w:r>
              <w:rPr>
                <w:rFonts w:ascii="Arial" w:eastAsia="思源黑体 CN Medium" w:hAnsi="Arial" w:cs="Arial" w:hint="eastAsia"/>
                <w:sz w:val="18"/>
                <w:szCs w:val="18"/>
                <w:lang w:val="en-CA"/>
              </w:rPr>
              <w:t>的发生率。</w:t>
            </w:r>
          </w:p>
        </w:tc>
      </w:tr>
      <w:tr w:rsidR="00086956" w14:paraId="070BC34C" w14:textId="77777777" w:rsidTr="00086956">
        <w:tc>
          <w:tcPr>
            <w:tcW w:w="2048" w:type="dxa"/>
            <w:vAlign w:val="center"/>
          </w:tcPr>
          <w:p w14:paraId="67263DAD"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DDR2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1904D1"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NM_006182.4 </w:t>
            </w:r>
          </w:p>
        </w:tc>
        <w:tc>
          <w:tcPr>
            <w:tcW w:w="3541" w:type="dxa"/>
          </w:tcPr>
          <w:p w14:paraId="77DAA023"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基因编码产物为一种</w:t>
            </w:r>
            <w:proofErr w:type="gramStart"/>
            <w:r>
              <w:rPr>
                <w:rFonts w:ascii="Arial" w:eastAsia="思源黑体 CN Medium" w:hAnsi="Arial" w:cs="Arial" w:hint="eastAsia"/>
                <w:sz w:val="18"/>
                <w:szCs w:val="18"/>
                <w:lang w:val="en-CA"/>
              </w:rPr>
              <w:t>含有网柄菌凝素</w:t>
            </w:r>
            <w:proofErr w:type="gramEnd"/>
            <w:r>
              <w:rPr>
                <w:rFonts w:ascii="Arial" w:eastAsia="思源黑体 CN Medium" w:hAnsi="Arial" w:cs="Arial" w:hint="eastAsia"/>
                <w:sz w:val="18"/>
                <w:szCs w:val="18"/>
                <w:lang w:val="en-CA"/>
              </w:rPr>
              <w:t>结构域的酪氨酸激酶受体（</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），通过磷酸化信号转导参与调控细胞生长、分化和代谢。</w:t>
            </w:r>
          </w:p>
        </w:tc>
        <w:tc>
          <w:tcPr>
            <w:tcW w:w="4498" w:type="dxa"/>
          </w:tcPr>
          <w:p w14:paraId="193E533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的肺鳞状细胞癌和细胞系中发现了</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基因的突变。非小细胞肺癌中</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，且均见于鳞癌，鳞癌</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的突变率为</w:t>
            </w:r>
            <w:r>
              <w:rPr>
                <w:rFonts w:ascii="Arial" w:eastAsia="思源黑体 CN Medium" w:hAnsi="Arial" w:cs="Arial" w:hint="eastAsia"/>
                <w:sz w:val="18"/>
                <w:szCs w:val="18"/>
                <w:lang w:val="en-CA"/>
              </w:rPr>
              <w:t>3.3%</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c.350T&gt;C(p.M117T)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c.2039G&gt;T(p.R680L)</w:t>
            </w:r>
            <w:r>
              <w:rPr>
                <w:rFonts w:ascii="Arial" w:eastAsia="思源黑体 CN Medium" w:hAnsi="Arial" w:cs="Arial" w:hint="eastAsia"/>
                <w:sz w:val="18"/>
                <w:szCs w:val="18"/>
                <w:lang w:val="en-CA"/>
              </w:rPr>
              <w:t>分别位于</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基因的盘状结构区和激酶区，导致其功能紊乱，促进肿瘤细胞的生长。</w:t>
            </w:r>
          </w:p>
        </w:tc>
      </w:tr>
      <w:tr w:rsidR="00086956" w14:paraId="50581241" w14:textId="77777777" w:rsidTr="00086956">
        <w:tc>
          <w:tcPr>
            <w:tcW w:w="2048" w:type="dxa"/>
            <w:vAlign w:val="center"/>
          </w:tcPr>
          <w:p w14:paraId="42243FE8"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DPYD</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3B46CD2"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NM_000110.4 </w:t>
            </w:r>
          </w:p>
        </w:tc>
        <w:tc>
          <w:tcPr>
            <w:tcW w:w="3541" w:type="dxa"/>
          </w:tcPr>
          <w:p w14:paraId="3BBF56F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作为</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分解过程的关键酶，其活性高低直接决定了</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进入合成代谢和产生核苷酸类似物的量。药代动力学研究也显示</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活性缺乏可导致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体内清除受阻，半衰期显著延长，分解减弱而合成</w:t>
            </w:r>
            <w:r>
              <w:rPr>
                <w:rFonts w:ascii="Arial" w:eastAsia="思源黑体 CN Medium" w:hAnsi="Arial" w:cs="Arial" w:hint="eastAsia"/>
                <w:sz w:val="18"/>
                <w:szCs w:val="18"/>
                <w:lang w:val="en-CA"/>
              </w:rPr>
              <w:lastRenderedPageBreak/>
              <w:t>增加，导致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在血浆中浓度的升高，细胞毒性也相应增强，从而引起毒副反应的发生。</w:t>
            </w:r>
          </w:p>
        </w:tc>
        <w:tc>
          <w:tcPr>
            <w:tcW w:w="4498" w:type="dxa"/>
          </w:tcPr>
          <w:p w14:paraId="3678B8D8"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迄今为止已确定</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基因有近</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种不同的突变和多态性，其中导致</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失活的最常见突变为一个剪切位点突变（</w:t>
            </w:r>
            <w:r>
              <w:rPr>
                <w:rFonts w:ascii="Arial" w:eastAsia="思源黑体 CN Medium" w:hAnsi="Arial" w:cs="Arial" w:hint="eastAsia"/>
                <w:sz w:val="18"/>
                <w:szCs w:val="18"/>
                <w:lang w:val="en-CA"/>
              </w:rPr>
              <w:t>IVS14+1G&gt;A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DPYD*2A</w:t>
            </w:r>
            <w:r>
              <w:rPr>
                <w:rFonts w:ascii="Arial" w:eastAsia="思源黑体 CN Medium" w:hAnsi="Arial" w:cs="Arial" w:hint="eastAsia"/>
                <w:sz w:val="18"/>
                <w:szCs w:val="18"/>
                <w:lang w:val="en-CA"/>
              </w:rPr>
              <w:t>），可造成外显子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缺失，使得</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的合成途径活跃、降解代谢减慢，</w:t>
            </w:r>
            <w:r>
              <w:rPr>
                <w:rFonts w:ascii="Arial" w:eastAsia="思源黑体 CN Medium" w:hAnsi="Arial" w:cs="Arial" w:hint="eastAsia"/>
                <w:sz w:val="18"/>
                <w:szCs w:val="18"/>
                <w:lang w:val="en-CA"/>
              </w:rPr>
              <w:lastRenderedPageBreak/>
              <w:t>其活性代谢产物的累积可以导致血液、神经以及消化系统的毒性，这些严重毒副作用有时甚至是致命的。</w:t>
            </w:r>
          </w:p>
        </w:tc>
      </w:tr>
      <w:tr w:rsidR="00086956" w14:paraId="69F1DDB5" w14:textId="77777777" w:rsidTr="00086956">
        <w:tc>
          <w:tcPr>
            <w:tcW w:w="2048" w:type="dxa"/>
            <w:vAlign w:val="center"/>
          </w:tcPr>
          <w:p w14:paraId="5DC13502"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EGFR</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1B6F0F"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NM_005228.5 </w:t>
            </w:r>
          </w:p>
        </w:tc>
        <w:tc>
          <w:tcPr>
            <w:tcW w:w="3541" w:type="dxa"/>
          </w:tcPr>
          <w:p w14:paraId="2F806A6B"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（表皮生长因子受体）是原癌基因</w:t>
            </w:r>
            <w:r>
              <w:rPr>
                <w:rFonts w:ascii="Arial" w:eastAsia="思源黑体 CN Medium" w:hAnsi="Arial" w:cs="Arial" w:hint="eastAsia"/>
                <w:sz w:val="18"/>
                <w:szCs w:val="18"/>
                <w:lang w:val="en-CA"/>
              </w:rPr>
              <w:t>c-erbB1</w:t>
            </w:r>
            <w:r>
              <w:rPr>
                <w:rFonts w:ascii="Arial" w:eastAsia="思源黑体 CN Medium" w:hAnsi="Arial" w:cs="Arial" w:hint="eastAsia"/>
                <w:sz w:val="18"/>
                <w:szCs w:val="18"/>
                <w:lang w:val="en-CA"/>
              </w:rPr>
              <w:t>的表达产物，是表皮生长因子受体（</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）家族成员之一，普遍表达于人体的表皮细胞和基质细胞，在</w:t>
            </w:r>
            <w:proofErr w:type="gramStart"/>
            <w:r>
              <w:rPr>
                <w:rFonts w:ascii="Arial" w:eastAsia="思源黑体 CN Medium" w:hAnsi="Arial" w:cs="Arial" w:hint="eastAsia"/>
                <w:sz w:val="18"/>
                <w:szCs w:val="18"/>
                <w:lang w:val="en-CA"/>
              </w:rPr>
              <w:t>膜信息</w:t>
            </w:r>
            <w:proofErr w:type="gramEnd"/>
            <w:r>
              <w:rPr>
                <w:rFonts w:ascii="Arial" w:eastAsia="思源黑体 CN Medium" w:hAnsi="Arial" w:cs="Arial" w:hint="eastAsia"/>
                <w:sz w:val="18"/>
                <w:szCs w:val="18"/>
                <w:lang w:val="en-CA"/>
              </w:rPr>
              <w:t>转换中起重要作用，并在多种人类恶性肿瘤中高表达。其所</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导的信号转导效应具有多向性，包括增殖、迁移、细胞分化和内环境的稳定等，并与细胞的再生和恶性肿瘤的发生、发展密切相关。</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基因的突变和扩增，引起的</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蛋白激酶功能缺失或其相关信号通路中关键因子的活性或细胞定位异常，均会引起肿瘤、糖尿病、免疫缺陷及心血管疾病的发生。</w:t>
            </w:r>
          </w:p>
        </w:tc>
        <w:tc>
          <w:tcPr>
            <w:tcW w:w="4498" w:type="dxa"/>
          </w:tcPr>
          <w:p w14:paraId="6C7F47C9"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）癌症治疗指南中明确指出：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突变，尤其是外显子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的缺失突变和外显子</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L858R</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通路过度激活，与肿瘤对酪氨酸激酶抑制剂（</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）如吉非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敏感性有重要关系。因此</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的基因突变检测对于指导这些患者选择能否选用</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治疗具有重要意义。</w:t>
            </w:r>
            <w:r>
              <w:rPr>
                <w:rFonts w:ascii="Arial" w:eastAsia="思源黑体 CN Medium" w:hAnsi="Arial" w:cs="Arial" w:hint="eastAsia"/>
                <w:sz w:val="18"/>
                <w:szCs w:val="18"/>
                <w:lang w:val="en-CA"/>
              </w:rPr>
              <w:t>EGFR T790M</w:t>
            </w:r>
            <w:r>
              <w:rPr>
                <w:rFonts w:ascii="Arial" w:eastAsia="思源黑体 CN Medium" w:hAnsi="Arial" w:cs="Arial" w:hint="eastAsia"/>
                <w:sz w:val="18"/>
                <w:szCs w:val="18"/>
                <w:lang w:val="en-CA"/>
              </w:rPr>
              <w:t>突变会导致病人对常见</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特</w:t>
            </w:r>
            <w:proofErr w:type="gramEnd"/>
            <w:r>
              <w:rPr>
                <w:rFonts w:ascii="Arial" w:eastAsia="思源黑体 CN Medium" w:hAnsi="Arial" w:cs="Arial" w:hint="eastAsia"/>
                <w:sz w:val="18"/>
                <w:szCs w:val="18"/>
                <w:lang w:val="en-CA"/>
              </w:rPr>
              <w:t>罗凯</w:t>
            </w:r>
            <w:proofErr w:type="gramStart"/>
            <w:r>
              <w:rPr>
                <w:rFonts w:ascii="Arial" w:eastAsia="思源黑体 CN Medium" w:hAnsi="Arial" w:cs="Arial" w:hint="eastAsia"/>
                <w:sz w:val="18"/>
                <w:szCs w:val="18"/>
                <w:lang w:val="en-CA"/>
              </w:rPr>
              <w:t>和易瑞沙产生</w:t>
            </w:r>
            <w:proofErr w:type="gramEnd"/>
            <w:r>
              <w:rPr>
                <w:rFonts w:ascii="Arial" w:eastAsia="思源黑体 CN Medium" w:hAnsi="Arial" w:cs="Arial" w:hint="eastAsia"/>
                <w:sz w:val="18"/>
                <w:szCs w:val="18"/>
                <w:lang w:val="en-CA"/>
              </w:rPr>
              <w:t>抗药性。携带</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酪氨酸激酶基因编码区外显子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缺失或外显子</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突变的肺癌患者，靶</w:t>
            </w:r>
            <w:proofErr w:type="gramStart"/>
            <w:r>
              <w:rPr>
                <w:rFonts w:ascii="Arial" w:eastAsia="思源黑体 CN Medium" w:hAnsi="Arial" w:cs="Arial" w:hint="eastAsia"/>
                <w:sz w:val="18"/>
                <w:szCs w:val="18"/>
                <w:lang w:val="en-CA"/>
              </w:rPr>
              <w:t>向药物易瑞沙</w:t>
            </w:r>
            <w:proofErr w:type="gramEnd"/>
            <w:r>
              <w:rPr>
                <w:rFonts w:ascii="Arial" w:eastAsia="思源黑体 CN Medium" w:hAnsi="Arial" w:cs="Arial" w:hint="eastAsia"/>
                <w:sz w:val="18"/>
                <w:szCs w:val="18"/>
                <w:lang w:val="en-CA"/>
              </w:rPr>
              <w:t>的有效率高达</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w:t>
            </w:r>
          </w:p>
        </w:tc>
      </w:tr>
      <w:tr w:rsidR="00086956" w14:paraId="67E8D654" w14:textId="77777777" w:rsidTr="00086956">
        <w:tc>
          <w:tcPr>
            <w:tcW w:w="2048" w:type="dxa"/>
            <w:vAlign w:val="center"/>
          </w:tcPr>
          <w:p w14:paraId="7ED353F9" w14:textId="77777777" w:rsidR="00086956" w:rsidRPr="00553447" w:rsidRDefault="00086956"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ERBB2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C4974E4" w14:textId="11EA1CF2" w:rsidR="00086956" w:rsidRPr="00553447" w:rsidRDefault="00AE25E5"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NM_004448.4</w:t>
            </w:r>
          </w:p>
        </w:tc>
        <w:tc>
          <w:tcPr>
            <w:tcW w:w="3541" w:type="dxa"/>
          </w:tcPr>
          <w:p w14:paraId="79160500"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p185</w:t>
            </w:r>
            <w:r>
              <w:rPr>
                <w:rFonts w:ascii="Arial" w:eastAsia="思源黑体 CN Medium" w:hAnsi="Arial" w:cs="Arial" w:hint="eastAsia"/>
                <w:sz w:val="18"/>
                <w:szCs w:val="18"/>
                <w:lang w:val="en-CA"/>
              </w:rPr>
              <w:t>）是具有受体酪氨酸激酶（</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）活性的跨膜糖蛋白，属于表皮生长因子受体（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）家族，又称表皮生长因子受体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）。当</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基因扩增和蛋白过表达时，可不需配体激活，直接诱导</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形成同二聚体或异二聚体，活化受体酪氨酸激酶，激活下游信号通路，促进肿瘤细胞的增殖和侵袭转移。由于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表达于肿瘤细胞的表面，而在成人正常组织中不表达或者仅有极低表达，使之成为一个良好的药物靶点，是乳腺癌中常用的基因标志物之一。</w:t>
            </w:r>
          </w:p>
        </w:tc>
        <w:tc>
          <w:tcPr>
            <w:tcW w:w="4498" w:type="dxa"/>
          </w:tcPr>
          <w:p w14:paraId="5CCAB75A"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癌基因的激活机制为扩增、过量表达及点突变，</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基因体细胞突变多发生在其激酶结构域中。</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基因插入突变几乎</w:t>
            </w:r>
            <w:proofErr w:type="gramStart"/>
            <w:r>
              <w:rPr>
                <w:rFonts w:ascii="Arial" w:eastAsia="思源黑体 CN Medium" w:hAnsi="Arial" w:cs="Arial" w:hint="eastAsia"/>
                <w:sz w:val="18"/>
                <w:szCs w:val="18"/>
                <w:lang w:val="en-CA"/>
              </w:rPr>
              <w:t>全发生</w:t>
            </w:r>
            <w:proofErr w:type="gramEnd"/>
            <w:r>
              <w:rPr>
                <w:rFonts w:ascii="Arial" w:eastAsia="思源黑体 CN Medium" w:hAnsi="Arial" w:cs="Arial" w:hint="eastAsia"/>
                <w:sz w:val="18"/>
                <w:szCs w:val="18"/>
                <w:lang w:val="en-CA"/>
              </w:rPr>
              <w:t>在肺癌中，如非小细胞肺癌中发生的非移码插入突变</w:t>
            </w:r>
            <w:r>
              <w:rPr>
                <w:rFonts w:ascii="Arial" w:eastAsia="思源黑体 CN Medium" w:hAnsi="Arial" w:cs="Arial" w:hint="eastAsia"/>
                <w:sz w:val="18"/>
                <w:szCs w:val="18"/>
                <w:lang w:val="en-CA"/>
              </w:rPr>
              <w:t>c.2324_2325ins12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p.A775_G776insYVMA</w:t>
            </w:r>
            <w:r>
              <w:rPr>
                <w:rFonts w:ascii="Arial" w:eastAsia="思源黑体 CN Medium" w:hAnsi="Arial" w:cs="Arial" w:hint="eastAsia"/>
                <w:sz w:val="18"/>
                <w:szCs w:val="18"/>
                <w:lang w:val="en-CA"/>
              </w:rPr>
              <w:t>），双碱基颠换突变</w:t>
            </w:r>
            <w:r>
              <w:rPr>
                <w:rFonts w:ascii="Arial" w:eastAsia="思源黑体 CN Medium" w:hAnsi="Arial" w:cs="Arial" w:hint="eastAsia"/>
                <w:sz w:val="18"/>
                <w:szCs w:val="18"/>
                <w:lang w:val="en-CA"/>
              </w:rPr>
              <w:t>c.2263_2264TT&gt;CC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p.L755P</w:t>
            </w:r>
            <w:r>
              <w:rPr>
                <w:rFonts w:ascii="Arial" w:eastAsia="思源黑体 CN Medium" w:hAnsi="Arial" w:cs="Arial" w:hint="eastAsia"/>
                <w:sz w:val="18"/>
                <w:szCs w:val="18"/>
                <w:lang w:val="en-CA"/>
              </w:rPr>
              <w:t>）；另外常见突变包括</w:t>
            </w:r>
            <w:r>
              <w:rPr>
                <w:rFonts w:ascii="Arial" w:eastAsia="思源黑体 CN Medium" w:hAnsi="Arial" w:cs="Arial" w:hint="eastAsia"/>
                <w:sz w:val="18"/>
                <w:szCs w:val="18"/>
                <w:lang w:val="en-CA"/>
              </w:rPr>
              <w:t>c.929C&gt;T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p.S310F</w:t>
            </w:r>
            <w:r>
              <w:rPr>
                <w:rFonts w:ascii="Arial" w:eastAsia="思源黑体 CN Medium" w:hAnsi="Arial" w:cs="Arial" w:hint="eastAsia"/>
                <w:sz w:val="18"/>
                <w:szCs w:val="18"/>
                <w:lang w:val="en-CA"/>
              </w:rPr>
              <w:t>，肺癌、乳腺癌、卵巢癌、胃癌、大肠癌）等。</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基因过表达与膀胱癌、乳腺癌、肺癌、子宫颈鳞状细胞癌、结肠直肠癌、胆管癌、胰腺癌、前列腺癌、唾液腺瘤、卵巢癌等多种肿瘤的发生发展及预后相关。</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表达水平与临床靶</w:t>
            </w:r>
            <w:proofErr w:type="gramStart"/>
            <w:r>
              <w:rPr>
                <w:rFonts w:ascii="Arial" w:eastAsia="思源黑体 CN Medium" w:hAnsi="Arial" w:cs="Arial" w:hint="eastAsia"/>
                <w:sz w:val="18"/>
                <w:szCs w:val="18"/>
                <w:lang w:val="en-CA"/>
              </w:rPr>
              <w:t>向药物曲妥珠单</w:t>
            </w:r>
            <w:proofErr w:type="gramEnd"/>
            <w:r>
              <w:rPr>
                <w:rFonts w:ascii="Arial" w:eastAsia="思源黑体 CN Medium" w:hAnsi="Arial" w:cs="Arial" w:hint="eastAsia"/>
                <w:sz w:val="18"/>
                <w:szCs w:val="18"/>
                <w:lang w:val="en-CA"/>
              </w:rPr>
              <w:t>抗或拉</w:t>
            </w:r>
            <w:proofErr w:type="gramStart"/>
            <w:r>
              <w:rPr>
                <w:rFonts w:ascii="Arial" w:eastAsia="思源黑体 CN Medium" w:hAnsi="Arial" w:cs="Arial" w:hint="eastAsia"/>
                <w:sz w:val="18"/>
                <w:szCs w:val="18"/>
                <w:lang w:val="en-CA"/>
              </w:rPr>
              <w:t>帕替尼</w:t>
            </w:r>
            <w:proofErr w:type="gramEnd"/>
            <w:r>
              <w:rPr>
                <w:rFonts w:ascii="Arial" w:eastAsia="思源黑体 CN Medium" w:hAnsi="Arial" w:cs="Arial" w:hint="eastAsia"/>
                <w:sz w:val="18"/>
                <w:szCs w:val="18"/>
                <w:lang w:val="en-CA"/>
              </w:rPr>
              <w:t>疗效正相关。</w:t>
            </w:r>
          </w:p>
        </w:tc>
      </w:tr>
      <w:tr w:rsidR="00F1773D" w14:paraId="01879C0E" w14:textId="77777777" w:rsidTr="00086956">
        <w:tc>
          <w:tcPr>
            <w:tcW w:w="2048" w:type="dxa"/>
            <w:vAlign w:val="center"/>
          </w:tcPr>
          <w:p w14:paraId="1BC96160" w14:textId="77777777" w:rsidR="00F1773D" w:rsidRPr="00553447" w:rsidRDefault="006D24C6"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 xml:space="preserve">ESR1 </w:t>
            </w:r>
            <w:r w:rsidRPr="00553447">
              <w:rPr>
                <w:rFonts w:ascii="Arial" w:eastAsia="思源黑体 CN Medium" w:hAnsi="Arial" w:cs="Arial" w:hint="eastAsia"/>
                <w:b/>
                <w:color w:val="006EC0"/>
                <w:sz w:val="21"/>
                <w:szCs w:val="21"/>
                <w:lang w:val="en-CA"/>
              </w:rPr>
              <w:t>基因</w:t>
            </w:r>
          </w:p>
          <w:p w14:paraId="0949ED59" w14:textId="00C83E5A" w:rsidR="006D24C6" w:rsidRPr="00553447" w:rsidRDefault="00AE25E5" w:rsidP="00AE62D1">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NM_000125.4</w:t>
            </w:r>
          </w:p>
        </w:tc>
        <w:tc>
          <w:tcPr>
            <w:tcW w:w="3541" w:type="dxa"/>
          </w:tcPr>
          <w:p w14:paraId="74231EFC" w14:textId="605A9A7B" w:rsidR="00F1773D" w:rsidRDefault="006D24C6" w:rsidP="00AE62D1">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基因属于原癌基因，编码一种雌激素受体蛋白</w:t>
            </w:r>
            <w:r w:rsidRPr="006D24C6">
              <w:rPr>
                <w:rFonts w:ascii="Arial" w:eastAsia="思源黑体 CN Medium" w:hAnsi="Arial" w:cs="Arial" w:hint="eastAsia"/>
                <w:sz w:val="18"/>
                <w:szCs w:val="18"/>
                <w:lang w:val="en-CA"/>
              </w:rPr>
              <w:t>ER</w:t>
            </w:r>
            <w:r w:rsidRPr="006D24C6">
              <w:rPr>
                <w:rFonts w:ascii="Arial" w:eastAsia="思源黑体 CN Medium" w:hAnsi="Arial" w:cs="Arial" w:hint="eastAsia"/>
                <w:sz w:val="18"/>
                <w:szCs w:val="18"/>
                <w:lang w:val="en-CA"/>
              </w:rPr>
              <w:t>α，属于类固醇激素信号通路的成员，在细胞分化、增殖和生长等多种生物进程中发挥重要作用。</w:t>
            </w:r>
          </w:p>
        </w:tc>
        <w:tc>
          <w:tcPr>
            <w:tcW w:w="4498" w:type="dxa"/>
          </w:tcPr>
          <w:p w14:paraId="02689779" w14:textId="6D2426AC" w:rsidR="00F1773D" w:rsidRDefault="0051445F" w:rsidP="00AE62D1">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基因突变在多种肿瘤中均有报道，如乳腺癌、子宫内膜癌和胃癌等。</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突变在接受过芳香化酶抑制剂（</w:t>
            </w:r>
            <w:r w:rsidR="00446599" w:rsidRPr="00446599">
              <w:rPr>
                <w:rFonts w:ascii="Arial" w:eastAsia="思源黑体 CN Medium" w:hAnsi="Arial" w:cs="Arial" w:hint="eastAsia"/>
                <w:sz w:val="18"/>
                <w:szCs w:val="18"/>
                <w:lang w:val="en-CA"/>
              </w:rPr>
              <w:t>AI</w:t>
            </w:r>
            <w:r w:rsidR="00446599" w:rsidRPr="00446599">
              <w:rPr>
                <w:rFonts w:ascii="Arial" w:eastAsia="思源黑体 CN Medium" w:hAnsi="Arial" w:cs="Arial" w:hint="eastAsia"/>
                <w:sz w:val="18"/>
                <w:szCs w:val="18"/>
                <w:lang w:val="en-CA"/>
              </w:rPr>
              <w:t>）治疗、特别是</w:t>
            </w:r>
            <w:r w:rsidR="00446599" w:rsidRPr="00446599">
              <w:rPr>
                <w:rFonts w:ascii="Arial" w:eastAsia="思源黑体 CN Medium" w:hAnsi="Arial" w:cs="Arial" w:hint="eastAsia"/>
                <w:sz w:val="18"/>
                <w:szCs w:val="18"/>
                <w:lang w:val="en-CA"/>
              </w:rPr>
              <w:t>AI</w:t>
            </w:r>
            <w:r w:rsidR="00446599" w:rsidRPr="00446599">
              <w:rPr>
                <w:rFonts w:ascii="Arial" w:eastAsia="思源黑体 CN Medium" w:hAnsi="Arial" w:cs="Arial" w:hint="eastAsia"/>
                <w:sz w:val="18"/>
                <w:szCs w:val="18"/>
                <w:lang w:val="en-CA"/>
              </w:rPr>
              <w:t>耐药后的转移性乳腺癌患者中富集。接受过内分泌治疗的转移性子宫内膜癌患者中也可见</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热点耐药突变。携带</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活化突变如</w:t>
            </w:r>
            <w:r w:rsidR="00446599" w:rsidRPr="00446599">
              <w:rPr>
                <w:rFonts w:ascii="Arial" w:eastAsia="思源黑体 CN Medium" w:hAnsi="Arial" w:cs="Arial" w:hint="eastAsia"/>
                <w:sz w:val="18"/>
                <w:szCs w:val="18"/>
                <w:lang w:val="en-CA"/>
              </w:rPr>
              <w:lastRenderedPageBreak/>
              <w:t>E380Q</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S463P</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V534E</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P535H</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L536Q/R</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Y537C/N/S</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D538G</w:t>
            </w:r>
            <w:r w:rsidR="00446599" w:rsidRPr="00446599">
              <w:rPr>
                <w:rFonts w:ascii="Arial" w:eastAsia="思源黑体 CN Medium" w:hAnsi="Arial" w:cs="Arial" w:hint="eastAsia"/>
                <w:sz w:val="18"/>
                <w:szCs w:val="18"/>
                <w:lang w:val="en-CA"/>
              </w:rPr>
              <w:t>的乳腺癌患者可能对</w:t>
            </w:r>
            <w:r w:rsidR="00446599" w:rsidRPr="00446599">
              <w:rPr>
                <w:rFonts w:ascii="Arial" w:eastAsia="思源黑体 CN Medium" w:hAnsi="Arial" w:cs="Arial" w:hint="eastAsia"/>
                <w:sz w:val="18"/>
                <w:szCs w:val="18"/>
                <w:lang w:val="en-CA"/>
              </w:rPr>
              <w:t>AI</w:t>
            </w:r>
            <w:r w:rsidR="00446599" w:rsidRPr="00446599">
              <w:rPr>
                <w:rFonts w:ascii="Arial" w:eastAsia="思源黑体 CN Medium" w:hAnsi="Arial" w:cs="Arial" w:hint="eastAsia"/>
                <w:sz w:val="18"/>
                <w:szCs w:val="18"/>
                <w:lang w:val="en-CA"/>
              </w:rPr>
              <w:t>类内分泌治疗耐药，但可能对</w:t>
            </w:r>
            <w:r w:rsidR="00446599" w:rsidRPr="00446599">
              <w:rPr>
                <w:rFonts w:ascii="Arial" w:eastAsia="思源黑体 CN Medium" w:hAnsi="Arial" w:cs="Arial" w:hint="eastAsia"/>
                <w:sz w:val="18"/>
                <w:szCs w:val="18"/>
                <w:lang w:val="en-CA"/>
              </w:rPr>
              <w:t>SERD</w:t>
            </w:r>
            <w:r w:rsidR="00446599" w:rsidRPr="00446599">
              <w:rPr>
                <w:rFonts w:ascii="Arial" w:eastAsia="思源黑体 CN Medium" w:hAnsi="Arial" w:cs="Arial" w:hint="eastAsia"/>
                <w:sz w:val="18"/>
                <w:szCs w:val="18"/>
                <w:lang w:val="en-CA"/>
              </w:rPr>
              <w:t>（选择性雌激素受体下调剂）</w:t>
            </w:r>
            <w:proofErr w:type="gramStart"/>
            <w:r w:rsidR="00446599" w:rsidRPr="00446599">
              <w:rPr>
                <w:rFonts w:ascii="Arial" w:eastAsia="思源黑体 CN Medium" w:hAnsi="Arial" w:cs="Arial" w:hint="eastAsia"/>
                <w:sz w:val="18"/>
                <w:szCs w:val="18"/>
                <w:lang w:val="en-CA"/>
              </w:rPr>
              <w:t>氟维司群</w:t>
            </w:r>
            <w:proofErr w:type="gramEnd"/>
            <w:r w:rsidR="00446599" w:rsidRPr="00446599">
              <w:rPr>
                <w:rFonts w:ascii="Arial" w:eastAsia="思源黑体 CN Medium" w:hAnsi="Arial" w:cs="Arial" w:hint="eastAsia"/>
                <w:sz w:val="18"/>
                <w:szCs w:val="18"/>
                <w:lang w:val="en-CA"/>
              </w:rPr>
              <w:t>联合</w:t>
            </w:r>
            <w:r w:rsidR="00446599" w:rsidRPr="00446599">
              <w:rPr>
                <w:rFonts w:ascii="Arial" w:eastAsia="思源黑体 CN Medium" w:hAnsi="Arial" w:cs="Arial" w:hint="eastAsia"/>
                <w:sz w:val="18"/>
                <w:szCs w:val="18"/>
                <w:lang w:val="en-CA"/>
              </w:rPr>
              <w:t>CDK4/6</w:t>
            </w:r>
            <w:r w:rsidR="00446599" w:rsidRPr="00446599">
              <w:rPr>
                <w:rFonts w:ascii="Arial" w:eastAsia="思源黑体 CN Medium" w:hAnsi="Arial" w:cs="Arial" w:hint="eastAsia"/>
                <w:sz w:val="18"/>
                <w:szCs w:val="18"/>
                <w:lang w:val="en-CA"/>
              </w:rPr>
              <w:t>抑制剂、或新一代</w:t>
            </w:r>
            <w:r w:rsidR="00446599" w:rsidRPr="00446599">
              <w:rPr>
                <w:rFonts w:ascii="Arial" w:eastAsia="思源黑体 CN Medium" w:hAnsi="Arial" w:cs="Arial" w:hint="eastAsia"/>
                <w:sz w:val="18"/>
                <w:szCs w:val="18"/>
                <w:lang w:val="en-CA"/>
              </w:rPr>
              <w:t>SERD</w:t>
            </w:r>
            <w:r w:rsidR="00446599" w:rsidRPr="00446599">
              <w:rPr>
                <w:rFonts w:ascii="Arial" w:eastAsia="思源黑体 CN Medium" w:hAnsi="Arial" w:cs="Arial" w:hint="eastAsia"/>
                <w:sz w:val="18"/>
                <w:szCs w:val="18"/>
                <w:lang w:val="en-CA"/>
              </w:rPr>
              <w:t>抑制剂如</w:t>
            </w:r>
            <w:r w:rsidR="00446599" w:rsidRPr="00446599">
              <w:rPr>
                <w:rFonts w:ascii="Arial" w:eastAsia="思源黑体 CN Medium" w:hAnsi="Arial" w:cs="Arial" w:hint="eastAsia"/>
                <w:sz w:val="18"/>
                <w:szCs w:val="18"/>
                <w:lang w:val="en-CA"/>
              </w:rPr>
              <w:t>AZD9496</w:t>
            </w:r>
            <w:r w:rsidR="00446599" w:rsidRPr="00446599">
              <w:rPr>
                <w:rFonts w:ascii="Arial" w:eastAsia="思源黑体 CN Medium" w:hAnsi="Arial" w:cs="Arial" w:hint="eastAsia"/>
                <w:sz w:val="18"/>
                <w:szCs w:val="18"/>
                <w:lang w:val="en-CA"/>
              </w:rPr>
              <w:t>、</w:t>
            </w:r>
            <w:r w:rsidR="00446599" w:rsidRPr="00446599">
              <w:rPr>
                <w:rFonts w:ascii="Arial" w:eastAsia="思源黑体 CN Medium" w:hAnsi="Arial" w:cs="Arial" w:hint="eastAsia"/>
                <w:sz w:val="18"/>
                <w:szCs w:val="18"/>
                <w:lang w:val="en-CA"/>
              </w:rPr>
              <w:t>ARN-810</w:t>
            </w:r>
            <w:r w:rsidR="00446599" w:rsidRPr="00446599">
              <w:rPr>
                <w:rFonts w:ascii="Arial" w:eastAsia="思源黑体 CN Medium" w:hAnsi="Arial" w:cs="Arial" w:hint="eastAsia"/>
                <w:sz w:val="18"/>
                <w:szCs w:val="18"/>
                <w:lang w:val="en-CA"/>
              </w:rPr>
              <w:t>等敏感。</w:t>
            </w:r>
            <w:r w:rsidR="00446599" w:rsidRPr="00446599">
              <w:rPr>
                <w:rFonts w:ascii="Arial" w:eastAsia="思源黑体 CN Medium" w:hAnsi="Arial" w:cs="Arial" w:hint="eastAsia"/>
                <w:sz w:val="18"/>
                <w:szCs w:val="18"/>
                <w:lang w:val="en-CA"/>
              </w:rPr>
              <w:t xml:space="preserve"> ESR1</w:t>
            </w:r>
            <w:r w:rsidR="00446599" w:rsidRPr="00446599">
              <w:rPr>
                <w:rFonts w:ascii="Arial" w:eastAsia="思源黑体 CN Medium" w:hAnsi="Arial" w:cs="Arial" w:hint="eastAsia"/>
                <w:sz w:val="18"/>
                <w:szCs w:val="18"/>
                <w:lang w:val="en-CA"/>
              </w:rPr>
              <w:t>融合可见于部分恶性肿瘤如乳腺癌、血管中心性胶质瘤等。</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融合也被证实与内分泌治疗耐药和乳腺癌转移相关。其中最常见的</w:t>
            </w:r>
            <w:r w:rsidR="00446599" w:rsidRPr="00446599">
              <w:rPr>
                <w:rFonts w:ascii="Arial" w:eastAsia="思源黑体 CN Medium" w:hAnsi="Arial" w:cs="Arial" w:hint="eastAsia"/>
                <w:sz w:val="18"/>
                <w:szCs w:val="18"/>
                <w:lang w:val="en-CA"/>
              </w:rPr>
              <w:t>ESR1</w:t>
            </w:r>
            <w:r w:rsidR="00446599" w:rsidRPr="00446599">
              <w:rPr>
                <w:rFonts w:ascii="Arial" w:eastAsia="思源黑体 CN Medium" w:hAnsi="Arial" w:cs="Arial" w:hint="eastAsia"/>
                <w:sz w:val="18"/>
                <w:szCs w:val="18"/>
                <w:lang w:val="en-CA"/>
              </w:rPr>
              <w:t>融合形式为</w:t>
            </w:r>
            <w:r w:rsidR="00446599" w:rsidRPr="00446599">
              <w:rPr>
                <w:rFonts w:ascii="Arial" w:eastAsia="思源黑体 CN Medium" w:hAnsi="Arial" w:cs="Arial" w:hint="eastAsia"/>
                <w:sz w:val="18"/>
                <w:szCs w:val="18"/>
                <w:lang w:val="en-CA"/>
              </w:rPr>
              <w:t>ESR1-CCDC170</w:t>
            </w:r>
            <w:r w:rsidR="00446599" w:rsidRPr="00446599">
              <w:rPr>
                <w:rFonts w:ascii="Arial" w:eastAsia="思源黑体 CN Medium" w:hAnsi="Arial" w:cs="Arial" w:hint="eastAsia"/>
                <w:sz w:val="18"/>
                <w:szCs w:val="18"/>
                <w:lang w:val="en-CA"/>
              </w:rPr>
              <w:t>，在</w:t>
            </w:r>
            <w:r w:rsidR="00446599" w:rsidRPr="00446599">
              <w:rPr>
                <w:rFonts w:ascii="Arial" w:eastAsia="思源黑体 CN Medium" w:hAnsi="Arial" w:cs="Arial" w:hint="eastAsia"/>
                <w:sz w:val="18"/>
                <w:szCs w:val="18"/>
                <w:lang w:val="en-CA"/>
              </w:rPr>
              <w:t>6%-8%</w:t>
            </w:r>
            <w:r w:rsidR="00446599" w:rsidRPr="00446599">
              <w:rPr>
                <w:rFonts w:ascii="Arial" w:eastAsia="思源黑体 CN Medium" w:hAnsi="Arial" w:cs="Arial" w:hint="eastAsia"/>
                <w:sz w:val="18"/>
                <w:szCs w:val="18"/>
                <w:lang w:val="en-CA"/>
              </w:rPr>
              <w:t>的</w:t>
            </w:r>
            <w:r w:rsidR="00446599" w:rsidRPr="00446599">
              <w:rPr>
                <w:rFonts w:ascii="Arial" w:eastAsia="思源黑体 CN Medium" w:hAnsi="Arial" w:cs="Arial" w:hint="eastAsia"/>
                <w:sz w:val="18"/>
                <w:szCs w:val="18"/>
                <w:lang w:val="en-CA"/>
              </w:rPr>
              <w:t>luminal B</w:t>
            </w:r>
            <w:r w:rsidR="00446599" w:rsidRPr="00446599">
              <w:rPr>
                <w:rFonts w:ascii="Arial" w:eastAsia="思源黑体 CN Medium" w:hAnsi="Arial" w:cs="Arial" w:hint="eastAsia"/>
                <w:sz w:val="18"/>
                <w:szCs w:val="18"/>
                <w:lang w:val="en-CA"/>
              </w:rPr>
              <w:t>型乳腺癌中可被检出，并与内分泌治疗后更差的临床结局相关。细胞系研究发现，</w:t>
            </w:r>
            <w:r w:rsidR="00446599" w:rsidRPr="00446599">
              <w:rPr>
                <w:rFonts w:ascii="Arial" w:eastAsia="思源黑体 CN Medium" w:hAnsi="Arial" w:cs="Arial" w:hint="eastAsia"/>
                <w:sz w:val="18"/>
                <w:szCs w:val="18"/>
                <w:lang w:val="en-CA"/>
              </w:rPr>
              <w:t>ESR1-CCDC170</w:t>
            </w:r>
            <w:r w:rsidR="00446599" w:rsidRPr="00446599">
              <w:rPr>
                <w:rFonts w:ascii="Arial" w:eastAsia="思源黑体 CN Medium" w:hAnsi="Arial" w:cs="Arial" w:hint="eastAsia"/>
                <w:sz w:val="18"/>
                <w:szCs w:val="18"/>
                <w:lang w:val="en-CA"/>
              </w:rPr>
              <w:t>融合对内分泌治疗（他</w:t>
            </w:r>
            <w:proofErr w:type="gramStart"/>
            <w:r w:rsidR="00446599" w:rsidRPr="00446599">
              <w:rPr>
                <w:rFonts w:ascii="Arial" w:eastAsia="思源黑体 CN Medium" w:hAnsi="Arial" w:cs="Arial" w:hint="eastAsia"/>
                <w:sz w:val="18"/>
                <w:szCs w:val="18"/>
                <w:lang w:val="en-CA"/>
              </w:rPr>
              <w:t>莫昔芬或氟维司群</w:t>
            </w:r>
            <w:proofErr w:type="gramEnd"/>
            <w:r w:rsidR="00446599" w:rsidRPr="00446599">
              <w:rPr>
                <w:rFonts w:ascii="Arial" w:eastAsia="思源黑体 CN Medium" w:hAnsi="Arial" w:cs="Arial" w:hint="eastAsia"/>
                <w:sz w:val="18"/>
                <w:szCs w:val="18"/>
                <w:lang w:val="en-CA"/>
              </w:rPr>
              <w:t>）联合</w:t>
            </w:r>
            <w:r w:rsidR="00446599" w:rsidRPr="00446599">
              <w:rPr>
                <w:rFonts w:ascii="Arial" w:eastAsia="思源黑体 CN Medium" w:hAnsi="Arial" w:cs="Arial" w:hint="eastAsia"/>
                <w:sz w:val="18"/>
                <w:szCs w:val="18"/>
                <w:lang w:val="en-CA"/>
              </w:rPr>
              <w:t>HER2</w:t>
            </w:r>
            <w:r w:rsidR="00446599" w:rsidRPr="00446599">
              <w:rPr>
                <w:rFonts w:ascii="Arial" w:eastAsia="思源黑体 CN Medium" w:hAnsi="Arial" w:cs="Arial" w:hint="eastAsia"/>
                <w:sz w:val="18"/>
                <w:szCs w:val="18"/>
                <w:lang w:val="en-CA"/>
              </w:rPr>
              <w:t>抑制剂拉</w:t>
            </w:r>
            <w:proofErr w:type="gramStart"/>
            <w:r w:rsidR="00446599" w:rsidRPr="00446599">
              <w:rPr>
                <w:rFonts w:ascii="Arial" w:eastAsia="思源黑体 CN Medium" w:hAnsi="Arial" w:cs="Arial" w:hint="eastAsia"/>
                <w:sz w:val="18"/>
                <w:szCs w:val="18"/>
                <w:lang w:val="en-CA"/>
              </w:rPr>
              <w:t>帕替尼</w:t>
            </w:r>
            <w:proofErr w:type="gramEnd"/>
            <w:r w:rsidR="00446599" w:rsidRPr="00446599">
              <w:rPr>
                <w:rFonts w:ascii="Arial" w:eastAsia="思源黑体 CN Medium" w:hAnsi="Arial" w:cs="Arial" w:hint="eastAsia"/>
                <w:sz w:val="18"/>
                <w:szCs w:val="18"/>
                <w:lang w:val="en-CA"/>
              </w:rPr>
              <w:t>或</w:t>
            </w:r>
            <w:r w:rsidR="00446599" w:rsidRPr="00446599">
              <w:rPr>
                <w:rFonts w:ascii="Arial" w:eastAsia="思源黑体 CN Medium" w:hAnsi="Arial" w:cs="Arial" w:hint="eastAsia"/>
                <w:sz w:val="18"/>
                <w:szCs w:val="18"/>
                <w:lang w:val="en-CA"/>
              </w:rPr>
              <w:t>SRC</w:t>
            </w:r>
            <w:r w:rsidR="00446599" w:rsidRPr="00446599">
              <w:rPr>
                <w:rFonts w:ascii="Arial" w:eastAsia="思源黑体 CN Medium" w:hAnsi="Arial" w:cs="Arial" w:hint="eastAsia"/>
                <w:sz w:val="18"/>
                <w:szCs w:val="18"/>
                <w:lang w:val="en-CA"/>
              </w:rPr>
              <w:t>抑制剂</w:t>
            </w:r>
            <w:r w:rsidR="00446599" w:rsidRPr="00446599">
              <w:rPr>
                <w:rFonts w:ascii="Arial" w:eastAsia="思源黑体 CN Medium" w:hAnsi="Arial" w:cs="Arial" w:hint="eastAsia"/>
                <w:sz w:val="18"/>
                <w:szCs w:val="18"/>
                <w:lang w:val="en-CA"/>
              </w:rPr>
              <w:t>dasatinib</w:t>
            </w:r>
            <w:r w:rsidR="00446599" w:rsidRPr="00446599">
              <w:rPr>
                <w:rFonts w:ascii="Arial" w:eastAsia="思源黑体 CN Medium" w:hAnsi="Arial" w:cs="Arial" w:hint="eastAsia"/>
                <w:sz w:val="18"/>
                <w:szCs w:val="18"/>
                <w:lang w:val="en-CA"/>
              </w:rPr>
              <w:t>高度敏感。也有体外实验发现，</w:t>
            </w:r>
            <w:r w:rsidR="00446599" w:rsidRPr="00446599">
              <w:rPr>
                <w:rFonts w:ascii="Arial" w:eastAsia="思源黑体 CN Medium" w:hAnsi="Arial" w:cs="Arial" w:hint="eastAsia"/>
                <w:sz w:val="18"/>
                <w:szCs w:val="18"/>
                <w:lang w:val="en-CA"/>
              </w:rPr>
              <w:t>ESR1-YAP1</w:t>
            </w:r>
            <w:r w:rsidR="00446599" w:rsidRPr="00446599">
              <w:rPr>
                <w:rFonts w:ascii="Arial" w:eastAsia="思源黑体 CN Medium" w:hAnsi="Arial" w:cs="Arial" w:hint="eastAsia"/>
                <w:sz w:val="18"/>
                <w:szCs w:val="18"/>
                <w:lang w:val="en-CA"/>
              </w:rPr>
              <w:t>或</w:t>
            </w:r>
            <w:r w:rsidR="00446599" w:rsidRPr="00446599">
              <w:rPr>
                <w:rFonts w:ascii="Arial" w:eastAsia="思源黑体 CN Medium" w:hAnsi="Arial" w:cs="Arial" w:hint="eastAsia"/>
                <w:sz w:val="18"/>
                <w:szCs w:val="18"/>
                <w:lang w:val="en-CA"/>
              </w:rPr>
              <w:t>ESR1-PCDH11X</w:t>
            </w:r>
            <w:r w:rsidR="00446599" w:rsidRPr="00446599">
              <w:rPr>
                <w:rFonts w:ascii="Arial" w:eastAsia="思源黑体 CN Medium" w:hAnsi="Arial" w:cs="Arial" w:hint="eastAsia"/>
                <w:sz w:val="18"/>
                <w:szCs w:val="18"/>
                <w:lang w:val="en-CA"/>
              </w:rPr>
              <w:t>融合对</w:t>
            </w:r>
            <w:r w:rsidR="00446599" w:rsidRPr="00446599">
              <w:rPr>
                <w:rFonts w:ascii="Arial" w:eastAsia="思源黑体 CN Medium" w:hAnsi="Arial" w:cs="Arial" w:hint="eastAsia"/>
                <w:sz w:val="18"/>
                <w:szCs w:val="18"/>
                <w:lang w:val="en-CA"/>
              </w:rPr>
              <w:t>CDK4/6</w:t>
            </w:r>
            <w:r w:rsidR="00446599" w:rsidRPr="00446599">
              <w:rPr>
                <w:rFonts w:ascii="Arial" w:eastAsia="思源黑体 CN Medium" w:hAnsi="Arial" w:cs="Arial" w:hint="eastAsia"/>
                <w:sz w:val="18"/>
                <w:szCs w:val="18"/>
                <w:lang w:val="en-CA"/>
              </w:rPr>
              <w:t>抑制剂</w:t>
            </w:r>
            <w:r w:rsidR="00446599" w:rsidRPr="00446599">
              <w:rPr>
                <w:rFonts w:ascii="Arial" w:eastAsia="思源黑体 CN Medium" w:hAnsi="Arial" w:cs="Arial" w:hint="eastAsia"/>
                <w:sz w:val="18"/>
                <w:szCs w:val="18"/>
                <w:lang w:val="en-CA"/>
              </w:rPr>
              <w:t>palbociclib</w:t>
            </w:r>
            <w:r w:rsidR="00446599" w:rsidRPr="00446599">
              <w:rPr>
                <w:rFonts w:ascii="Arial" w:eastAsia="思源黑体 CN Medium" w:hAnsi="Arial" w:cs="Arial" w:hint="eastAsia"/>
                <w:sz w:val="18"/>
                <w:szCs w:val="18"/>
                <w:lang w:val="en-CA"/>
              </w:rPr>
              <w:t>敏感。</w:t>
            </w:r>
          </w:p>
        </w:tc>
      </w:tr>
      <w:tr w:rsidR="00086956" w14:paraId="16B1752A" w14:textId="77777777" w:rsidTr="00086956">
        <w:tc>
          <w:tcPr>
            <w:tcW w:w="2048" w:type="dxa"/>
            <w:vAlign w:val="center"/>
          </w:tcPr>
          <w:p w14:paraId="1AC00AB4" w14:textId="77777777" w:rsidR="00086956" w:rsidRDefault="00086956" w:rsidP="00AE62D1">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FGFR1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4675A68" w14:textId="32FD5CB2" w:rsidR="00086956" w:rsidRDefault="008A6CEE" w:rsidP="00AE62D1">
            <w:pPr>
              <w:tabs>
                <w:tab w:val="left" w:pos="3495"/>
              </w:tabs>
              <w:spacing w:after="0" w:line="240" w:lineRule="auto"/>
              <w:rPr>
                <w:rFonts w:ascii="Arial" w:eastAsia="思源黑体 CN Medium" w:hAnsi="Arial" w:cs="Arial"/>
                <w:b/>
                <w:color w:val="006EC0"/>
                <w:sz w:val="21"/>
                <w:szCs w:val="21"/>
                <w:lang w:val="en-CA"/>
              </w:rPr>
            </w:pPr>
            <w:r w:rsidRPr="008A6CEE">
              <w:rPr>
                <w:rFonts w:ascii="Arial" w:eastAsia="思源黑体 CN Medium" w:hAnsi="Arial" w:cs="Arial"/>
                <w:b/>
                <w:color w:val="006EC0"/>
                <w:sz w:val="21"/>
                <w:szCs w:val="21"/>
                <w:lang w:val="en-CA"/>
              </w:rPr>
              <w:t>NM_023110.3</w:t>
            </w:r>
            <w:r w:rsidR="00086956">
              <w:rPr>
                <w:rFonts w:ascii="Arial" w:eastAsia="思源黑体 CN Medium" w:hAnsi="Arial" w:cs="Arial"/>
                <w:b/>
                <w:color w:val="006EC0"/>
                <w:sz w:val="21"/>
                <w:szCs w:val="21"/>
                <w:lang w:val="en-CA"/>
              </w:rPr>
              <w:t xml:space="preserve"> </w:t>
            </w:r>
          </w:p>
        </w:tc>
        <w:tc>
          <w:tcPr>
            <w:tcW w:w="3541" w:type="dxa"/>
          </w:tcPr>
          <w:p w14:paraId="1C041868"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编码成纤维细胞生长因子受体</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，是酪氨酸激酶受体家族成员之一。涉及干细胞骨髓增生障碍、间变性大细胞淋巴瘤等疾病。</w:t>
            </w:r>
          </w:p>
        </w:tc>
        <w:tc>
          <w:tcPr>
            <w:tcW w:w="4498" w:type="dxa"/>
          </w:tcPr>
          <w:p w14:paraId="64291257" w14:textId="77777777" w:rsidR="00086956" w:rsidRDefault="00086956" w:rsidP="00AE62D1">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肺癌、磷状细胞癌标本中存在</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基因大量扩增。</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例多形性腺瘤中</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例检出基因突变，</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例腺样囊性癌组织中</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例检出突变，且发现突变基因位于</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胞内段</w:t>
            </w:r>
            <w:proofErr w:type="gramStart"/>
            <w:r>
              <w:rPr>
                <w:rFonts w:ascii="Arial" w:eastAsia="思源黑体 CN Medium" w:hAnsi="Arial" w:cs="Arial" w:hint="eastAsia"/>
                <w:sz w:val="18"/>
                <w:szCs w:val="18"/>
                <w:lang w:val="en-CA"/>
              </w:rPr>
              <w:t>的近膜区</w:t>
            </w:r>
            <w:proofErr w:type="gramEnd"/>
            <w:r>
              <w:rPr>
                <w:rFonts w:ascii="Arial" w:eastAsia="思源黑体 CN Medium" w:hAnsi="Arial" w:cs="Arial" w:hint="eastAsia"/>
                <w:sz w:val="18"/>
                <w:szCs w:val="18"/>
                <w:lang w:val="en-CA"/>
              </w:rPr>
              <w:t>及部分激酶Ⅰ区。</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细胞内段激酶活性区的突变可能造成</w:t>
            </w:r>
            <w:r>
              <w:rPr>
                <w:rFonts w:ascii="Arial" w:eastAsia="思源黑体 CN Medium" w:hAnsi="Arial" w:cs="Arial" w:hint="eastAsia"/>
                <w:sz w:val="18"/>
                <w:szCs w:val="18"/>
                <w:lang w:val="en-CA"/>
              </w:rPr>
              <w:t>bFGF-FGFR1</w:t>
            </w:r>
            <w:r>
              <w:rPr>
                <w:rFonts w:ascii="Arial" w:eastAsia="思源黑体 CN Medium" w:hAnsi="Arial" w:cs="Arial" w:hint="eastAsia"/>
                <w:sz w:val="18"/>
                <w:szCs w:val="18"/>
                <w:lang w:val="en-CA"/>
              </w:rPr>
              <w:t>信号传递异常，进而参与延腺肿瘤的发生发展。</w:t>
            </w:r>
          </w:p>
        </w:tc>
      </w:tr>
      <w:tr w:rsidR="008A6CEE" w14:paraId="0FD0F0E7" w14:textId="77777777" w:rsidTr="00086956">
        <w:tc>
          <w:tcPr>
            <w:tcW w:w="2048" w:type="dxa"/>
            <w:vAlign w:val="center"/>
          </w:tcPr>
          <w:p w14:paraId="28A0ADDD" w14:textId="0D8B0EC3" w:rsidR="008A6CEE" w:rsidRPr="00553447"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50676D94" w14:textId="4FCAC6C6" w:rsidR="008A6CEE" w:rsidRPr="00006595"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NM_000141.</w:t>
            </w:r>
            <w:r w:rsidR="00AE25E5" w:rsidRPr="00553447">
              <w:rPr>
                <w:rFonts w:ascii="Arial" w:eastAsia="思源黑体 CN Medium" w:hAnsi="Arial" w:cs="Arial" w:hint="eastAsia"/>
                <w:b/>
                <w:color w:val="006EC0"/>
                <w:sz w:val="21"/>
                <w:szCs w:val="21"/>
                <w:lang w:val="en-CA"/>
              </w:rPr>
              <w:t>5</w:t>
            </w:r>
          </w:p>
        </w:tc>
        <w:tc>
          <w:tcPr>
            <w:tcW w:w="3541" w:type="dxa"/>
          </w:tcPr>
          <w:p w14:paraId="2AE3A554" w14:textId="4F173C1F" w:rsidR="008A6CEE" w:rsidRDefault="00280CC4" w:rsidP="008A6CEE">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FGFR2</w:t>
            </w:r>
            <w:r w:rsidRPr="00280CC4">
              <w:rPr>
                <w:rFonts w:ascii="Arial" w:eastAsia="思源黑体 CN Medium" w:hAnsi="Arial" w:cs="Arial" w:hint="eastAsia"/>
                <w:sz w:val="18"/>
                <w:szCs w:val="18"/>
                <w:lang w:val="en-CA"/>
              </w:rPr>
              <w:t>基因属于原癌基因，编码的蛋白为成纤维细胞生长因子受体（</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）家族成员之一。</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蛋白的胞外段可与成纤维细胞生长因子结合，并启动下游的信号通路，最终影响细胞的分裂与分化。</w:t>
            </w:r>
          </w:p>
        </w:tc>
        <w:tc>
          <w:tcPr>
            <w:tcW w:w="4498" w:type="dxa"/>
          </w:tcPr>
          <w:p w14:paraId="7A4A4F4B" w14:textId="04805B9B" w:rsidR="008A6CEE" w:rsidRDefault="00D23983" w:rsidP="008A6CEE">
            <w:pPr>
              <w:autoSpaceDE w:val="0"/>
              <w:autoSpaceDN w:val="0"/>
              <w:adjustRightInd w:val="0"/>
              <w:spacing w:after="0" w:line="240" w:lineRule="auto"/>
              <w:rPr>
                <w:rFonts w:ascii="Arial" w:eastAsia="思源黑体 CN Medium" w:hAnsi="Arial" w:cs="Arial"/>
                <w:sz w:val="18"/>
                <w:szCs w:val="18"/>
                <w:lang w:val="en-CA"/>
              </w:rPr>
            </w:pPr>
            <w:r w:rsidRPr="00D23983">
              <w:rPr>
                <w:rFonts w:ascii="Arial" w:eastAsia="思源黑体 CN Medium" w:hAnsi="Arial" w:cs="Arial" w:hint="eastAsia"/>
                <w:sz w:val="18"/>
                <w:szCs w:val="18"/>
                <w:lang w:val="en-CA"/>
              </w:rPr>
              <w:t>TCGA</w:t>
            </w:r>
            <w:r w:rsidRPr="00D23983">
              <w:rPr>
                <w:rFonts w:ascii="Arial" w:eastAsia="思源黑体 CN Medium" w:hAnsi="Arial" w:cs="Arial" w:hint="eastAsia"/>
                <w:sz w:val="18"/>
                <w:szCs w:val="18"/>
                <w:lang w:val="en-CA"/>
              </w:rPr>
              <w:t>数据显示，</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突变较常见于子宫内膜癌、黑色素瘤、胆管癌、腺样囊性癌等，在肺腺癌和肺鳞癌中突变频率分别</w:t>
            </w:r>
            <w:r w:rsidRPr="00D23983">
              <w:rPr>
                <w:rFonts w:ascii="Arial" w:eastAsia="思源黑体 CN Medium" w:hAnsi="Arial" w:cs="Arial" w:hint="eastAsia"/>
                <w:sz w:val="18"/>
                <w:szCs w:val="18"/>
                <w:lang w:val="en-CA"/>
              </w:rPr>
              <w:t>~2%</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4%</w:t>
            </w:r>
            <w:r w:rsidR="003722BE">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拷贝数扩增见于胃癌、卵巢癌、胰腺癌等。有研究显示，三重血管激酶（</w:t>
            </w:r>
            <w:r w:rsidRPr="00D23983">
              <w:rPr>
                <w:rFonts w:ascii="Arial" w:eastAsia="思源黑体 CN Medium" w:hAnsi="Arial" w:cs="Arial" w:hint="eastAsia"/>
                <w:sz w:val="18"/>
                <w:szCs w:val="18"/>
                <w:lang w:val="en-CA"/>
              </w:rPr>
              <w:t>VEGFR1/2/3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PDGFR</w:t>
            </w:r>
            <w:r w:rsidRPr="00D23983">
              <w:rPr>
                <w:rFonts w:ascii="Arial" w:eastAsia="思源黑体 CN Medium" w:hAnsi="Arial" w:cs="Arial" w:hint="eastAsia"/>
                <w:sz w:val="18"/>
                <w:szCs w:val="18"/>
                <w:lang w:val="en-CA"/>
              </w:rPr>
              <w:t>α</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β）抑制剂尼达尼布对</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融合型胆管癌细胞、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扩增型胃癌及乳腺癌细胞、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突变型子宫内膜癌细胞敏感。</w:t>
            </w:r>
            <w:r w:rsidR="00280CC4" w:rsidRPr="00280CC4">
              <w:rPr>
                <w:rFonts w:ascii="Arial" w:eastAsia="思源黑体 CN Medium" w:hAnsi="Arial" w:cs="Arial" w:hint="eastAsia"/>
                <w:sz w:val="18"/>
                <w:szCs w:val="18"/>
                <w:lang w:val="en-CA"/>
              </w:rPr>
              <w:t>FDA</w:t>
            </w:r>
            <w:r w:rsidR="00280CC4" w:rsidRPr="00280CC4">
              <w:rPr>
                <w:rFonts w:ascii="Arial" w:eastAsia="思源黑体 CN Medium" w:hAnsi="Arial" w:cs="Arial" w:hint="eastAsia"/>
                <w:sz w:val="18"/>
                <w:szCs w:val="18"/>
                <w:lang w:val="en-CA"/>
              </w:rPr>
              <w:t>批准</w:t>
            </w:r>
            <w:proofErr w:type="gramStart"/>
            <w:r w:rsidR="00280CC4" w:rsidRPr="00280CC4">
              <w:rPr>
                <w:rFonts w:ascii="Arial" w:eastAsia="思源黑体 CN Medium" w:hAnsi="Arial" w:cs="Arial" w:hint="eastAsia"/>
                <w:sz w:val="18"/>
                <w:szCs w:val="18"/>
                <w:lang w:val="en-CA"/>
              </w:rPr>
              <w:t>厄达替尼用于</w:t>
            </w:r>
            <w:proofErr w:type="gramEnd"/>
            <w:r w:rsidR="00280CC4" w:rsidRPr="00280CC4">
              <w:rPr>
                <w:rFonts w:ascii="Arial" w:eastAsia="思源黑体 CN Medium" w:hAnsi="Arial" w:cs="Arial" w:hint="eastAsia"/>
                <w:sz w:val="18"/>
                <w:szCs w:val="18"/>
                <w:lang w:val="en-CA"/>
              </w:rPr>
              <w:t>携带</w:t>
            </w:r>
            <w:r w:rsidR="00280CC4" w:rsidRPr="00280CC4">
              <w:rPr>
                <w:rFonts w:ascii="Arial" w:eastAsia="思源黑体 CN Medium" w:hAnsi="Arial" w:cs="Arial" w:hint="eastAsia"/>
                <w:sz w:val="18"/>
                <w:szCs w:val="18"/>
                <w:lang w:val="en-CA"/>
              </w:rPr>
              <w:t>FGFR3</w:t>
            </w:r>
            <w:r w:rsidR="00280CC4" w:rsidRPr="00280CC4">
              <w:rPr>
                <w:rFonts w:ascii="Arial" w:eastAsia="思源黑体 CN Medium" w:hAnsi="Arial" w:cs="Arial" w:hint="eastAsia"/>
                <w:sz w:val="18"/>
                <w:szCs w:val="18"/>
                <w:lang w:val="en-CA"/>
              </w:rPr>
              <w:t>或</w:t>
            </w:r>
            <w:r w:rsidR="00280CC4" w:rsidRPr="00280CC4">
              <w:rPr>
                <w:rFonts w:ascii="Arial" w:eastAsia="思源黑体 CN Medium" w:hAnsi="Arial" w:cs="Arial" w:hint="eastAsia"/>
                <w:sz w:val="18"/>
                <w:szCs w:val="18"/>
                <w:lang w:val="en-CA"/>
              </w:rPr>
              <w:t>FGFR2</w:t>
            </w:r>
            <w:r w:rsidR="00280CC4" w:rsidRPr="00280CC4">
              <w:rPr>
                <w:rFonts w:ascii="Arial" w:eastAsia="思源黑体 CN Medium" w:hAnsi="Arial" w:cs="Arial" w:hint="eastAsia"/>
                <w:sz w:val="18"/>
                <w:szCs w:val="18"/>
                <w:lang w:val="en-CA"/>
              </w:rPr>
              <w:t>基因变异且既往至少接受过一线含铂化疗（包括</w:t>
            </w:r>
            <w:r w:rsidR="00280CC4" w:rsidRPr="00280CC4">
              <w:rPr>
                <w:rFonts w:ascii="Arial" w:eastAsia="思源黑体 CN Medium" w:hAnsi="Arial" w:cs="Arial" w:hint="eastAsia"/>
                <w:sz w:val="18"/>
                <w:szCs w:val="18"/>
                <w:lang w:val="en-CA"/>
              </w:rPr>
              <w:t>12</w:t>
            </w:r>
            <w:r w:rsidR="00280CC4" w:rsidRPr="00280CC4">
              <w:rPr>
                <w:rFonts w:ascii="Arial" w:eastAsia="思源黑体 CN Medium" w:hAnsi="Arial" w:cs="Arial" w:hint="eastAsia"/>
                <w:sz w:val="18"/>
                <w:szCs w:val="18"/>
                <w:lang w:val="en-CA"/>
              </w:rPr>
              <w:t>月以内的新辅助或辅助含铂化疗）期间或之后进展的局部晚期或转移性尿路上皮癌成年患者。</w:t>
            </w:r>
            <w:r w:rsidR="00280CC4" w:rsidRPr="00280CC4">
              <w:rPr>
                <w:rFonts w:ascii="Arial" w:eastAsia="思源黑体 CN Medium" w:hAnsi="Arial" w:cs="Arial" w:hint="eastAsia"/>
                <w:sz w:val="18"/>
                <w:szCs w:val="18"/>
                <w:lang w:val="en-CA"/>
              </w:rPr>
              <w:t>FDA</w:t>
            </w:r>
            <w:r w:rsidR="00280CC4" w:rsidRPr="00280CC4">
              <w:rPr>
                <w:rFonts w:ascii="Arial" w:eastAsia="思源黑体 CN Medium" w:hAnsi="Arial" w:cs="Arial" w:hint="eastAsia"/>
                <w:sz w:val="18"/>
                <w:szCs w:val="18"/>
                <w:lang w:val="en-CA"/>
              </w:rPr>
              <w:t>批准</w:t>
            </w:r>
            <w:r w:rsidR="00280CC4" w:rsidRPr="00280CC4">
              <w:rPr>
                <w:rFonts w:ascii="Arial" w:eastAsia="思源黑体 CN Medium" w:hAnsi="Arial" w:cs="Arial" w:hint="eastAsia"/>
                <w:sz w:val="18"/>
                <w:szCs w:val="18"/>
                <w:lang w:val="en-CA"/>
              </w:rPr>
              <w:t>infigratinib</w:t>
            </w:r>
            <w:r w:rsidR="00280CC4" w:rsidRPr="00280CC4">
              <w:rPr>
                <w:rFonts w:ascii="Arial" w:eastAsia="思源黑体 CN Medium" w:hAnsi="Arial" w:cs="Arial" w:hint="eastAsia"/>
                <w:sz w:val="18"/>
                <w:szCs w:val="18"/>
                <w:lang w:val="en-CA"/>
              </w:rPr>
              <w:t>、</w:t>
            </w:r>
            <w:r w:rsidR="00280CC4" w:rsidRPr="00280CC4">
              <w:rPr>
                <w:rFonts w:ascii="Arial" w:eastAsia="思源黑体 CN Medium" w:hAnsi="Arial" w:cs="Arial" w:hint="eastAsia"/>
                <w:sz w:val="18"/>
                <w:szCs w:val="18"/>
                <w:lang w:val="en-CA"/>
              </w:rPr>
              <w:t>pemigatinib</w:t>
            </w:r>
            <w:r w:rsidR="00280CC4" w:rsidRPr="00280CC4">
              <w:rPr>
                <w:rFonts w:ascii="Arial" w:eastAsia="思源黑体 CN Medium" w:hAnsi="Arial" w:cs="Arial" w:hint="eastAsia"/>
                <w:sz w:val="18"/>
                <w:szCs w:val="18"/>
                <w:lang w:val="en-CA"/>
              </w:rPr>
              <w:t>用于既往接受过治疗且携带</w:t>
            </w:r>
            <w:r w:rsidR="00280CC4" w:rsidRPr="00280CC4">
              <w:rPr>
                <w:rFonts w:ascii="Arial" w:eastAsia="思源黑体 CN Medium" w:hAnsi="Arial" w:cs="Arial" w:hint="eastAsia"/>
                <w:sz w:val="18"/>
                <w:szCs w:val="18"/>
                <w:lang w:val="en-CA"/>
              </w:rPr>
              <w:lastRenderedPageBreak/>
              <w:t>FGFR2</w:t>
            </w:r>
            <w:r w:rsidR="00280CC4" w:rsidRPr="00280CC4">
              <w:rPr>
                <w:rFonts w:ascii="Arial" w:eastAsia="思源黑体 CN Medium" w:hAnsi="Arial" w:cs="Arial" w:hint="eastAsia"/>
                <w:sz w:val="18"/>
                <w:szCs w:val="18"/>
                <w:lang w:val="en-CA"/>
              </w:rPr>
              <w:t>基因融合或其它重排类型的不可切除局部晚期或转移性胆管癌成人患者。</w:t>
            </w:r>
          </w:p>
        </w:tc>
      </w:tr>
      <w:tr w:rsidR="008A6CEE" w14:paraId="229EEAE9" w14:textId="77777777" w:rsidTr="00086956">
        <w:tc>
          <w:tcPr>
            <w:tcW w:w="2048" w:type="dxa"/>
            <w:vAlign w:val="center"/>
          </w:tcPr>
          <w:p w14:paraId="30E892C4" w14:textId="77777777" w:rsidR="008A6CEE" w:rsidRPr="00553447"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FGFR3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553401E" w14:textId="4260F566" w:rsidR="008A6CEE" w:rsidRPr="00553447" w:rsidRDefault="008A6CEE" w:rsidP="008A6CEE">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NM_000142.</w:t>
            </w:r>
            <w:r w:rsidR="00AE25E5" w:rsidRPr="00553447">
              <w:rPr>
                <w:rFonts w:ascii="Arial" w:eastAsia="思源黑体 CN Medium" w:hAnsi="Arial" w:cs="Arial" w:hint="eastAsia"/>
                <w:b/>
                <w:color w:val="006EC0"/>
                <w:sz w:val="21"/>
                <w:szCs w:val="21"/>
                <w:lang w:val="en-CA"/>
              </w:rPr>
              <w:t>5</w:t>
            </w:r>
          </w:p>
        </w:tc>
        <w:tc>
          <w:tcPr>
            <w:tcW w:w="3541" w:type="dxa"/>
          </w:tcPr>
          <w:p w14:paraId="45CFB3B6" w14:textId="77777777" w:rsidR="008A6CEE" w:rsidRDefault="008A6CEE" w:rsidP="008A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基因编码成纤维细胞生长因子受体</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，该蛋白是四种成纤维细胞生长因子受体家族中的一员，这些受体具有相似的结构和功能，在细胞生长和分裂的调节</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增殖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，细胞类型的确定，血管的形成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血管生成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，伤口愈合和胚胎发育中发挥重要作用。</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基因突变与一些常染色体显性遗传疾病如致死性侏儒症、软骨发育不全等有关。</w:t>
            </w:r>
          </w:p>
        </w:tc>
        <w:tc>
          <w:tcPr>
            <w:tcW w:w="4498" w:type="dxa"/>
          </w:tcPr>
          <w:p w14:paraId="4C2E2DC6" w14:textId="77777777" w:rsidR="008A6CEE" w:rsidRDefault="008A6CEE" w:rsidP="008A6CEE">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在原发</w:t>
            </w:r>
            <w:r>
              <w:rPr>
                <w:rFonts w:ascii="Arial" w:eastAsia="思源黑体 CN Medium" w:hAnsi="Arial" w:cs="Arial" w:hint="eastAsia"/>
                <w:sz w:val="18"/>
                <w:szCs w:val="18"/>
                <w:lang w:val="en-CA"/>
              </w:rPr>
              <w:t>pT1</w:t>
            </w:r>
            <w:r>
              <w:rPr>
                <w:rFonts w:ascii="Arial" w:eastAsia="思源黑体 CN Medium" w:hAnsi="Arial" w:cs="Arial" w:hint="eastAsia"/>
                <w:sz w:val="18"/>
                <w:szCs w:val="18"/>
                <w:lang w:val="en-CA"/>
              </w:rPr>
              <w:t>膀胱癌中的突变频率为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48/120</w:t>
            </w:r>
            <w:r>
              <w:rPr>
                <w:rFonts w:ascii="Arial" w:eastAsia="思源黑体 CN Medium" w:hAnsi="Arial" w:cs="Arial" w:hint="eastAsia"/>
                <w:sz w:val="18"/>
                <w:szCs w:val="18"/>
                <w:lang w:val="en-CA"/>
              </w:rPr>
              <w:t>），大多数</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为单个点突变，膀胱癌（</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）中最常见的突变点是</w:t>
            </w:r>
            <w:r>
              <w:rPr>
                <w:rFonts w:ascii="Arial" w:eastAsia="思源黑体 CN Medium" w:hAnsi="Arial" w:cs="Arial" w:hint="eastAsia"/>
                <w:sz w:val="18"/>
                <w:szCs w:val="18"/>
                <w:lang w:val="en-CA"/>
              </w:rPr>
              <w:t>S249C</w:t>
            </w:r>
            <w:r>
              <w:rPr>
                <w:rFonts w:ascii="Arial" w:eastAsia="思源黑体 CN Medium" w:hAnsi="Arial" w:cs="Arial" w:hint="eastAsia"/>
                <w:sz w:val="18"/>
                <w:szCs w:val="18"/>
                <w:lang w:val="en-CA"/>
              </w:rPr>
              <w:t>（占</w:t>
            </w:r>
            <w:r>
              <w:rPr>
                <w:rFonts w:ascii="Arial" w:eastAsia="思源黑体 CN Medium" w:hAnsi="Arial" w:cs="Arial" w:hint="eastAsia"/>
                <w:sz w:val="18"/>
                <w:szCs w:val="18"/>
                <w:lang w:val="en-CA"/>
              </w:rPr>
              <w:t>56%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基因突变的</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患者</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表达水平显著升高，</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表达水平高的患者与</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表达水平低的患者相比，无进展生存期更好。尿路癌变组织中常检测到的错义突变：</w:t>
            </w:r>
            <w:r>
              <w:rPr>
                <w:rFonts w:ascii="Arial" w:eastAsia="思源黑体 CN Medium" w:hAnsi="Arial" w:cs="Arial" w:hint="eastAsia"/>
                <w:sz w:val="18"/>
                <w:szCs w:val="18"/>
                <w:lang w:val="en-CA"/>
              </w:rPr>
              <w:t>c.746C&gt;G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c.1118A&gt;G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c.742C&gt;T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c.1108G&gt;T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c.1111A&gt;T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c.1948A&gt;G</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多发性骨髓瘤（</w:t>
            </w:r>
            <w:r>
              <w:rPr>
                <w:rFonts w:ascii="Arial" w:eastAsia="思源黑体 CN Medium" w:hAnsi="Arial" w:cs="Arial" w:hint="eastAsia"/>
                <w:sz w:val="18"/>
                <w:szCs w:val="18"/>
                <w:lang w:val="en-CA"/>
              </w:rPr>
              <w:t>MM</w:t>
            </w:r>
            <w:r>
              <w:rPr>
                <w:rFonts w:ascii="Arial" w:eastAsia="思源黑体 CN Medium" w:hAnsi="Arial" w:cs="Arial" w:hint="eastAsia"/>
                <w:sz w:val="18"/>
                <w:szCs w:val="18"/>
                <w:lang w:val="en-CA"/>
              </w:rPr>
              <w:t>）的患者发生</w:t>
            </w:r>
            <w:r>
              <w:rPr>
                <w:rFonts w:ascii="Arial" w:eastAsia="思源黑体 CN Medium" w:hAnsi="Arial" w:cs="Arial" w:hint="eastAsia"/>
                <w:sz w:val="18"/>
                <w:szCs w:val="18"/>
                <w:lang w:val="en-CA"/>
              </w:rPr>
              <w:t>t(4;14)(p16.3;q32.3)</w:t>
            </w:r>
            <w:r>
              <w:rPr>
                <w:rFonts w:ascii="Arial" w:eastAsia="思源黑体 CN Medium" w:hAnsi="Arial" w:cs="Arial" w:hint="eastAsia"/>
                <w:sz w:val="18"/>
                <w:szCs w:val="18"/>
                <w:lang w:val="en-CA"/>
              </w:rPr>
              <w:t>易位，导致</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过度表达从而激活突变致瘤。</w:t>
            </w:r>
          </w:p>
        </w:tc>
      </w:tr>
      <w:tr w:rsidR="00280CC4" w14:paraId="5EC70550" w14:textId="77777777" w:rsidTr="00086956">
        <w:tc>
          <w:tcPr>
            <w:tcW w:w="2048" w:type="dxa"/>
            <w:vAlign w:val="center"/>
          </w:tcPr>
          <w:p w14:paraId="344791ED" w14:textId="219AFF81"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FGFR4</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55983E00" w14:textId="6C5D0B72" w:rsidR="00280CC4" w:rsidRPr="00553447" w:rsidRDefault="0069058D"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NM_213647.3</w:t>
            </w:r>
            <w:r w:rsidR="00280CC4" w:rsidRPr="00553447">
              <w:rPr>
                <w:rFonts w:ascii="Arial" w:eastAsia="思源黑体 CN Medium" w:hAnsi="Arial" w:cs="Arial"/>
                <w:b/>
                <w:color w:val="006EC0"/>
                <w:sz w:val="21"/>
                <w:szCs w:val="21"/>
                <w:lang w:val="en-CA"/>
              </w:rPr>
              <w:t xml:space="preserve"> </w:t>
            </w:r>
          </w:p>
        </w:tc>
        <w:tc>
          <w:tcPr>
            <w:tcW w:w="3541" w:type="dxa"/>
          </w:tcPr>
          <w:p w14:paraId="4C8F6C6D" w14:textId="519CDBA0" w:rsidR="00280CC4" w:rsidRDefault="00B840FC" w:rsidP="00280CC4">
            <w:pPr>
              <w:autoSpaceDE w:val="0"/>
              <w:autoSpaceDN w:val="0"/>
              <w:adjustRightInd w:val="0"/>
              <w:spacing w:after="0" w:line="240" w:lineRule="auto"/>
              <w:rPr>
                <w:rFonts w:ascii="Arial" w:eastAsia="思源黑体 CN Medium" w:hAnsi="Arial" w:cs="Arial"/>
                <w:sz w:val="18"/>
                <w:szCs w:val="18"/>
                <w:lang w:val="en-CA"/>
              </w:rPr>
            </w:pP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（成纤维细胞生长因子受体</w:t>
            </w:r>
            <w:r w:rsidRPr="00B840FC">
              <w:rPr>
                <w:rFonts w:ascii="Arial" w:eastAsia="思源黑体 CN Medium" w:hAnsi="Arial" w:cs="Arial" w:hint="eastAsia"/>
                <w:sz w:val="18"/>
                <w:szCs w:val="18"/>
                <w:lang w:val="en-CA"/>
              </w:rPr>
              <w:t>4</w:t>
            </w:r>
            <w:r w:rsidRPr="00B840FC">
              <w:rPr>
                <w:rFonts w:ascii="Arial" w:eastAsia="思源黑体 CN Medium" w:hAnsi="Arial" w:cs="Arial" w:hint="eastAsia"/>
                <w:sz w:val="18"/>
                <w:szCs w:val="18"/>
                <w:lang w:val="en-CA"/>
              </w:rPr>
              <w:t>）是一种与配体</w:t>
            </w:r>
            <w:r w:rsidRPr="00B840FC">
              <w:rPr>
                <w:rFonts w:ascii="Arial" w:eastAsia="思源黑体 CN Medium" w:hAnsi="Arial" w:cs="Arial" w:hint="eastAsia"/>
                <w:sz w:val="18"/>
                <w:szCs w:val="18"/>
                <w:lang w:val="en-CA"/>
              </w:rPr>
              <w:t>FGF19</w:t>
            </w:r>
            <w:r w:rsidRPr="00B840FC">
              <w:rPr>
                <w:rFonts w:ascii="Arial" w:eastAsia="思源黑体 CN Medium" w:hAnsi="Arial" w:cs="Arial" w:hint="eastAsia"/>
                <w:sz w:val="18"/>
                <w:szCs w:val="18"/>
                <w:lang w:val="en-CA"/>
              </w:rPr>
              <w:t>结合后激活的受体酪氨酸激酶，其激活后可激活</w:t>
            </w:r>
            <w:r w:rsidRPr="00B840FC">
              <w:rPr>
                <w:rFonts w:ascii="Arial" w:eastAsia="思源黑体 CN Medium" w:hAnsi="Arial" w:cs="Arial" w:hint="eastAsia"/>
                <w:sz w:val="18"/>
                <w:szCs w:val="18"/>
                <w:lang w:val="en-CA"/>
              </w:rPr>
              <w:t>RAS-MAPK</w:t>
            </w:r>
            <w:r w:rsidRPr="00B840FC">
              <w:rPr>
                <w:rFonts w:ascii="Arial" w:eastAsia="思源黑体 CN Medium" w:hAnsi="Arial" w:cs="Arial" w:hint="eastAsia"/>
                <w:sz w:val="18"/>
                <w:szCs w:val="18"/>
                <w:lang w:val="en-CA"/>
              </w:rPr>
              <w:t>、</w:t>
            </w:r>
            <w:r w:rsidRPr="00B840FC">
              <w:rPr>
                <w:rFonts w:ascii="Arial" w:eastAsia="思源黑体 CN Medium" w:hAnsi="Arial" w:cs="Arial" w:hint="eastAsia"/>
                <w:sz w:val="18"/>
                <w:szCs w:val="18"/>
                <w:lang w:val="en-CA"/>
              </w:rPr>
              <w:t>PI3K-AKT</w:t>
            </w:r>
            <w:r w:rsidRPr="00B840FC">
              <w:rPr>
                <w:rFonts w:ascii="Arial" w:eastAsia="思源黑体 CN Medium" w:hAnsi="Arial" w:cs="Arial" w:hint="eastAsia"/>
                <w:sz w:val="18"/>
                <w:szCs w:val="18"/>
                <w:lang w:val="en-CA"/>
              </w:rPr>
              <w:t>和</w:t>
            </w:r>
            <w:r w:rsidRPr="00B840FC">
              <w:rPr>
                <w:rFonts w:ascii="Arial" w:eastAsia="思源黑体 CN Medium" w:hAnsi="Arial" w:cs="Arial" w:hint="eastAsia"/>
                <w:sz w:val="18"/>
                <w:szCs w:val="18"/>
                <w:lang w:val="en-CA"/>
              </w:rPr>
              <w:t>STAT</w:t>
            </w:r>
            <w:r w:rsidRPr="00B840FC">
              <w:rPr>
                <w:rFonts w:ascii="Arial" w:eastAsia="思源黑体 CN Medium" w:hAnsi="Arial" w:cs="Arial" w:hint="eastAsia"/>
                <w:sz w:val="18"/>
                <w:szCs w:val="18"/>
                <w:lang w:val="en-CA"/>
              </w:rPr>
              <w:t>信号通路，并在胚胎发育和组织修复中发挥作用。</w:t>
            </w:r>
          </w:p>
        </w:tc>
        <w:tc>
          <w:tcPr>
            <w:tcW w:w="4498" w:type="dxa"/>
          </w:tcPr>
          <w:p w14:paraId="353F770D" w14:textId="2CC676BF" w:rsidR="00280CC4" w:rsidRDefault="00B840FC" w:rsidP="00280CC4">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FGFR4</w:t>
            </w:r>
            <w:r w:rsidRPr="00280CC4">
              <w:rPr>
                <w:rFonts w:ascii="Arial" w:eastAsia="思源黑体 CN Medium" w:hAnsi="Arial" w:cs="Arial" w:hint="eastAsia"/>
                <w:sz w:val="18"/>
                <w:szCs w:val="18"/>
                <w:lang w:val="en-CA"/>
              </w:rPr>
              <w:t>在肿瘤中的功能变化可能导致细胞增殖的增加与细胞凋亡的减少。</w:t>
            </w:r>
            <w:r w:rsidRPr="00B840FC">
              <w:rPr>
                <w:rFonts w:ascii="Arial" w:eastAsia="思源黑体 CN Medium" w:hAnsi="Arial" w:cs="Arial" w:hint="eastAsia"/>
                <w:sz w:val="18"/>
                <w:szCs w:val="18"/>
                <w:lang w:val="en-CA"/>
              </w:rPr>
              <w:t>在结直肠癌、肝细胞癌、乳腺癌、口咽鳞癌和胰腺癌中报道过</w:t>
            </w:r>
            <w:r w:rsidR="00C87FA9"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过表达。</w:t>
            </w: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突变在胃癌中有报道，某些突变可能导致对</w:t>
            </w:r>
            <w:r w:rsidRPr="00B840FC">
              <w:rPr>
                <w:rFonts w:ascii="Arial" w:eastAsia="思源黑体 CN Medium" w:hAnsi="Arial" w:cs="Arial" w:hint="eastAsia"/>
                <w:sz w:val="18"/>
                <w:szCs w:val="18"/>
                <w:lang w:val="en-CA"/>
              </w:rPr>
              <w:t>FGFR</w:t>
            </w:r>
            <w:r w:rsidRPr="00B840FC">
              <w:rPr>
                <w:rFonts w:ascii="Arial" w:eastAsia="思源黑体 CN Medium" w:hAnsi="Arial" w:cs="Arial" w:hint="eastAsia"/>
                <w:sz w:val="18"/>
                <w:szCs w:val="18"/>
                <w:lang w:val="en-CA"/>
              </w:rPr>
              <w:t>抑制剂耐药。</w:t>
            </w:r>
            <w:r w:rsidRPr="00B840FC">
              <w:rPr>
                <w:rFonts w:ascii="Arial" w:eastAsia="思源黑体 CN Medium" w:hAnsi="Arial" w:cs="Arial" w:hint="eastAsia"/>
                <w:sz w:val="18"/>
                <w:szCs w:val="18"/>
                <w:lang w:val="en-CA"/>
              </w:rPr>
              <w:t xml:space="preserve">  </w:t>
            </w:r>
          </w:p>
        </w:tc>
      </w:tr>
      <w:tr w:rsidR="00280CC4" w14:paraId="19F8CAA2" w14:textId="77777777" w:rsidTr="00086956">
        <w:tc>
          <w:tcPr>
            <w:tcW w:w="2048" w:type="dxa"/>
            <w:vAlign w:val="center"/>
          </w:tcPr>
          <w:p w14:paraId="649D5EAA"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HRAS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44593D3" w14:textId="3DAE3AFC" w:rsidR="00280CC4" w:rsidRPr="00553447" w:rsidRDefault="00AE25E5"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NM_005343.4</w:t>
            </w:r>
          </w:p>
        </w:tc>
        <w:tc>
          <w:tcPr>
            <w:tcW w:w="3541" w:type="dxa"/>
          </w:tcPr>
          <w:p w14:paraId="7C44C6FD"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原癌基因家族主要成员之一，编码蛋白可与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结合，具有</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酶活性，在细胞内信号传递和细胞增殖、分化、凋亡等基本生理功能中起着关键和核心作用，其突变（</w:t>
            </w:r>
            <w:r>
              <w:rPr>
                <w:rFonts w:ascii="Arial" w:eastAsia="思源黑体 CN Medium" w:hAnsi="Arial" w:cs="Arial" w:hint="eastAsia"/>
                <w:sz w:val="18"/>
                <w:szCs w:val="18"/>
                <w:lang w:val="en-CA"/>
              </w:rPr>
              <w:t>G12D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G13D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K117R</w:t>
            </w:r>
            <w:r>
              <w:rPr>
                <w:rFonts w:ascii="Arial" w:eastAsia="思源黑体 CN Medium" w:hAnsi="Arial" w:cs="Arial" w:hint="eastAsia"/>
                <w:sz w:val="18"/>
                <w:szCs w:val="18"/>
                <w:lang w:val="en-CA"/>
              </w:rPr>
              <w:t>）可引起科斯特洛综合症，包括细胞生长异常、智力迟钝、皮肤和骨骼异常以及易发肿瘤等临床特征。作为一个常见的癌基因，</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基因缺陷参与了众多肿瘤的发生，包括膀胱癌、滤泡甲状腺癌、口腔鳞状细胞癌、胃癌、非小细胞肺癌等，同时可作为判断肿瘤侵袭性程度的可靠生物学指标。</w:t>
            </w:r>
          </w:p>
        </w:tc>
        <w:tc>
          <w:tcPr>
            <w:tcW w:w="4498" w:type="dxa"/>
          </w:tcPr>
          <w:p w14:paraId="7592C0BB"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膀胱癌患者</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基因体细胞突变</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是一种激活突变，激活下游信号途径，引起细胞分裂不受控制，导致肿瘤发生，并能增加治疗后的复发风险。</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基因的激活突变还与甲状腺癌（</w:t>
            </w:r>
            <w:r>
              <w:rPr>
                <w:rFonts w:ascii="Arial" w:eastAsia="思源黑体 CN Medium" w:hAnsi="Arial" w:cs="Arial" w:hint="eastAsia"/>
                <w:sz w:val="18"/>
                <w:szCs w:val="18"/>
                <w:lang w:val="en-CA"/>
              </w:rPr>
              <w:t>Q61K</w:t>
            </w:r>
            <w:r>
              <w:rPr>
                <w:rFonts w:ascii="Arial" w:eastAsia="思源黑体 CN Medium" w:hAnsi="Arial" w:cs="Arial" w:hint="eastAsia"/>
                <w:sz w:val="18"/>
                <w:szCs w:val="18"/>
                <w:lang w:val="en-CA"/>
              </w:rPr>
              <w:t>）和肾癌发生相关。</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突变在肾母细胞瘤（</w:t>
            </w:r>
            <w:r>
              <w:rPr>
                <w:rFonts w:ascii="Arial" w:eastAsia="思源黑体 CN Medium" w:hAnsi="Arial" w:cs="Arial" w:hint="eastAsia"/>
                <w:sz w:val="18"/>
                <w:szCs w:val="18"/>
                <w:lang w:val="en-CA"/>
              </w:rPr>
              <w:t>Wilms</w:t>
            </w:r>
            <w:r>
              <w:rPr>
                <w:rFonts w:ascii="Arial" w:eastAsia="思源黑体 CN Medium" w:hAnsi="Arial" w:cs="Arial" w:hint="eastAsia"/>
                <w:sz w:val="18"/>
                <w:szCs w:val="18"/>
                <w:lang w:val="en-CA"/>
              </w:rPr>
              <w:t>肿瘤）发生频率为</w:t>
            </w:r>
            <w:r>
              <w:rPr>
                <w:rFonts w:ascii="Arial" w:eastAsia="思源黑体 CN Medium" w:hAnsi="Arial" w:cs="Arial" w:hint="eastAsia"/>
                <w:sz w:val="18"/>
                <w:szCs w:val="18"/>
                <w:lang w:val="en-CA"/>
              </w:rPr>
              <w:t>42%</w:t>
            </w:r>
            <w:r>
              <w:rPr>
                <w:rFonts w:ascii="Arial" w:eastAsia="思源黑体 CN Medium" w:hAnsi="Arial" w:cs="Arial" w:hint="eastAsia"/>
                <w:sz w:val="18"/>
                <w:szCs w:val="18"/>
                <w:lang w:val="en-CA"/>
              </w:rPr>
              <w:t>。另外</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基因表达水平的升高与肿瘤的发生相关。垂体腺瘤研究表明</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在侵袭性垂体腺瘤组织中的表达量显著高于非侵袭垂体腺瘤组织。</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表达升高可能引起基质金属蛋白酶的分泌，从而使垂体腺瘤细胞外基质降解，参与其侵袭性行为的发生。</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过表达能通过直接抑制自噬相关基因</w:t>
            </w:r>
            <w:r>
              <w:rPr>
                <w:rFonts w:ascii="Arial" w:eastAsia="思源黑体 CN Medium" w:hAnsi="Arial" w:cs="Arial" w:hint="eastAsia"/>
                <w:sz w:val="18"/>
                <w:szCs w:val="18"/>
                <w:lang w:val="en-CA"/>
              </w:rPr>
              <w:t>Beclin-1</w:t>
            </w:r>
            <w:r>
              <w:rPr>
                <w:rFonts w:ascii="Arial" w:eastAsia="思源黑体 CN Medium" w:hAnsi="Arial" w:cs="Arial" w:hint="eastAsia"/>
                <w:sz w:val="18"/>
                <w:szCs w:val="18"/>
                <w:lang w:val="en-CA"/>
              </w:rPr>
              <w:t>的表达，抑制自噬溶酶体的形成，引起细胞自噬性死亡水平降低，导致肿瘤恶性增殖。卵巢肿瘤中</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的表达抑制了阿霉素诱导的细胞凋亡并促进细胞的永生化，并可能是人类肿瘤对阿霉素治疗缺乏敏感性的原因。</w:t>
            </w:r>
          </w:p>
        </w:tc>
      </w:tr>
      <w:tr w:rsidR="00280CC4" w14:paraId="041C70F3" w14:textId="77777777" w:rsidTr="00086956">
        <w:tc>
          <w:tcPr>
            <w:tcW w:w="2048" w:type="dxa"/>
            <w:vAlign w:val="center"/>
          </w:tcPr>
          <w:p w14:paraId="788276B3"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IDH1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010A6AA" w14:textId="3C14AA20"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NM_005896.</w:t>
            </w:r>
            <w:r w:rsidR="00AE25E5" w:rsidRPr="00553447">
              <w:rPr>
                <w:rFonts w:ascii="Arial" w:eastAsia="思源黑体 CN Medium" w:hAnsi="Arial" w:cs="Arial" w:hint="eastAsia"/>
                <w:b/>
                <w:color w:val="006EC0"/>
                <w:sz w:val="21"/>
                <w:szCs w:val="21"/>
                <w:lang w:val="en-CA"/>
              </w:rPr>
              <w:t>4</w:t>
            </w:r>
          </w:p>
        </w:tc>
        <w:tc>
          <w:tcPr>
            <w:tcW w:w="3541" w:type="dxa"/>
          </w:tcPr>
          <w:p w14:paraId="59D6A87D"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位于胞浆和过氧化物酶体内，编码三羧酸循环中的异柠檬酸脱氢酶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，该酶水解异柠檬酸盐为α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酮戊二酸，并产生三羧酸循环中</w:t>
            </w:r>
            <w:r>
              <w:rPr>
                <w:rFonts w:ascii="Arial" w:eastAsia="思源黑体 CN Medium" w:hAnsi="Arial" w:cs="Arial" w:hint="eastAsia"/>
                <w:sz w:val="18"/>
                <w:szCs w:val="18"/>
                <w:lang w:val="en-CA"/>
              </w:rPr>
              <w:t>NADPH</w:t>
            </w:r>
            <w:r>
              <w:rPr>
                <w:rFonts w:ascii="Arial" w:eastAsia="思源黑体 CN Medium" w:hAnsi="Arial" w:cs="Arial" w:hint="eastAsia"/>
                <w:sz w:val="18"/>
                <w:szCs w:val="18"/>
                <w:lang w:val="en-CA"/>
              </w:rPr>
              <w:t>，调控组蛋白和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突变。基因发生突变后，会导致</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酮戊二酸转变成了一种称作</w:t>
            </w:r>
            <w:r>
              <w:rPr>
                <w:rFonts w:ascii="Arial" w:eastAsia="思源黑体 CN Medium" w:hAnsi="Arial" w:cs="Arial" w:hint="eastAsia"/>
                <w:sz w:val="18"/>
                <w:szCs w:val="18"/>
                <w:lang w:val="en-CA"/>
              </w:rPr>
              <w:t>r-2-hydroxyglutarate</w:t>
            </w:r>
            <w:r>
              <w:rPr>
                <w:rFonts w:ascii="Arial" w:eastAsia="思源黑体 CN Medium" w:hAnsi="Arial" w:cs="Arial" w:hint="eastAsia"/>
                <w:sz w:val="18"/>
                <w:szCs w:val="18"/>
                <w:lang w:val="en-CA"/>
              </w:rPr>
              <w:t>的不同寻常的代谢产物。研究表明，这种代谢产物能产生竞争，由此降低了α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酮戊二酸依赖性酶的活性，导致染色质高度甲基化。这种超</w:t>
            </w:r>
            <w:proofErr w:type="gramStart"/>
            <w:r>
              <w:rPr>
                <w:rFonts w:ascii="Arial" w:eastAsia="思源黑体 CN Medium" w:hAnsi="Arial" w:cs="Arial" w:hint="eastAsia"/>
                <w:sz w:val="18"/>
                <w:szCs w:val="18"/>
                <w:lang w:val="en-CA"/>
              </w:rPr>
              <w:t>甲基化被认为</w:t>
            </w:r>
            <w:proofErr w:type="gramEnd"/>
            <w:r>
              <w:rPr>
                <w:rFonts w:ascii="Arial" w:eastAsia="思源黑体 CN Medium" w:hAnsi="Arial" w:cs="Arial" w:hint="eastAsia"/>
                <w:sz w:val="18"/>
                <w:szCs w:val="18"/>
                <w:lang w:val="en-CA"/>
              </w:rPr>
              <w:t>干扰了正常的细胞分化，导致未成熟细胞增殖，而引发癌症。</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基因突变可作为</w:t>
            </w:r>
            <w:r>
              <w:rPr>
                <w:rFonts w:ascii="Arial" w:eastAsia="思源黑体 CN Medium" w:hAnsi="Arial" w:cs="Arial" w:hint="eastAsia"/>
                <w:sz w:val="18"/>
                <w:szCs w:val="18"/>
                <w:lang w:val="en-CA"/>
              </w:rPr>
              <w:t xml:space="preserve">WHO II </w:t>
            </w:r>
            <w:r>
              <w:rPr>
                <w:rFonts w:ascii="Arial" w:eastAsia="思源黑体 CN Medium" w:hAnsi="Arial" w:cs="Arial" w:hint="eastAsia"/>
                <w:sz w:val="18"/>
                <w:szCs w:val="18"/>
                <w:lang w:val="en-CA"/>
              </w:rPr>
              <w:t>级和</w:t>
            </w:r>
            <w:r>
              <w:rPr>
                <w:rFonts w:ascii="Arial" w:eastAsia="思源黑体 CN Medium" w:hAnsi="Arial" w:cs="Arial" w:hint="eastAsia"/>
                <w:sz w:val="18"/>
                <w:szCs w:val="18"/>
                <w:lang w:val="en-CA"/>
              </w:rPr>
              <w:t>III</w:t>
            </w:r>
            <w:r>
              <w:rPr>
                <w:rFonts w:ascii="Arial" w:eastAsia="思源黑体 CN Medium" w:hAnsi="Arial" w:cs="Arial" w:hint="eastAsia"/>
                <w:sz w:val="18"/>
                <w:szCs w:val="18"/>
                <w:lang w:val="en-CA"/>
              </w:rPr>
              <w:t>级星形细胞肿瘤、少突胶质细胞瘤以及</w:t>
            </w:r>
            <w:r>
              <w:rPr>
                <w:rFonts w:ascii="Arial" w:eastAsia="思源黑体 CN Medium" w:hAnsi="Arial" w:cs="Arial" w:hint="eastAsia"/>
                <w:sz w:val="18"/>
                <w:szCs w:val="18"/>
                <w:lang w:val="en-CA"/>
              </w:rPr>
              <w:t xml:space="preserve">IV </w:t>
            </w:r>
            <w:r>
              <w:rPr>
                <w:rFonts w:ascii="Arial" w:eastAsia="思源黑体 CN Medium" w:hAnsi="Arial" w:cs="Arial" w:hint="eastAsia"/>
                <w:sz w:val="18"/>
                <w:szCs w:val="18"/>
                <w:lang w:val="en-CA"/>
              </w:rPr>
              <w:t>级胶质母细胞瘤的诊断标志，并且与相对较好的预后有关，对于临床试验的风险分层有重要作用。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但在透明细胞肝癌中，携带</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基因突变的患者预后较差。</w:t>
            </w:r>
          </w:p>
        </w:tc>
        <w:tc>
          <w:tcPr>
            <w:tcW w:w="4498" w:type="dxa"/>
          </w:tcPr>
          <w:p w14:paraId="1B0AB05C"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胶质瘤病例样本中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基因突变的平均突变率高达</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以上，主要发生在星形细胞瘤（Ⅱ级）、少突胶质细胞瘤（Ⅱ级）、少突星形细胞瘤（Ⅱ级）、间变型少突胶质细胞瘤（Ⅲ级）、继发性胶质母细胞瘤（Ⅳ级）中，在毛细胞型星形细胞瘤（Ⅰ级）中并未发现突变，原发性胶质瘤母细胞（Ⅳ级）中偏低（</w:t>
            </w:r>
            <w:r>
              <w:rPr>
                <w:rFonts w:ascii="Arial" w:eastAsia="思源黑体 CN Medium" w:hAnsi="Arial" w:cs="Arial" w:hint="eastAsia"/>
                <w:sz w:val="18"/>
                <w:szCs w:val="18"/>
                <w:lang w:val="en-CA"/>
              </w:rPr>
              <w:t>7.7%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的神经胶质瘤样本中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基因存在</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突变，导致细胞内α酮戊二酸水平下降，一系列的反应导致了细胞缺氧诱导因子（</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）的稳定性增加，从而激活了</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信号通路，最终可能促进肿瘤生长。</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突变增强了</w:t>
            </w:r>
            <w:r>
              <w:rPr>
                <w:rFonts w:ascii="Arial" w:eastAsia="思源黑体 CN Medium" w:hAnsi="Arial" w:cs="Arial" w:hint="eastAsia"/>
                <w:sz w:val="18"/>
                <w:szCs w:val="18"/>
                <w:lang w:val="en-CA"/>
              </w:rPr>
              <w:t>U251</w:t>
            </w:r>
            <w:r>
              <w:rPr>
                <w:rFonts w:ascii="Arial" w:eastAsia="思源黑体 CN Medium" w:hAnsi="Arial" w:cs="Arial" w:hint="eastAsia"/>
                <w:sz w:val="18"/>
                <w:szCs w:val="18"/>
                <w:lang w:val="en-CA"/>
              </w:rPr>
              <w:t>细胞对于化疗药物敏感性。该突变以较低的比例出现在急性髓性白血病</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，胰腺癌</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急性淋巴细胞白血病</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，在甲状腺癌中也有个案报道。</w:t>
            </w:r>
          </w:p>
        </w:tc>
      </w:tr>
      <w:tr w:rsidR="00280CC4" w14:paraId="3B8BCAE2" w14:textId="77777777" w:rsidTr="00086956">
        <w:tc>
          <w:tcPr>
            <w:tcW w:w="2048" w:type="dxa"/>
            <w:vAlign w:val="center"/>
          </w:tcPr>
          <w:p w14:paraId="5225BE3E"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IDH2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D00318F" w14:textId="2E5F76FF" w:rsidR="00280CC4" w:rsidRPr="00553447" w:rsidRDefault="00402170"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NM_002168.</w:t>
            </w:r>
            <w:r w:rsidR="00AE25E5" w:rsidRPr="00553447">
              <w:rPr>
                <w:rFonts w:ascii="Arial" w:eastAsia="思源黑体 CN Medium" w:hAnsi="Arial" w:cs="Arial" w:hint="eastAsia"/>
                <w:b/>
                <w:color w:val="006EC0"/>
                <w:sz w:val="21"/>
                <w:szCs w:val="21"/>
                <w:lang w:val="en-CA"/>
              </w:rPr>
              <w:t>4</w:t>
            </w:r>
          </w:p>
        </w:tc>
        <w:tc>
          <w:tcPr>
            <w:tcW w:w="3541" w:type="dxa"/>
          </w:tcPr>
          <w:p w14:paraId="5B79F70A"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基因编码一种与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有同源性的线粒体蛋白，属于</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家族蛋白，催化异柠檬酸的脱酸反应，在物质代谢与能量代谢中有重要作用。</w:t>
            </w:r>
          </w:p>
        </w:tc>
        <w:tc>
          <w:tcPr>
            <w:tcW w:w="4498" w:type="dxa"/>
          </w:tcPr>
          <w:p w14:paraId="71072E65"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突变均为杂合型点突变，主要导致其编码的精氨酸（</w:t>
            </w:r>
            <w:r>
              <w:rPr>
                <w:rFonts w:ascii="Arial" w:eastAsia="思源黑体 CN Medium" w:hAnsi="Arial" w:cs="Arial" w:hint="eastAsia"/>
                <w:sz w:val="18"/>
                <w:szCs w:val="18"/>
                <w:lang w:val="en-CA"/>
              </w:rPr>
              <w:t>R</w:t>
            </w:r>
            <w:r>
              <w:rPr>
                <w:rFonts w:ascii="Arial" w:eastAsia="思源黑体 CN Medium" w:hAnsi="Arial" w:cs="Arial" w:hint="eastAsia"/>
                <w:sz w:val="18"/>
                <w:szCs w:val="18"/>
                <w:lang w:val="en-CA"/>
              </w:rPr>
              <w:t>）被其他氨基酸替代而最终影响蛋白质功能。</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基因突变涉及到</w:t>
            </w:r>
            <w:r>
              <w:rPr>
                <w:rFonts w:ascii="Arial" w:eastAsia="思源黑体 CN Medium" w:hAnsi="Arial" w:cs="Arial" w:hint="eastAsia"/>
                <w:sz w:val="18"/>
                <w:szCs w:val="18"/>
                <w:lang w:val="en-CA"/>
              </w:rPr>
              <w:t>140</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172</w:t>
            </w:r>
            <w:r>
              <w:rPr>
                <w:rFonts w:ascii="Arial" w:eastAsia="思源黑体 CN Medium" w:hAnsi="Arial" w:cs="Arial" w:hint="eastAsia"/>
                <w:sz w:val="18"/>
                <w:szCs w:val="18"/>
                <w:lang w:val="en-CA"/>
              </w:rPr>
              <w:t>位的精氨酸，此种突变与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有相似性，在没有</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突变的恶性胶质瘤中已经被报道，且</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突变发生率高于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突变类似，</w:t>
            </w:r>
            <w:r>
              <w:rPr>
                <w:rFonts w:ascii="Arial" w:eastAsia="思源黑体 CN Medium" w:hAnsi="Arial" w:cs="Arial" w:hint="eastAsia"/>
                <w:sz w:val="18"/>
                <w:szCs w:val="18"/>
                <w:lang w:val="en-CA"/>
              </w:rPr>
              <w:t>R140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R172IDH2</w:t>
            </w:r>
            <w:r>
              <w:rPr>
                <w:rFonts w:ascii="Arial" w:eastAsia="思源黑体 CN Medium" w:hAnsi="Arial" w:cs="Arial" w:hint="eastAsia"/>
                <w:sz w:val="18"/>
                <w:szCs w:val="18"/>
                <w:lang w:val="en-CA"/>
              </w:rPr>
              <w:t>突变能减弱</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中依赖</w:t>
            </w:r>
            <w:r>
              <w:rPr>
                <w:rFonts w:ascii="Arial" w:eastAsia="思源黑体 CN Medium" w:hAnsi="Arial" w:cs="Arial" w:hint="eastAsia"/>
                <w:sz w:val="18"/>
                <w:szCs w:val="18"/>
                <w:lang w:val="en-CA"/>
              </w:rPr>
              <w:t>NADP+</w:t>
            </w:r>
            <w:r>
              <w:rPr>
                <w:rFonts w:ascii="Arial" w:eastAsia="思源黑体 CN Medium" w:hAnsi="Arial" w:cs="Arial" w:hint="eastAsia"/>
                <w:sz w:val="18"/>
                <w:szCs w:val="18"/>
                <w:lang w:val="en-CA"/>
              </w:rPr>
              <w:t>的酶活性。在</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突变体的酶活性导致与癌症相关的</w:t>
            </w:r>
            <w:r>
              <w:rPr>
                <w:rFonts w:ascii="Arial" w:eastAsia="思源黑体 CN Medium" w:hAnsi="Arial" w:cs="Arial" w:hint="eastAsia"/>
                <w:sz w:val="18"/>
                <w:szCs w:val="18"/>
                <w:lang w:val="en-CA"/>
              </w:rPr>
              <w:t>2-HG</w:t>
            </w:r>
            <w:r>
              <w:rPr>
                <w:rFonts w:ascii="Arial" w:eastAsia="思源黑体 CN Medium" w:hAnsi="Arial" w:cs="Arial" w:hint="eastAsia"/>
                <w:sz w:val="18"/>
                <w:szCs w:val="18"/>
                <w:lang w:val="en-CA"/>
              </w:rPr>
              <w:t>代谢产物的聚集，可能继而触发脑肿瘤。另外</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体细胞突变被发存在于内生软骨瘤病和</w:t>
            </w:r>
            <w:r>
              <w:rPr>
                <w:rFonts w:ascii="Arial" w:eastAsia="思源黑体 CN Medium" w:hAnsi="Arial" w:cs="Arial" w:hint="eastAsia"/>
                <w:sz w:val="18"/>
                <w:szCs w:val="18"/>
                <w:lang w:val="en-CA"/>
              </w:rPr>
              <w:t>Maffucci</w:t>
            </w:r>
            <w:r>
              <w:rPr>
                <w:rFonts w:ascii="Arial" w:eastAsia="思源黑体 CN Medium" w:hAnsi="Arial" w:cs="Arial" w:hint="eastAsia"/>
                <w:sz w:val="18"/>
                <w:szCs w:val="18"/>
                <w:lang w:val="en-CA"/>
              </w:rPr>
              <w:t>综合征中。</w:t>
            </w:r>
          </w:p>
        </w:tc>
      </w:tr>
      <w:tr w:rsidR="00280CC4" w14:paraId="10FF16CE" w14:textId="77777777" w:rsidTr="00086956">
        <w:tc>
          <w:tcPr>
            <w:tcW w:w="2048" w:type="dxa"/>
            <w:vAlign w:val="center"/>
          </w:tcPr>
          <w:p w14:paraId="0D51D82C"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KEAP1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7DEBB4C" w14:textId="1171CB58" w:rsidR="00280CC4" w:rsidRDefault="00402170" w:rsidP="00280CC4">
            <w:pPr>
              <w:tabs>
                <w:tab w:val="left" w:pos="3495"/>
              </w:tabs>
              <w:spacing w:after="0" w:line="240" w:lineRule="auto"/>
              <w:rPr>
                <w:rFonts w:ascii="Arial" w:eastAsia="思源黑体 CN Medium" w:hAnsi="Arial" w:cs="Arial"/>
                <w:b/>
                <w:color w:val="006EC0"/>
                <w:sz w:val="21"/>
                <w:szCs w:val="21"/>
                <w:lang w:val="en-CA"/>
              </w:rPr>
            </w:pPr>
            <w:r w:rsidRPr="00402170">
              <w:rPr>
                <w:rFonts w:ascii="Arial" w:eastAsia="思源黑体 CN Medium" w:hAnsi="Arial" w:cs="Arial"/>
                <w:b/>
                <w:color w:val="006EC0"/>
                <w:sz w:val="21"/>
                <w:szCs w:val="21"/>
                <w:lang w:val="en-CA"/>
              </w:rPr>
              <w:t>NM_203500.2</w:t>
            </w:r>
            <w:r w:rsidR="00280CC4">
              <w:rPr>
                <w:rFonts w:ascii="Arial" w:eastAsia="思源黑体 CN Medium" w:hAnsi="Arial" w:cs="Arial"/>
                <w:b/>
                <w:color w:val="006EC0"/>
                <w:sz w:val="21"/>
                <w:szCs w:val="21"/>
                <w:lang w:val="en-CA"/>
              </w:rPr>
              <w:t xml:space="preserve"> </w:t>
            </w:r>
          </w:p>
        </w:tc>
        <w:tc>
          <w:tcPr>
            <w:tcW w:w="3541" w:type="dxa"/>
          </w:tcPr>
          <w:p w14:paraId="56C405A2"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KEAP1</w:t>
            </w:r>
            <w:r>
              <w:rPr>
                <w:rFonts w:ascii="Arial" w:eastAsia="思源黑体 CN Medium" w:hAnsi="Arial" w:cs="Arial" w:hint="eastAsia"/>
                <w:sz w:val="18"/>
                <w:szCs w:val="18"/>
                <w:lang w:val="en-CA"/>
              </w:rPr>
              <w:t>基因编码的蛋白参与</w:t>
            </w:r>
            <w:r>
              <w:rPr>
                <w:rFonts w:ascii="Arial" w:eastAsia="思源黑体 CN Medium" w:hAnsi="Arial" w:cs="Arial" w:hint="eastAsia"/>
                <w:sz w:val="18"/>
                <w:szCs w:val="18"/>
                <w:lang w:val="en-CA"/>
              </w:rPr>
              <w:t>NF-E2</w:t>
            </w:r>
            <w:r>
              <w:rPr>
                <w:rFonts w:ascii="Arial" w:eastAsia="思源黑体 CN Medium" w:hAnsi="Arial" w:cs="Arial" w:hint="eastAsia"/>
                <w:sz w:val="18"/>
                <w:szCs w:val="18"/>
                <w:lang w:val="en-CA"/>
              </w:rPr>
              <w:t>相关因子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至细胞核的传递，是一种促进</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蛋白酶体依赖性降解的</w:t>
            </w:r>
            <w:r>
              <w:rPr>
                <w:rFonts w:ascii="Arial" w:eastAsia="思源黑体 CN Medium" w:hAnsi="Arial" w:cs="Arial" w:hint="eastAsia"/>
                <w:sz w:val="18"/>
                <w:szCs w:val="18"/>
                <w:lang w:val="en-CA"/>
              </w:rPr>
              <w:t>E3</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，该基因可作为肿瘤抑制因子发挥作用。其体细胞突变通常发生在肿瘤患者中，可导致对</w:t>
            </w:r>
            <w:r>
              <w:rPr>
                <w:rFonts w:ascii="Arial" w:eastAsia="思源黑体 CN Medium" w:hAnsi="Arial" w:cs="Arial" w:hint="eastAsia"/>
                <w:sz w:val="18"/>
                <w:szCs w:val="18"/>
                <w:lang w:val="en-CA"/>
              </w:rPr>
              <w:lastRenderedPageBreak/>
              <w:t>转录活性、抗氧化反应和元素</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导的解毒酶基因表达的抑制。</w:t>
            </w:r>
          </w:p>
        </w:tc>
        <w:tc>
          <w:tcPr>
            <w:tcW w:w="4498" w:type="dxa"/>
          </w:tcPr>
          <w:p w14:paraId="39190C71"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该基因的错义突变、无义突变和移码突变在肺癌、胃癌和肠癌中均有报道。有报道表明该基因</w:t>
            </w:r>
            <w:r>
              <w:rPr>
                <w:rFonts w:ascii="Arial" w:eastAsia="思源黑体 CN Medium" w:hAnsi="Arial" w:cs="Arial" w:hint="eastAsia"/>
                <w:sz w:val="18"/>
                <w:szCs w:val="18"/>
                <w:lang w:val="en-CA"/>
              </w:rPr>
              <w:t>R554Q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W544C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N469fs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P318fs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G333C</w:t>
            </w:r>
            <w:r>
              <w:rPr>
                <w:rFonts w:ascii="Arial" w:eastAsia="思源黑体 CN Medium" w:hAnsi="Arial" w:cs="Arial" w:hint="eastAsia"/>
                <w:sz w:val="18"/>
                <w:szCs w:val="18"/>
                <w:lang w:val="en-CA"/>
              </w:rPr>
              <w:t>突变可抑制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活性及对</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的结合能力；</w:t>
            </w:r>
            <w:r>
              <w:rPr>
                <w:rFonts w:ascii="Arial" w:eastAsia="思源黑体 CN Medium" w:hAnsi="Arial" w:cs="Arial" w:hint="eastAsia"/>
                <w:sz w:val="18"/>
                <w:szCs w:val="18"/>
                <w:lang w:val="en-CA"/>
              </w:rPr>
              <w:t>R320Q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G423V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D422N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G186R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S243C</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V155F</w:t>
            </w:r>
            <w:proofErr w:type="gramStart"/>
            <w:r>
              <w:rPr>
                <w:rFonts w:ascii="Arial" w:eastAsia="思源黑体 CN Medium" w:hAnsi="Arial" w:cs="Arial" w:hint="eastAsia"/>
                <w:sz w:val="18"/>
                <w:szCs w:val="18"/>
                <w:lang w:val="en-CA"/>
              </w:rPr>
              <w:t>突变仍</w:t>
            </w:r>
            <w:proofErr w:type="gramEnd"/>
            <w:r>
              <w:rPr>
                <w:rFonts w:ascii="Arial" w:eastAsia="思源黑体 CN Medium" w:hAnsi="Arial" w:cs="Arial" w:hint="eastAsia"/>
                <w:sz w:val="18"/>
                <w:szCs w:val="18"/>
                <w:lang w:val="en-CA"/>
              </w:rPr>
              <w:t>保</w:t>
            </w:r>
            <w:r>
              <w:rPr>
                <w:rFonts w:ascii="Arial" w:eastAsia="思源黑体 CN Medium" w:hAnsi="Arial" w:cs="Arial" w:hint="eastAsia"/>
                <w:sz w:val="18"/>
                <w:szCs w:val="18"/>
                <w:lang w:val="en-CA"/>
              </w:rPr>
              <w:lastRenderedPageBreak/>
              <w:t>持了</w:t>
            </w:r>
            <w:r>
              <w:rPr>
                <w:rFonts w:ascii="Arial" w:eastAsia="思源黑体 CN Medium" w:hAnsi="Arial" w:cs="Arial" w:hint="eastAsia"/>
                <w:sz w:val="18"/>
                <w:szCs w:val="18"/>
                <w:lang w:val="en-CA"/>
              </w:rPr>
              <w:t>KEAP1</w:t>
            </w:r>
            <w:proofErr w:type="gramStart"/>
            <w:r>
              <w:rPr>
                <w:rFonts w:ascii="Arial" w:eastAsia="思源黑体 CN Medium" w:hAnsi="Arial" w:cs="Arial" w:hint="eastAsia"/>
                <w:sz w:val="18"/>
                <w:szCs w:val="18"/>
                <w:lang w:val="en-CA"/>
              </w:rPr>
              <w:t>泛素化</w:t>
            </w:r>
            <w:proofErr w:type="gramEnd"/>
            <w:r>
              <w:rPr>
                <w:rFonts w:ascii="Arial" w:eastAsia="思源黑体 CN Medium" w:hAnsi="Arial" w:cs="Arial" w:hint="eastAsia"/>
                <w:sz w:val="18"/>
                <w:szCs w:val="18"/>
                <w:lang w:val="en-CA"/>
              </w:rPr>
              <w:t>结合</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的能力，但不抑制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w:t>
            </w:r>
          </w:p>
        </w:tc>
      </w:tr>
      <w:tr w:rsidR="00280CC4" w14:paraId="448769AC" w14:textId="77777777" w:rsidTr="00086956">
        <w:tc>
          <w:tcPr>
            <w:tcW w:w="2048" w:type="dxa"/>
            <w:vAlign w:val="center"/>
          </w:tcPr>
          <w:p w14:paraId="251AA8D1"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KIT</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ACB1473" w14:textId="51EA8C79"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NM_000222.</w:t>
            </w:r>
            <w:r w:rsidR="00AE25E5" w:rsidRPr="00553447">
              <w:rPr>
                <w:rFonts w:ascii="Arial" w:eastAsia="思源黑体 CN Medium" w:hAnsi="Arial" w:cs="Arial" w:hint="eastAsia"/>
                <w:b/>
                <w:color w:val="006EC0"/>
                <w:sz w:val="21"/>
                <w:szCs w:val="21"/>
                <w:lang w:val="en-CA"/>
              </w:rPr>
              <w:t>3</w:t>
            </w:r>
          </w:p>
        </w:tc>
        <w:tc>
          <w:tcPr>
            <w:tcW w:w="3541" w:type="dxa"/>
          </w:tcPr>
          <w:p w14:paraId="2BDC2DEF"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，为原癌基因，位于人类染色体</w:t>
            </w:r>
            <w:r>
              <w:rPr>
                <w:rFonts w:ascii="Arial" w:eastAsia="思源黑体 CN Medium" w:hAnsi="Arial" w:cs="Arial" w:hint="eastAsia"/>
                <w:sz w:val="18"/>
                <w:szCs w:val="18"/>
                <w:lang w:val="en-CA"/>
              </w:rPr>
              <w:t>4q12-13</w:t>
            </w:r>
            <w:r>
              <w:rPr>
                <w:rFonts w:ascii="Arial" w:eastAsia="思源黑体 CN Medium" w:hAnsi="Arial" w:cs="Arial" w:hint="eastAsia"/>
                <w:sz w:val="18"/>
                <w:szCs w:val="18"/>
                <w:lang w:val="en-CA"/>
              </w:rPr>
              <w:t>；其产物是一种跨膜糖蛋白（</w:t>
            </w:r>
            <w:r>
              <w:rPr>
                <w:rFonts w:ascii="Arial" w:eastAsia="思源黑体 CN Medium" w:hAnsi="Arial" w:cs="Arial" w:hint="eastAsia"/>
                <w:sz w:val="18"/>
                <w:szCs w:val="18"/>
                <w:lang w:val="en-CA"/>
              </w:rPr>
              <w:t>CD117</w:t>
            </w:r>
            <w:r>
              <w:rPr>
                <w:rFonts w:ascii="Arial" w:eastAsia="思源黑体 CN Medium" w:hAnsi="Arial" w:cs="Arial" w:hint="eastAsia"/>
                <w:sz w:val="18"/>
                <w:szCs w:val="18"/>
                <w:lang w:val="en-CA"/>
              </w:rPr>
              <w:t>），属于受体酪氨酸激酶家族。</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基因表达产物及其配体是人类多种组织细胞生长发育的重要调控因素，与多种实体肿瘤及血液病的发生密切相关。胃肠道间质肿瘤（</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）是消化道最常见的</w:t>
            </w:r>
            <w:proofErr w:type="gramStart"/>
            <w:r>
              <w:rPr>
                <w:rFonts w:ascii="Arial" w:eastAsia="思源黑体 CN Medium" w:hAnsi="Arial" w:cs="Arial" w:hint="eastAsia"/>
                <w:sz w:val="18"/>
                <w:szCs w:val="18"/>
                <w:lang w:val="en-CA"/>
              </w:rPr>
              <w:t>间叶源性</w:t>
            </w:r>
            <w:proofErr w:type="gramEnd"/>
            <w:r>
              <w:rPr>
                <w:rFonts w:ascii="Arial" w:eastAsia="思源黑体 CN Medium" w:hAnsi="Arial" w:cs="Arial" w:hint="eastAsia"/>
                <w:sz w:val="18"/>
                <w:szCs w:val="18"/>
                <w:lang w:val="en-CA"/>
              </w:rPr>
              <w:t>肿瘤，绝大部分均表达</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蛋白。在分子层面上，大部分的</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均存在</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基因突变，从而导致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蛋白的活化不需要配体</w:t>
            </w:r>
            <w:r>
              <w:rPr>
                <w:rFonts w:ascii="Arial" w:eastAsia="思源黑体 CN Medium" w:hAnsi="Arial" w:cs="Arial" w:hint="eastAsia"/>
                <w:sz w:val="18"/>
                <w:szCs w:val="18"/>
                <w:lang w:val="en-CA"/>
              </w:rPr>
              <w:t>SCF</w:t>
            </w:r>
            <w:r>
              <w:rPr>
                <w:rFonts w:ascii="Arial" w:eastAsia="思源黑体 CN Medium" w:hAnsi="Arial" w:cs="Arial" w:hint="eastAsia"/>
                <w:sz w:val="18"/>
                <w:szCs w:val="18"/>
                <w:lang w:val="en-CA"/>
              </w:rPr>
              <w:t>参与就能刺激肿瘤细胞的持续增殖和抗凋亡信号的失控。</w:t>
            </w:r>
          </w:p>
        </w:tc>
        <w:tc>
          <w:tcPr>
            <w:tcW w:w="4498" w:type="dxa"/>
          </w:tcPr>
          <w:p w14:paraId="38DAFF78"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基因可发生功能缺失或功能获得性突变，多发生于外显子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基因体细胞突变可见于侵袭性系统性肥大细胞增生症、肥大细胞白血病、骨髓增生性疾病、结肠癌、胃肠道间质肿瘤及生殖细胞瘤等肿瘤中，种系突变则可发生于家族性胃肠道间质肿瘤中。</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基因突变是导致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蛋白高度表达的原因，突变率约为</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，且突变形式多样，其中位于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Lys550-Val560</w:t>
            </w:r>
            <w:r>
              <w:rPr>
                <w:rFonts w:ascii="Arial" w:eastAsia="思源黑体 CN Medium" w:hAnsi="Arial" w:cs="Arial" w:hint="eastAsia"/>
                <w:sz w:val="18"/>
                <w:szCs w:val="18"/>
                <w:lang w:val="en-CA"/>
              </w:rPr>
              <w:t>区段的变异最为常见（约占</w:t>
            </w:r>
            <w:r>
              <w:rPr>
                <w:rFonts w:ascii="Arial" w:eastAsia="思源黑体 CN Medium" w:hAnsi="Arial" w:cs="Arial" w:hint="eastAsia"/>
                <w:sz w:val="18"/>
                <w:szCs w:val="18"/>
                <w:lang w:val="en-CA"/>
              </w:rPr>
              <w:t>60-70%</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Ala502-Tyr503</w:t>
            </w:r>
            <w:r>
              <w:rPr>
                <w:rFonts w:ascii="Arial" w:eastAsia="思源黑体 CN Medium" w:hAnsi="Arial" w:cs="Arial" w:hint="eastAsia"/>
                <w:sz w:val="18"/>
                <w:szCs w:val="18"/>
                <w:lang w:val="en-CA"/>
              </w:rPr>
              <w:t>区段的</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碱基重复突变约占</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。检测</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基因突变对于指导</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患者的合理用药，具有重要的参考价值。</w:t>
            </w:r>
          </w:p>
        </w:tc>
      </w:tr>
      <w:tr w:rsidR="00280CC4" w14:paraId="3AACB374" w14:textId="77777777" w:rsidTr="00086956">
        <w:tc>
          <w:tcPr>
            <w:tcW w:w="2048" w:type="dxa"/>
            <w:vAlign w:val="center"/>
          </w:tcPr>
          <w:p w14:paraId="218ACB04"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KRAS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49B1C43" w14:textId="427BC61E" w:rsidR="00280CC4" w:rsidRPr="00553447" w:rsidRDefault="00AE25E5"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NM_004985.5</w:t>
            </w:r>
          </w:p>
        </w:tc>
        <w:tc>
          <w:tcPr>
            <w:tcW w:w="3541" w:type="dxa"/>
          </w:tcPr>
          <w:p w14:paraId="2D981EF1"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基因编码一种膜结合型的蛋白，定位于细胞膜内侧；同时位于</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信号通路上，对于肿瘤的发生及发展是非常重要。正常情况下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结合没有活性，当细胞外的生长分化因子把信号传导到</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蛋白时，增强了其与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结合活性，使蛋白和</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结合成为激活状态，信号系统开放。肿瘤细胞的生长、增殖、血管生成等过程都需要细胞内蛋白进行信号传导，而</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基因是传导蛋白的决定因素，在这条传导通路中起着重要的开关作用，从而影响肿瘤的生长和扩散。</w:t>
            </w:r>
          </w:p>
        </w:tc>
        <w:tc>
          <w:tcPr>
            <w:tcW w:w="4498" w:type="dxa"/>
          </w:tcPr>
          <w:p w14:paraId="3FE7CCE8"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基因可以是正常状态（称为野生型）或异常状态（突变型）。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基因耐药性突变主要在密码子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位密码子位点上碱基突</w:t>
            </w:r>
            <w:proofErr w:type="gramStart"/>
            <w:r>
              <w:rPr>
                <w:rFonts w:ascii="Arial" w:eastAsia="思源黑体 CN Medium" w:hAnsi="Arial" w:cs="Arial" w:hint="eastAsia"/>
                <w:sz w:val="18"/>
                <w:szCs w:val="18"/>
                <w:lang w:val="en-CA"/>
              </w:rPr>
              <w:t>变造成</w:t>
            </w:r>
            <w:proofErr w:type="gramEnd"/>
            <w:r>
              <w:rPr>
                <w:rFonts w:ascii="Arial" w:eastAsia="思源黑体 CN Medium" w:hAnsi="Arial" w:cs="Arial" w:hint="eastAsia"/>
                <w:sz w:val="18"/>
                <w:szCs w:val="18"/>
                <w:lang w:val="en-CA"/>
              </w:rPr>
              <w:t>的氨基酸突变（</w:t>
            </w:r>
            <w:r>
              <w:rPr>
                <w:rFonts w:ascii="Arial" w:eastAsia="思源黑体 CN Medium" w:hAnsi="Arial" w:cs="Arial" w:hint="eastAsia"/>
                <w:sz w:val="18"/>
                <w:szCs w:val="18"/>
                <w:lang w:val="en-CA"/>
              </w:rPr>
              <w:t>p.G12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p.Q61</w:t>
            </w:r>
            <w:r>
              <w:rPr>
                <w:rFonts w:ascii="Arial" w:eastAsia="思源黑体 CN Medium" w:hAnsi="Arial" w:cs="Arial" w:hint="eastAsia"/>
                <w:sz w:val="18"/>
                <w:szCs w:val="18"/>
                <w:lang w:val="en-CA"/>
              </w:rPr>
              <w:t>），与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w:t>
            </w:r>
            <w:proofErr w:type="gramStart"/>
            <w:r>
              <w:rPr>
                <w:rFonts w:ascii="Arial" w:eastAsia="思源黑体 CN Medium" w:hAnsi="Arial" w:cs="Arial" w:hint="eastAsia"/>
                <w:sz w:val="18"/>
                <w:szCs w:val="18"/>
                <w:lang w:val="en-CA"/>
              </w:rPr>
              <w:t>帕尼单抗</w:t>
            </w:r>
            <w:proofErr w:type="gramEnd"/>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的耐药有关，其中</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位密码子耐药性</w:t>
            </w:r>
            <w:proofErr w:type="gramStart"/>
            <w:r>
              <w:rPr>
                <w:rFonts w:ascii="Arial" w:eastAsia="思源黑体 CN Medium" w:hAnsi="Arial" w:cs="Arial" w:hint="eastAsia"/>
                <w:sz w:val="18"/>
                <w:szCs w:val="18"/>
                <w:lang w:val="en-CA"/>
              </w:rPr>
              <w:t>突变占</w:t>
            </w:r>
            <w:proofErr w:type="gramEnd"/>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以上，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号密码子的突变小于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突变型编码异常的蛋白，刺激促进恶性肿瘤细胞的生长和扩散；并且不受上游</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的信号影响，所以对抗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治疗效果差。当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呈突变状态并且持续活化，阻断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就可能无法影响到下游事件的发生，肿瘤会持续生长、增殖以及扩散。因此，用单克隆抗体阻断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对于那些野生型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的肿瘤会更加有效。</w:t>
            </w:r>
          </w:p>
        </w:tc>
      </w:tr>
      <w:tr w:rsidR="00280CC4" w14:paraId="7171F156" w14:textId="77777777" w:rsidTr="00086956">
        <w:tc>
          <w:tcPr>
            <w:tcW w:w="2048" w:type="dxa"/>
            <w:vAlign w:val="center"/>
          </w:tcPr>
          <w:p w14:paraId="43929451" w14:textId="77777777" w:rsidR="00280CC4" w:rsidRPr="00553447" w:rsidRDefault="00280CC4"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MAP2K1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950C6F5" w14:textId="5E2125C1" w:rsidR="00280CC4" w:rsidRPr="00553447" w:rsidRDefault="00AE25E5" w:rsidP="00280CC4">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NM_002755.4</w:t>
            </w:r>
          </w:p>
        </w:tc>
        <w:tc>
          <w:tcPr>
            <w:tcW w:w="3541" w:type="dxa"/>
          </w:tcPr>
          <w:p w14:paraId="5AED958B"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基因编码促分裂原活化蛋白激酶激酶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蛋白激酶），属于双重特异性蛋白激酶家族成员，是一种有丝分裂原激活蛋白（</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w:t>
            </w:r>
            <w:proofErr w:type="gramStart"/>
            <w:r>
              <w:rPr>
                <w:rFonts w:ascii="Arial" w:eastAsia="思源黑体 CN Medium" w:hAnsi="Arial" w:cs="Arial" w:hint="eastAsia"/>
                <w:sz w:val="18"/>
                <w:szCs w:val="18"/>
                <w:lang w:val="en-CA"/>
              </w:rPr>
              <w:t>激酶</w:t>
            </w:r>
            <w:proofErr w:type="gramEnd"/>
            <w:r>
              <w:rPr>
                <w:rFonts w:ascii="Arial" w:eastAsia="思源黑体 CN Medium" w:hAnsi="Arial" w:cs="Arial" w:hint="eastAsia"/>
                <w:sz w:val="18"/>
                <w:szCs w:val="18"/>
                <w:lang w:val="en-CA"/>
              </w:rPr>
              <w:t>，通过传导胞外和</w:t>
            </w:r>
            <w:proofErr w:type="gramStart"/>
            <w:r>
              <w:rPr>
                <w:rFonts w:ascii="Arial" w:eastAsia="思源黑体 CN Medium" w:hAnsi="Arial" w:cs="Arial" w:hint="eastAsia"/>
                <w:sz w:val="18"/>
                <w:szCs w:val="18"/>
                <w:lang w:val="en-CA"/>
              </w:rPr>
              <w:t>胞内</w:t>
            </w:r>
            <w:proofErr w:type="gramEnd"/>
            <w:r>
              <w:rPr>
                <w:rFonts w:ascii="Arial" w:eastAsia="思源黑体 CN Medium" w:hAnsi="Arial" w:cs="Arial" w:hint="eastAsia"/>
                <w:sz w:val="18"/>
                <w:szCs w:val="18"/>
                <w:lang w:val="en-CA"/>
              </w:rPr>
              <w:t>信号刺激蛋白激酶活性。作为</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激酶信号转到途径中关键的组成成分，</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参与细胞增殖、分化、基因</w:t>
            </w:r>
            <w:r>
              <w:rPr>
                <w:rFonts w:ascii="Arial" w:eastAsia="思源黑体 CN Medium" w:hAnsi="Arial" w:cs="Arial" w:hint="eastAsia"/>
                <w:sz w:val="18"/>
                <w:szCs w:val="18"/>
                <w:lang w:val="en-CA"/>
              </w:rPr>
              <w:lastRenderedPageBreak/>
              <w:t>转录调控和发育过程。</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基因突变可引起常染色体显性遗传的心脸皮</w:t>
            </w:r>
            <w:proofErr w:type="gramStart"/>
            <w:r>
              <w:rPr>
                <w:rFonts w:ascii="Arial" w:eastAsia="思源黑体 CN Medium" w:hAnsi="Arial" w:cs="Arial" w:hint="eastAsia"/>
                <w:sz w:val="18"/>
                <w:szCs w:val="18"/>
                <w:lang w:val="en-CA"/>
              </w:rPr>
              <w:t>肤</w:t>
            </w:r>
            <w:proofErr w:type="gramEnd"/>
            <w:r>
              <w:rPr>
                <w:rFonts w:ascii="Arial" w:eastAsia="思源黑体 CN Medium" w:hAnsi="Arial" w:cs="Arial" w:hint="eastAsia"/>
                <w:sz w:val="18"/>
                <w:szCs w:val="18"/>
                <w:lang w:val="en-CA"/>
              </w:rPr>
              <w:t>综合症（</w:t>
            </w:r>
            <w:r>
              <w:rPr>
                <w:rFonts w:ascii="Arial" w:eastAsia="思源黑体 CN Medium" w:hAnsi="Arial" w:cs="Arial" w:hint="eastAsia"/>
                <w:sz w:val="18"/>
                <w:szCs w:val="18"/>
                <w:lang w:val="en-CA"/>
              </w:rPr>
              <w:t>CFC</w:t>
            </w:r>
            <w:r>
              <w:rPr>
                <w:rFonts w:ascii="Arial" w:eastAsia="思源黑体 CN Medium" w:hAnsi="Arial" w:cs="Arial" w:hint="eastAsia"/>
                <w:sz w:val="18"/>
                <w:szCs w:val="18"/>
                <w:lang w:val="en-CA"/>
              </w:rPr>
              <w:t>），包括</w:t>
            </w:r>
            <w:r>
              <w:rPr>
                <w:rFonts w:ascii="Arial" w:eastAsia="思源黑体 CN Medium" w:hAnsi="Arial" w:cs="Arial" w:hint="eastAsia"/>
                <w:sz w:val="18"/>
                <w:szCs w:val="18"/>
                <w:lang w:val="en-CA"/>
              </w:rPr>
              <w:t>158T&gt;C(F53S)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389A&gt;G(Y130C)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383G&gt;T(G129V)</w:t>
            </w:r>
            <w:r>
              <w:rPr>
                <w:rFonts w:ascii="Arial" w:eastAsia="思源黑体 CN Medium" w:hAnsi="Arial" w:cs="Arial" w:hint="eastAsia"/>
                <w:sz w:val="18"/>
                <w:szCs w:val="18"/>
                <w:lang w:val="en-CA"/>
              </w:rPr>
              <w:t>，前两种突变对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U1026</w:t>
            </w:r>
            <w:r>
              <w:rPr>
                <w:rFonts w:ascii="Arial" w:eastAsia="思源黑体 CN Medium" w:hAnsi="Arial" w:cs="Arial" w:hint="eastAsia"/>
                <w:sz w:val="18"/>
                <w:szCs w:val="18"/>
                <w:lang w:val="en-CA"/>
              </w:rPr>
              <w:t>敏感。</w:t>
            </w:r>
          </w:p>
        </w:tc>
        <w:tc>
          <w:tcPr>
            <w:tcW w:w="4498" w:type="dxa"/>
          </w:tcPr>
          <w:p w14:paraId="678EEEF4"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基因在原发胶质母细胞瘤中的表达明显下调；酪氨酸激酶受体通路相关基因中</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系统基因的表达差异可能与原发胶质母细胞瘤的发生、发展密切相关。非典型性</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突变黑色素瘤中存在功能获得性</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基因突变引起蛋白</w:t>
            </w:r>
            <w:r>
              <w:rPr>
                <w:rFonts w:ascii="Arial" w:eastAsia="思源黑体 CN Medium" w:hAnsi="Arial" w:cs="Arial" w:hint="eastAsia"/>
                <w:sz w:val="18"/>
                <w:szCs w:val="18"/>
                <w:lang w:val="en-CA"/>
              </w:rPr>
              <w:t>p.Glu203Lys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p.Pro124Ser</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ERK</w:t>
            </w:r>
            <w:r>
              <w:rPr>
                <w:rFonts w:ascii="Arial" w:eastAsia="思源黑体 CN Medium" w:hAnsi="Arial" w:cs="Arial" w:hint="eastAsia"/>
                <w:sz w:val="18"/>
                <w:szCs w:val="18"/>
                <w:lang w:val="en-CA"/>
              </w:rPr>
              <w:t>（细胞外信号调节酶）组成性磷酸化和对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抑制剂的抗性。硬性胃癌中检测出</w:t>
            </w: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Q56P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D67N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R49L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I204T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P306H</w:t>
            </w:r>
            <w:r>
              <w:rPr>
                <w:rFonts w:ascii="Arial" w:eastAsia="思源黑体 CN Medium" w:hAnsi="Arial" w:cs="Arial" w:hint="eastAsia"/>
                <w:sz w:val="18"/>
                <w:szCs w:val="18"/>
                <w:lang w:val="en-CA"/>
              </w:rPr>
              <w:t>，上皮性细胞瘤中</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为激活突变，增加</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促增殖能力；以上突变的发生可作为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抑制剂靶标。</w:t>
            </w:r>
          </w:p>
        </w:tc>
      </w:tr>
      <w:tr w:rsidR="00280CC4" w14:paraId="5EF2BCA6" w14:textId="77777777" w:rsidTr="00086956">
        <w:tc>
          <w:tcPr>
            <w:tcW w:w="2048" w:type="dxa"/>
            <w:vAlign w:val="center"/>
          </w:tcPr>
          <w:p w14:paraId="77DDE623"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MET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6D2BE4F"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NM_000245.4 </w:t>
            </w:r>
          </w:p>
        </w:tc>
        <w:tc>
          <w:tcPr>
            <w:tcW w:w="3541" w:type="dxa"/>
          </w:tcPr>
          <w:p w14:paraId="2DDB9E43"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基因编码肝细胞生长因子受体，属于酪氨酸激酶，在肺癌、结肠癌、肝癌、直肠癌、胃癌、肾癌、卵巢癌、乳腺癌以及前列腺癌等组织中呈现扩增和过表达等现象。在对靶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治疗产生抗药性的患者中也出现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基因的扩增。</w:t>
            </w:r>
          </w:p>
        </w:tc>
        <w:tc>
          <w:tcPr>
            <w:tcW w:w="4498" w:type="dxa"/>
          </w:tcPr>
          <w:p w14:paraId="5D5347B4"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扩增与非小细胞肺癌患者的不良预后相关，携带</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扩增的患者总生存率较低。有研究显示，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w:t>
            </w:r>
            <w:proofErr w:type="gramStart"/>
            <w:r>
              <w:rPr>
                <w:rFonts w:ascii="Arial" w:eastAsia="思源黑体 CN Medium" w:hAnsi="Arial" w:cs="Arial" w:hint="eastAsia"/>
                <w:sz w:val="18"/>
                <w:szCs w:val="18"/>
                <w:lang w:val="en-CA"/>
              </w:rPr>
              <w:t>吉非替尼和</w:t>
            </w:r>
            <w:proofErr w:type="gramEnd"/>
            <w:r>
              <w:rPr>
                <w:rFonts w:ascii="Arial" w:eastAsia="思源黑体 CN Medium" w:hAnsi="Arial" w:cs="Arial" w:hint="eastAsia"/>
                <w:sz w:val="18"/>
                <w:szCs w:val="18"/>
                <w:lang w:val="en-CA"/>
              </w:rPr>
              <w:t>埃</w:t>
            </w:r>
            <w:proofErr w:type="gramStart"/>
            <w:r>
              <w:rPr>
                <w:rFonts w:ascii="Arial" w:eastAsia="思源黑体 CN Medium" w:hAnsi="Arial" w:cs="Arial" w:hint="eastAsia"/>
                <w:sz w:val="18"/>
                <w:szCs w:val="18"/>
                <w:lang w:val="en-CA"/>
              </w:rPr>
              <w:t>罗替尼患者</w:t>
            </w:r>
            <w:proofErr w:type="gramEnd"/>
            <w:r>
              <w:rPr>
                <w:rFonts w:ascii="Arial" w:eastAsia="思源黑体 CN Medium" w:hAnsi="Arial" w:cs="Arial" w:hint="eastAsia"/>
                <w:sz w:val="18"/>
                <w:szCs w:val="18"/>
                <w:lang w:val="en-CA"/>
              </w:rPr>
              <w:t>抗药性相关，长期接受吉非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的非小细胞癌患者中，恶性程度比较高的肿瘤患者</w:t>
            </w:r>
            <w:r>
              <w:rPr>
                <w:rFonts w:ascii="Arial" w:eastAsia="思源黑体 CN Medium" w:hAnsi="Arial" w:cs="Arial" w:hint="eastAsia"/>
                <w:sz w:val="18"/>
                <w:szCs w:val="18"/>
                <w:lang w:val="en-CA"/>
              </w:rPr>
              <w:t>c-MET</w:t>
            </w:r>
            <w:r>
              <w:rPr>
                <w:rFonts w:ascii="Arial" w:eastAsia="思源黑体 CN Medium" w:hAnsi="Arial" w:cs="Arial" w:hint="eastAsia"/>
                <w:sz w:val="18"/>
                <w:szCs w:val="18"/>
                <w:lang w:val="en-CA"/>
              </w:rPr>
              <w:t>基因扩增率较高。</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原癌基因的种系突变与</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型遗传性乳头状肾癌（</w:t>
            </w:r>
            <w:r>
              <w:rPr>
                <w:rFonts w:ascii="Arial" w:eastAsia="思源黑体 CN Medium" w:hAnsi="Arial" w:cs="Arial" w:hint="eastAsia"/>
                <w:sz w:val="18"/>
                <w:szCs w:val="18"/>
                <w:lang w:val="en-CA"/>
              </w:rPr>
              <w:t>HPRC</w:t>
            </w:r>
            <w:r>
              <w:rPr>
                <w:rFonts w:ascii="Arial" w:eastAsia="思源黑体 CN Medium" w:hAnsi="Arial" w:cs="Arial" w:hint="eastAsia"/>
                <w:sz w:val="18"/>
                <w:szCs w:val="18"/>
                <w:lang w:val="en-CA"/>
              </w:rPr>
              <w:t>），已知的</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个错义突变集中在第</w:t>
            </w:r>
            <w:r>
              <w:rPr>
                <w:rFonts w:ascii="Arial" w:eastAsia="思源黑体 CN Medium" w:hAnsi="Arial" w:cs="Arial" w:hint="eastAsia"/>
                <w:sz w:val="18"/>
                <w:szCs w:val="18"/>
                <w:lang w:val="en-CA"/>
              </w:rPr>
              <w:t>16-19</w:t>
            </w:r>
            <w:r>
              <w:rPr>
                <w:rFonts w:ascii="Arial" w:eastAsia="思源黑体 CN Medium" w:hAnsi="Arial" w:cs="Arial" w:hint="eastAsia"/>
                <w:sz w:val="18"/>
                <w:szCs w:val="18"/>
                <w:lang w:val="en-CA"/>
              </w:rPr>
              <w:t>外显子的酪氨酸激酶结构域中（</w:t>
            </w:r>
            <w:r>
              <w:rPr>
                <w:rFonts w:ascii="Arial" w:eastAsia="思源黑体 CN Medium" w:hAnsi="Arial" w:cs="Arial" w:hint="eastAsia"/>
                <w:sz w:val="18"/>
                <w:szCs w:val="18"/>
                <w:lang w:val="en-CA"/>
              </w:rPr>
              <w:t>V1110I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H1112Y</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M1149T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V1206L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V1238I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D1246N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M1268T</w:t>
            </w:r>
            <w:r>
              <w:rPr>
                <w:rFonts w:ascii="Arial" w:eastAsia="思源黑体 CN Medium" w:hAnsi="Arial" w:cs="Arial" w:hint="eastAsia"/>
                <w:sz w:val="18"/>
                <w:szCs w:val="18"/>
                <w:lang w:val="en-CA"/>
              </w:rPr>
              <w:t>）。这些突变大多导致</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激酶组成型激活，导致肿瘤细胞的形成和淋巴节转移。</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的散发性乳头状肾癌中发现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基因酪氨酸激酶结构域中的体细胞突变，儿童肝细胞癌、胃癌、胶质瘤及淋巴节转移性头颈鳞癌中也曾报道其体细胞突变。</w:t>
            </w:r>
          </w:p>
        </w:tc>
      </w:tr>
      <w:tr w:rsidR="00280CC4" w14:paraId="5480FC64" w14:textId="77777777" w:rsidTr="00086956">
        <w:tc>
          <w:tcPr>
            <w:tcW w:w="2048" w:type="dxa"/>
            <w:vAlign w:val="center"/>
          </w:tcPr>
          <w:p w14:paraId="334B7159" w14:textId="77777777" w:rsidR="00280CC4" w:rsidRDefault="00280CC4" w:rsidP="00280CC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MYC</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0482B09" w14:textId="12A1CE16" w:rsidR="00280CC4" w:rsidRDefault="007D6234" w:rsidP="00280CC4">
            <w:pPr>
              <w:tabs>
                <w:tab w:val="left" w:pos="3495"/>
              </w:tabs>
              <w:spacing w:after="0" w:line="240" w:lineRule="auto"/>
              <w:rPr>
                <w:rFonts w:ascii="Arial" w:eastAsia="思源黑体 CN Medium" w:hAnsi="Arial" w:cs="Arial"/>
                <w:b/>
                <w:color w:val="006EC0"/>
                <w:sz w:val="21"/>
                <w:szCs w:val="21"/>
                <w:lang w:val="en-CA"/>
              </w:rPr>
            </w:pPr>
            <w:r w:rsidRPr="007D6234">
              <w:rPr>
                <w:rFonts w:ascii="Arial" w:eastAsia="思源黑体 CN Medium" w:hAnsi="Arial" w:cs="Arial"/>
                <w:b/>
                <w:color w:val="006EC0"/>
                <w:sz w:val="21"/>
                <w:szCs w:val="21"/>
                <w:lang w:val="en-CA"/>
              </w:rPr>
              <w:t>NM_002467.6</w:t>
            </w:r>
            <w:r w:rsidR="00280CC4">
              <w:rPr>
                <w:rFonts w:ascii="Arial" w:eastAsia="思源黑体 CN Medium" w:hAnsi="Arial" w:cs="Arial"/>
                <w:b/>
                <w:color w:val="006EC0"/>
                <w:sz w:val="21"/>
                <w:szCs w:val="21"/>
                <w:lang w:val="en-CA"/>
              </w:rPr>
              <w:t xml:space="preserve"> </w:t>
            </w:r>
          </w:p>
        </w:tc>
        <w:tc>
          <w:tcPr>
            <w:tcW w:w="3541" w:type="dxa"/>
          </w:tcPr>
          <w:p w14:paraId="1BA7F1F5"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是最早被鉴定的一组核内原癌基因，包括</w:t>
            </w:r>
            <w:r>
              <w:rPr>
                <w:rFonts w:ascii="Arial" w:eastAsia="思源黑体 CN Medium" w:hAnsi="Arial" w:cs="Arial" w:hint="eastAsia"/>
                <w:sz w:val="18"/>
                <w:szCs w:val="18"/>
                <w:lang w:val="en-CA"/>
              </w:rPr>
              <w:t>C-Myc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N-Myc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L-Myc</w:t>
            </w:r>
            <w:r>
              <w:rPr>
                <w:rFonts w:ascii="Arial" w:eastAsia="思源黑体 CN Medium" w:hAnsi="Arial" w:cs="Arial" w:hint="eastAsia"/>
                <w:sz w:val="18"/>
                <w:szCs w:val="18"/>
                <w:lang w:val="en-CA"/>
              </w:rPr>
              <w:t>，编码多功能核磷蛋白核转录因子，接受来自细胞表明生长信号，刺激基因表达，能够促进细胞增殖，永生化，去分化和转化等，其突变、过表达，重排与易位与多种造血性肿瘤、白血病与淋巴瘤相关。</w:t>
            </w:r>
          </w:p>
        </w:tc>
        <w:tc>
          <w:tcPr>
            <w:tcW w:w="4498" w:type="dxa"/>
          </w:tcPr>
          <w:p w14:paraId="14F9F6E2" w14:textId="77777777" w:rsidR="00280CC4" w:rsidRDefault="00280CC4" w:rsidP="00280CC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伯基特淋巴瘤中</w:t>
            </w:r>
            <w:r>
              <w:rPr>
                <w:rFonts w:ascii="Arial" w:eastAsia="思源黑体 CN Medium" w:hAnsi="Arial" w:cs="Arial" w:hint="eastAsia"/>
                <w:sz w:val="18"/>
                <w:szCs w:val="18"/>
                <w:lang w:val="en-CA"/>
              </w:rPr>
              <w:t>cMYC</w:t>
            </w:r>
            <w:r>
              <w:rPr>
                <w:rFonts w:ascii="Arial" w:eastAsia="思源黑体 CN Medium" w:hAnsi="Arial" w:cs="Arial" w:hint="eastAsia"/>
                <w:sz w:val="18"/>
                <w:szCs w:val="18"/>
                <w:lang w:val="en-CA"/>
              </w:rPr>
              <w:t>基因通过易位与免疫球蛋白基因（</w:t>
            </w:r>
            <w:r>
              <w:rPr>
                <w:rFonts w:ascii="Arial" w:eastAsia="思源黑体 CN Medium" w:hAnsi="Arial" w:cs="Arial" w:hint="eastAsia"/>
                <w:sz w:val="18"/>
                <w:szCs w:val="18"/>
                <w:lang w:val="en-CA"/>
              </w:rPr>
              <w:t>IgH</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IgK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IgL</w:t>
            </w:r>
            <w:r>
              <w:rPr>
                <w:rFonts w:ascii="Arial" w:eastAsia="思源黑体 CN Medium" w:hAnsi="Arial" w:cs="Arial" w:hint="eastAsia"/>
                <w:sz w:val="18"/>
                <w:szCs w:val="18"/>
                <w:lang w:val="en-CA"/>
              </w:rPr>
              <w:t>）融合发生激活。</w:t>
            </w: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基因扩增与多种肿瘤相关，包括乳腺癌、宫颈癌、大肠癌、头颈鳞状细胞癌、黑色素瘤、非霍奇金淋巴瘤、肝癌、胃癌和卵巢癌等。</w:t>
            </w:r>
          </w:p>
        </w:tc>
      </w:tr>
      <w:tr w:rsidR="007849B4" w14:paraId="64A64FBD" w14:textId="77777777" w:rsidTr="00086956">
        <w:tc>
          <w:tcPr>
            <w:tcW w:w="2048" w:type="dxa"/>
            <w:vAlign w:val="center"/>
          </w:tcPr>
          <w:p w14:paraId="4B59D669" w14:textId="66E72F5B" w:rsidR="007849B4" w:rsidRPr="00C77413" w:rsidRDefault="007849B4" w:rsidP="007849B4">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NFE2L2</w:t>
            </w:r>
            <w:r w:rsidRPr="00C77413">
              <w:rPr>
                <w:rFonts w:ascii="Arial" w:eastAsia="思源黑体 CN Medium" w:hAnsi="Arial" w:cs="Arial" w:hint="eastAsia"/>
                <w:b/>
                <w:color w:val="006EC0"/>
                <w:sz w:val="21"/>
                <w:szCs w:val="21"/>
                <w:lang w:val="en-CA"/>
              </w:rPr>
              <w:t>基因</w:t>
            </w:r>
            <w:r w:rsidRPr="00C77413">
              <w:rPr>
                <w:rFonts w:ascii="Arial" w:eastAsia="思源黑体 CN Medium" w:hAnsi="Arial" w:cs="Arial" w:hint="eastAsia"/>
                <w:b/>
                <w:color w:val="006EC0"/>
                <w:sz w:val="21"/>
                <w:szCs w:val="21"/>
                <w:lang w:val="en-CA"/>
              </w:rPr>
              <w:t xml:space="preserve"> </w:t>
            </w:r>
          </w:p>
          <w:p w14:paraId="154E03C9" w14:textId="71F12B3E" w:rsidR="007849B4" w:rsidRPr="00C77413" w:rsidRDefault="00FA6AF5" w:rsidP="007849B4">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NM_006164.5</w:t>
            </w:r>
            <w:r w:rsidR="007849B4" w:rsidRPr="00C77413">
              <w:rPr>
                <w:rFonts w:ascii="Arial" w:eastAsia="思源黑体 CN Medium" w:hAnsi="Arial" w:cs="Arial"/>
                <w:b/>
                <w:color w:val="006EC0"/>
                <w:sz w:val="21"/>
                <w:szCs w:val="21"/>
                <w:lang w:val="en-CA"/>
              </w:rPr>
              <w:t xml:space="preserve"> </w:t>
            </w:r>
          </w:p>
        </w:tc>
        <w:tc>
          <w:tcPr>
            <w:tcW w:w="3541" w:type="dxa"/>
          </w:tcPr>
          <w:p w14:paraId="6CF3E346" w14:textId="58CCFBEB" w:rsidR="007849B4" w:rsidRPr="00C77413" w:rsidRDefault="007849B4" w:rsidP="007849B4">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，核因子红样</w:t>
            </w:r>
            <w:r w:rsidRPr="00C77413">
              <w:rPr>
                <w:rFonts w:ascii="Arial" w:eastAsia="思源黑体 CN Medium" w:hAnsi="Arial" w:cs="Arial" w:hint="eastAsia"/>
                <w:sz w:val="18"/>
                <w:szCs w:val="18"/>
                <w:lang w:val="en-CA"/>
              </w:rPr>
              <w:t>2 like 2</w:t>
            </w:r>
            <w:r w:rsidRPr="00C77413">
              <w:rPr>
                <w:rFonts w:ascii="Arial" w:eastAsia="思源黑体 CN Medium" w:hAnsi="Arial" w:cs="Arial" w:hint="eastAsia"/>
                <w:sz w:val="18"/>
                <w:szCs w:val="18"/>
                <w:lang w:val="en-CA"/>
              </w:rPr>
              <w:t>，编码</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，在应激反应中调节抗氧化基因的表达，并受</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调控。</w:t>
            </w:r>
            <w:r w:rsidRPr="00C77413">
              <w:rPr>
                <w:rFonts w:ascii="Arial" w:eastAsia="思源黑体 CN Medium" w:hAnsi="Arial" w:cs="Arial" w:hint="eastAsia"/>
                <w:sz w:val="18"/>
                <w:szCs w:val="18"/>
                <w:lang w:val="en-CA"/>
              </w:rPr>
              <w:t xml:space="preserve"> </w:t>
            </w:r>
          </w:p>
        </w:tc>
        <w:tc>
          <w:tcPr>
            <w:tcW w:w="4498" w:type="dxa"/>
          </w:tcPr>
          <w:p w14:paraId="6362E98A" w14:textId="7D4D64BE" w:rsidR="007849B4" w:rsidRDefault="000217ED" w:rsidP="007849B4">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突变局限于编码</w:t>
            </w:r>
            <w:r w:rsidRPr="00C77413">
              <w:rPr>
                <w:rFonts w:ascii="Arial" w:eastAsia="思源黑体 CN Medium" w:hAnsi="Arial" w:cs="Arial" w:hint="eastAsia"/>
                <w:sz w:val="18"/>
                <w:szCs w:val="18"/>
                <w:lang w:val="en-CA"/>
              </w:rPr>
              <w:t>Neh2</w:t>
            </w:r>
            <w:r w:rsidRPr="00C77413">
              <w:rPr>
                <w:rFonts w:ascii="Arial" w:eastAsia="思源黑体 CN Medium" w:hAnsi="Arial" w:cs="Arial" w:hint="eastAsia"/>
                <w:sz w:val="18"/>
                <w:szCs w:val="18"/>
                <w:lang w:val="en-CA"/>
              </w:rPr>
              <w:t>结构域的</w:t>
            </w:r>
            <w:r w:rsidRPr="00C77413">
              <w:rPr>
                <w:rFonts w:ascii="Arial" w:eastAsia="思源黑体 CN Medium" w:hAnsi="Arial" w:cs="Arial" w:hint="eastAsia"/>
                <w:sz w:val="18"/>
                <w:szCs w:val="18"/>
                <w:lang w:val="en-CA"/>
              </w:rPr>
              <w:t>2</w:t>
            </w:r>
            <w:r w:rsidRPr="00C77413">
              <w:rPr>
                <w:rFonts w:ascii="Arial" w:eastAsia="思源黑体 CN Medium" w:hAnsi="Arial" w:cs="Arial" w:hint="eastAsia"/>
                <w:sz w:val="18"/>
                <w:szCs w:val="18"/>
                <w:lang w:val="en-CA"/>
              </w:rPr>
              <w:t>号外显子热点区域（</w:t>
            </w:r>
            <w:r w:rsidRPr="00C77413">
              <w:rPr>
                <w:rFonts w:ascii="Arial" w:eastAsia="思源黑体 CN Medium" w:hAnsi="Arial" w:cs="Arial" w:hint="eastAsia"/>
                <w:sz w:val="18"/>
                <w:szCs w:val="18"/>
                <w:lang w:val="en-CA"/>
              </w:rPr>
              <w:t>aa.1-86</w:t>
            </w:r>
            <w:r w:rsidRPr="00C77413">
              <w:rPr>
                <w:rFonts w:ascii="Arial" w:eastAsia="思源黑体 CN Medium" w:hAnsi="Arial" w:cs="Arial" w:hint="eastAsia"/>
                <w:sz w:val="18"/>
                <w:szCs w:val="18"/>
                <w:lang w:val="en-CA"/>
              </w:rPr>
              <w:t>），为</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结合位点。该区域突变可破坏</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结合，导致</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核转位并通过调节</w:t>
            </w:r>
            <w:r w:rsidRPr="00C77413">
              <w:rPr>
                <w:rFonts w:ascii="Arial" w:eastAsia="思源黑体 CN Medium" w:hAnsi="Arial" w:cs="Arial" w:hint="eastAsia"/>
                <w:sz w:val="18"/>
                <w:szCs w:val="18"/>
                <w:lang w:val="en-CA"/>
              </w:rPr>
              <w:t>RagD</w:t>
            </w:r>
            <w:r w:rsidRPr="00C77413">
              <w:rPr>
                <w:rFonts w:ascii="Arial" w:eastAsia="思源黑体 CN Medium" w:hAnsi="Arial" w:cs="Arial" w:hint="eastAsia"/>
                <w:sz w:val="18"/>
                <w:szCs w:val="18"/>
                <w:lang w:val="en-CA"/>
              </w:rPr>
              <w:t>增强</w:t>
            </w:r>
            <w:r w:rsidRPr="00C77413">
              <w:rPr>
                <w:rFonts w:ascii="Arial" w:eastAsia="思源黑体 CN Medium" w:hAnsi="Arial" w:cs="Arial" w:hint="eastAsia"/>
                <w:sz w:val="18"/>
                <w:szCs w:val="18"/>
                <w:lang w:val="en-CA"/>
              </w:rPr>
              <w:t>mTOR</w:t>
            </w:r>
            <w:r w:rsidRPr="00C77413">
              <w:rPr>
                <w:rFonts w:ascii="Arial" w:eastAsia="思源黑体 CN Medium" w:hAnsi="Arial" w:cs="Arial" w:hint="eastAsia"/>
                <w:sz w:val="18"/>
                <w:szCs w:val="18"/>
                <w:lang w:val="en-CA"/>
              </w:rPr>
              <w:t>信号传导。</w:t>
            </w:r>
            <w:r w:rsidR="00FA6AF5" w:rsidRPr="00C77413">
              <w:rPr>
                <w:rFonts w:ascii="Arial" w:eastAsia="思源黑体 CN Medium" w:hAnsi="Arial" w:cs="Arial" w:hint="eastAsia"/>
                <w:sz w:val="18"/>
                <w:szCs w:val="18"/>
                <w:lang w:val="en-CA"/>
              </w:rPr>
              <w:t>NFE2L2</w:t>
            </w:r>
            <w:r w:rsidR="00FA6AF5" w:rsidRPr="00C77413">
              <w:rPr>
                <w:rFonts w:ascii="Arial" w:eastAsia="思源黑体 CN Medium" w:hAnsi="Arial" w:cs="Arial" w:hint="eastAsia"/>
                <w:sz w:val="18"/>
                <w:szCs w:val="18"/>
                <w:lang w:val="en-CA"/>
              </w:rPr>
              <w:t>获得的功能突变已在肺癌中被观察到，并且通常与化疗</w:t>
            </w:r>
            <w:r w:rsidR="0074316F" w:rsidRPr="00C77413">
              <w:rPr>
                <w:rFonts w:ascii="Arial" w:eastAsia="思源黑体 CN Medium" w:hAnsi="Arial" w:cs="Arial" w:hint="eastAsia"/>
                <w:sz w:val="18"/>
                <w:szCs w:val="18"/>
                <w:lang w:val="en-CA"/>
              </w:rPr>
              <w:t>、</w:t>
            </w:r>
            <w:r w:rsidR="00FA6AF5" w:rsidRPr="00C77413">
              <w:rPr>
                <w:rFonts w:ascii="Arial" w:eastAsia="思源黑体 CN Medium" w:hAnsi="Arial" w:cs="Arial" w:hint="eastAsia"/>
                <w:sz w:val="18"/>
                <w:szCs w:val="18"/>
                <w:lang w:val="en-CA"/>
              </w:rPr>
              <w:t>放疗耐药相关。</w:t>
            </w:r>
          </w:p>
        </w:tc>
      </w:tr>
      <w:tr w:rsidR="007849B4" w14:paraId="4D5C2127" w14:textId="77777777" w:rsidTr="00086956">
        <w:tc>
          <w:tcPr>
            <w:tcW w:w="2048" w:type="dxa"/>
            <w:vAlign w:val="center"/>
          </w:tcPr>
          <w:p w14:paraId="0280E7EC" w14:textId="00A6D5E8" w:rsidR="007849B4" w:rsidRPr="00A0075A" w:rsidRDefault="007849B4" w:rsidP="007849B4">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NKX2-1</w:t>
            </w:r>
            <w:r w:rsidRPr="00A0075A">
              <w:rPr>
                <w:rFonts w:ascii="Arial" w:eastAsia="思源黑体 CN Medium" w:hAnsi="Arial" w:cs="Arial" w:hint="eastAsia"/>
                <w:b/>
                <w:color w:val="006EC0"/>
                <w:sz w:val="21"/>
                <w:szCs w:val="21"/>
                <w:lang w:val="en-CA"/>
              </w:rPr>
              <w:t>基因</w:t>
            </w:r>
            <w:r w:rsidRPr="00A0075A">
              <w:rPr>
                <w:rFonts w:ascii="Arial" w:eastAsia="思源黑体 CN Medium" w:hAnsi="Arial" w:cs="Arial" w:hint="eastAsia"/>
                <w:b/>
                <w:color w:val="006EC0"/>
                <w:sz w:val="21"/>
                <w:szCs w:val="21"/>
                <w:lang w:val="en-CA"/>
              </w:rPr>
              <w:t xml:space="preserve"> </w:t>
            </w:r>
          </w:p>
          <w:p w14:paraId="1F3D9033" w14:textId="2198302C" w:rsidR="007849B4" w:rsidRPr="00A0075A" w:rsidRDefault="00FA6AF5" w:rsidP="007849B4">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NM_001079668.3</w:t>
            </w:r>
            <w:r w:rsidR="007849B4" w:rsidRPr="00A0075A">
              <w:rPr>
                <w:rFonts w:ascii="Arial" w:eastAsia="思源黑体 CN Medium" w:hAnsi="Arial" w:cs="Arial"/>
                <w:b/>
                <w:color w:val="006EC0"/>
                <w:sz w:val="21"/>
                <w:szCs w:val="21"/>
                <w:lang w:val="en-CA"/>
              </w:rPr>
              <w:t xml:space="preserve"> </w:t>
            </w:r>
          </w:p>
        </w:tc>
        <w:tc>
          <w:tcPr>
            <w:tcW w:w="3541" w:type="dxa"/>
          </w:tcPr>
          <w:p w14:paraId="17D1B81E" w14:textId="7DC8981E" w:rsidR="007849B4" w:rsidRDefault="007849B4" w:rsidP="007849B4">
            <w:pPr>
              <w:autoSpaceDE w:val="0"/>
              <w:autoSpaceDN w:val="0"/>
              <w:adjustRightInd w:val="0"/>
              <w:spacing w:after="0" w:line="240" w:lineRule="auto"/>
              <w:rPr>
                <w:rFonts w:ascii="Arial" w:eastAsia="思源黑体 CN Medium" w:hAnsi="Arial" w:cs="Arial"/>
                <w:sz w:val="18"/>
                <w:szCs w:val="18"/>
                <w:lang w:val="en-CA"/>
              </w:rPr>
            </w:pPr>
            <w:r w:rsidRPr="007849B4">
              <w:rPr>
                <w:rFonts w:ascii="Arial" w:eastAsia="思源黑体 CN Medium" w:hAnsi="Arial" w:cs="Arial" w:hint="eastAsia"/>
                <w:sz w:val="18"/>
                <w:szCs w:val="18"/>
                <w:lang w:val="en-CA"/>
              </w:rPr>
              <w:t>NKX2-1</w:t>
            </w:r>
            <w:r w:rsidRPr="007849B4">
              <w:rPr>
                <w:rFonts w:ascii="Arial" w:eastAsia="思源黑体 CN Medium" w:hAnsi="Arial" w:cs="Arial" w:hint="eastAsia"/>
                <w:sz w:val="18"/>
                <w:szCs w:val="18"/>
                <w:lang w:val="en-CA"/>
              </w:rPr>
              <w:t>基因编码一种转录因子，参与甲状腺、肺和脑的发育，其基于不同细胞状</w:t>
            </w:r>
            <w:r w:rsidRPr="007849B4">
              <w:rPr>
                <w:rFonts w:ascii="Arial" w:eastAsia="思源黑体 CN Medium" w:hAnsi="Arial" w:cs="Arial" w:hint="eastAsia"/>
                <w:sz w:val="18"/>
                <w:szCs w:val="18"/>
                <w:lang w:val="en-CA"/>
              </w:rPr>
              <w:lastRenderedPageBreak/>
              <w:t>态（环境），既可以作为原癌基因也可以作为抑癌基因。</w:t>
            </w:r>
            <w:r w:rsidR="0007739F" w:rsidRPr="0007739F">
              <w:rPr>
                <w:rFonts w:ascii="Arial" w:eastAsia="思源黑体 CN Medium" w:hAnsi="Arial" w:cs="Arial" w:hint="eastAsia"/>
                <w:sz w:val="18"/>
                <w:szCs w:val="18"/>
                <w:lang w:val="en-CA"/>
              </w:rPr>
              <w:t>NKX2-1</w:t>
            </w:r>
            <w:r w:rsidR="0007739F" w:rsidRPr="0007739F">
              <w:rPr>
                <w:rFonts w:ascii="Arial" w:eastAsia="思源黑体 CN Medium" w:hAnsi="Arial" w:cs="Arial" w:hint="eastAsia"/>
                <w:sz w:val="18"/>
                <w:szCs w:val="18"/>
                <w:lang w:val="en-CA"/>
              </w:rPr>
              <w:t>选择性的表达于胚胎和成熟肺组织、甲状腺上皮细胞，并广泛分别于前脑腹侧。</w:t>
            </w:r>
          </w:p>
        </w:tc>
        <w:tc>
          <w:tcPr>
            <w:tcW w:w="4498" w:type="dxa"/>
          </w:tcPr>
          <w:p w14:paraId="6391043A" w14:textId="7A4EAF31" w:rsidR="007849B4" w:rsidRDefault="0007739F" w:rsidP="007849B4">
            <w:pPr>
              <w:autoSpaceDE w:val="0"/>
              <w:autoSpaceDN w:val="0"/>
              <w:adjustRightInd w:val="0"/>
              <w:spacing w:after="0" w:line="240" w:lineRule="auto"/>
              <w:rPr>
                <w:rFonts w:ascii="Arial" w:eastAsia="思源黑体 CN Medium" w:hAnsi="Arial" w:cs="Arial"/>
                <w:sz w:val="18"/>
                <w:szCs w:val="18"/>
                <w:lang w:val="en-CA"/>
              </w:rPr>
            </w:pPr>
            <w:r w:rsidRPr="0007739F">
              <w:rPr>
                <w:rFonts w:ascii="Arial" w:eastAsia="思源黑体 CN Medium" w:hAnsi="Arial" w:cs="Arial" w:hint="eastAsia"/>
                <w:sz w:val="18"/>
                <w:szCs w:val="18"/>
                <w:lang w:val="en-CA"/>
              </w:rPr>
              <w:lastRenderedPageBreak/>
              <w:t>NKX2-1</w:t>
            </w:r>
            <w:r w:rsidRPr="0007739F">
              <w:rPr>
                <w:rFonts w:ascii="Arial" w:eastAsia="思源黑体 CN Medium" w:hAnsi="Arial" w:cs="Arial" w:hint="eastAsia"/>
                <w:sz w:val="18"/>
                <w:szCs w:val="18"/>
                <w:lang w:val="en-CA"/>
              </w:rPr>
              <w:t>扩增最常见于肺癌，其发生频率约为肺腺癌</w:t>
            </w:r>
            <w:r w:rsidRPr="0007739F">
              <w:rPr>
                <w:rFonts w:ascii="Arial" w:eastAsia="思源黑体 CN Medium" w:hAnsi="Arial" w:cs="Arial" w:hint="eastAsia"/>
                <w:sz w:val="18"/>
                <w:szCs w:val="18"/>
                <w:lang w:val="en-CA"/>
              </w:rPr>
              <w:t>14%</w:t>
            </w:r>
            <w:r w:rsidRPr="0007739F">
              <w:rPr>
                <w:rFonts w:ascii="Arial" w:eastAsia="思源黑体 CN Medium" w:hAnsi="Arial" w:cs="Arial" w:hint="eastAsia"/>
                <w:sz w:val="18"/>
                <w:szCs w:val="18"/>
                <w:lang w:val="en-CA"/>
              </w:rPr>
              <w:t>、肺鳞癌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、前列腺腺癌</w:t>
            </w:r>
            <w:r w:rsidRPr="0007739F">
              <w:rPr>
                <w:rFonts w:ascii="Arial" w:eastAsia="思源黑体 CN Medium" w:hAnsi="Arial" w:cs="Arial" w:hint="eastAsia"/>
                <w:sz w:val="18"/>
                <w:szCs w:val="18"/>
                <w:lang w:val="en-CA"/>
              </w:rPr>
              <w:t>6%</w:t>
            </w:r>
            <w:r w:rsidRPr="0007739F">
              <w:rPr>
                <w:rFonts w:ascii="Arial" w:eastAsia="思源黑体 CN Medium" w:hAnsi="Arial" w:cs="Arial" w:hint="eastAsia"/>
                <w:sz w:val="18"/>
                <w:szCs w:val="18"/>
                <w:lang w:val="en-CA"/>
              </w:rPr>
              <w:t>、低分化及未分化</w:t>
            </w:r>
            <w:r w:rsidRPr="0007739F">
              <w:rPr>
                <w:rFonts w:ascii="Arial" w:eastAsia="思源黑体 CN Medium" w:hAnsi="Arial" w:cs="Arial" w:hint="eastAsia"/>
                <w:sz w:val="18"/>
                <w:szCs w:val="18"/>
                <w:lang w:val="en-CA"/>
              </w:rPr>
              <w:lastRenderedPageBreak/>
              <w:t>甲状腺癌</w:t>
            </w:r>
            <w:r w:rsidRPr="0007739F">
              <w:rPr>
                <w:rFonts w:ascii="Arial" w:eastAsia="思源黑体 CN Medium" w:hAnsi="Arial" w:cs="Arial" w:hint="eastAsia"/>
                <w:sz w:val="18"/>
                <w:szCs w:val="18"/>
                <w:lang w:val="en-CA"/>
              </w:rPr>
              <w:t>4%</w:t>
            </w:r>
            <w:r w:rsidRPr="0007739F">
              <w:rPr>
                <w:rFonts w:ascii="Arial" w:eastAsia="思源黑体 CN Medium" w:hAnsi="Arial" w:cs="Arial" w:hint="eastAsia"/>
                <w:sz w:val="18"/>
                <w:szCs w:val="18"/>
                <w:lang w:val="en-CA"/>
              </w:rPr>
              <w:t>。</w:t>
            </w:r>
            <w:r w:rsidRPr="0007739F">
              <w:rPr>
                <w:rFonts w:ascii="Arial" w:eastAsia="思源黑体 CN Medium" w:hAnsi="Arial" w:cs="Arial" w:hint="eastAsia"/>
                <w:sz w:val="18"/>
                <w:szCs w:val="18"/>
                <w:lang w:val="en-CA"/>
              </w:rPr>
              <w:t>NKX2-1</w:t>
            </w:r>
            <w:r w:rsidRPr="0007739F">
              <w:rPr>
                <w:rFonts w:ascii="Arial" w:eastAsia="思源黑体 CN Medium" w:hAnsi="Arial" w:cs="Arial" w:hint="eastAsia"/>
                <w:sz w:val="18"/>
                <w:szCs w:val="18"/>
                <w:lang w:val="en-CA"/>
              </w:rPr>
              <w:t>突变可见于约</w:t>
            </w:r>
            <w:r w:rsidRPr="0007739F">
              <w:rPr>
                <w:rFonts w:ascii="Arial" w:eastAsia="思源黑体 CN Medium" w:hAnsi="Arial" w:cs="Arial" w:hint="eastAsia"/>
                <w:sz w:val="18"/>
                <w:szCs w:val="18"/>
                <w:lang w:val="en-CA"/>
              </w:rPr>
              <w:t>9%</w:t>
            </w:r>
            <w:r w:rsidRPr="0007739F">
              <w:rPr>
                <w:rFonts w:ascii="Arial" w:eastAsia="思源黑体 CN Medium" w:hAnsi="Arial" w:cs="Arial" w:hint="eastAsia"/>
                <w:sz w:val="18"/>
                <w:szCs w:val="18"/>
                <w:lang w:val="en-CA"/>
              </w:rPr>
              <w:t>胰腺腺泡细胞癌、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子宫癌肉瘤，而在其他肿瘤少见。</w:t>
            </w:r>
            <w:r w:rsidR="00A0075A" w:rsidRPr="007849B4">
              <w:rPr>
                <w:rFonts w:ascii="Arial" w:eastAsia="思源黑体 CN Medium" w:hAnsi="Arial" w:cs="Arial" w:hint="eastAsia"/>
                <w:sz w:val="18"/>
                <w:szCs w:val="18"/>
                <w:lang w:val="en-CA"/>
              </w:rPr>
              <w:t>NKX2-1</w:t>
            </w:r>
            <w:r w:rsidR="00A0075A" w:rsidRPr="007849B4">
              <w:rPr>
                <w:rFonts w:ascii="Arial" w:eastAsia="思源黑体 CN Medium" w:hAnsi="Arial" w:cs="Arial" w:hint="eastAsia"/>
                <w:sz w:val="18"/>
                <w:szCs w:val="18"/>
                <w:lang w:val="en-CA"/>
              </w:rPr>
              <w:t>基因扩增可能与肺腺癌预后相关。</w:t>
            </w:r>
          </w:p>
        </w:tc>
      </w:tr>
      <w:tr w:rsidR="007849B4" w14:paraId="6F53B7BA" w14:textId="77777777" w:rsidTr="00086956">
        <w:tc>
          <w:tcPr>
            <w:tcW w:w="2048" w:type="dxa"/>
            <w:vAlign w:val="center"/>
          </w:tcPr>
          <w:p w14:paraId="6AB03096" w14:textId="77777777" w:rsidR="007849B4" w:rsidRDefault="007849B4" w:rsidP="007849B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NRAS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444E155" w14:textId="77777777" w:rsidR="007849B4" w:rsidRDefault="007849B4" w:rsidP="007849B4">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NM_002524.5 </w:t>
            </w:r>
          </w:p>
        </w:tc>
        <w:tc>
          <w:tcPr>
            <w:tcW w:w="3541" w:type="dxa"/>
          </w:tcPr>
          <w:p w14:paraId="61853080" w14:textId="77777777" w:rsidR="007849B4" w:rsidRDefault="007849B4" w:rsidP="007849B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基因家族，又名成神经细胞瘤鼠肉瘤癌基因，首次从成神经细胞瘤中分离得到。</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基因编码蛋白为</w:t>
            </w:r>
            <w:r>
              <w:rPr>
                <w:rFonts w:ascii="Arial" w:eastAsia="思源黑体 CN Medium" w:hAnsi="Arial" w:cs="Arial" w:hint="eastAsia"/>
                <w:sz w:val="18"/>
                <w:szCs w:val="18"/>
                <w:lang w:val="en-CA"/>
              </w:rPr>
              <w:t>p21Ras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p21</w:t>
            </w:r>
            <w:r>
              <w:rPr>
                <w:rFonts w:ascii="Arial" w:eastAsia="思源黑体 CN Medium" w:hAnsi="Arial" w:cs="Arial" w:hint="eastAsia"/>
                <w:sz w:val="18"/>
                <w:szCs w:val="18"/>
                <w:lang w:val="en-CA"/>
              </w:rPr>
              <w:t>是一种膜结合</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蛋白，参与信号传导途径。在正常细胞中，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以非活化状态（</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结合型）存在，当受到外源信号刺激，</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发生磷酸化，构象改变而成为活化的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结合型，刺激下游信号传导，导致肿瘤的发生。</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基因突变与体细胞直肠癌、滤泡性甲状腺癌、自身免疫淋巴细胞增生症、</w:t>
            </w:r>
            <w:r>
              <w:rPr>
                <w:rFonts w:ascii="Arial" w:eastAsia="思源黑体 CN Medium" w:hAnsi="Arial" w:cs="Arial" w:hint="eastAsia"/>
                <w:sz w:val="18"/>
                <w:szCs w:val="18"/>
                <w:lang w:val="en-CA"/>
              </w:rPr>
              <w:t>Noonan</w:t>
            </w:r>
            <w:r>
              <w:rPr>
                <w:rFonts w:ascii="Arial" w:eastAsia="思源黑体 CN Medium" w:hAnsi="Arial" w:cs="Arial" w:hint="eastAsia"/>
                <w:sz w:val="18"/>
                <w:szCs w:val="18"/>
                <w:lang w:val="en-CA"/>
              </w:rPr>
              <w:t>综合症以及青少年</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单核细胞白血病相关。</w:t>
            </w:r>
          </w:p>
        </w:tc>
        <w:tc>
          <w:tcPr>
            <w:tcW w:w="4498" w:type="dxa"/>
          </w:tcPr>
          <w:p w14:paraId="4DA2884C" w14:textId="77777777" w:rsidR="007849B4" w:rsidRDefault="007849B4" w:rsidP="007849B4">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基因最常见的激活方式为编码区内点突变。研究显示，超过</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的恶性黑色素瘤患者存在</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基因突变，且突变主要位于第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位密码子，其中尤以第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位密码子突变率最高。这些位点的</w:t>
            </w:r>
            <w:proofErr w:type="gramStart"/>
            <w:r>
              <w:rPr>
                <w:rFonts w:ascii="Arial" w:eastAsia="思源黑体 CN Medium" w:hAnsi="Arial" w:cs="Arial" w:hint="eastAsia"/>
                <w:sz w:val="18"/>
                <w:szCs w:val="18"/>
                <w:lang w:val="en-CA"/>
              </w:rPr>
              <w:t>致瘤性点突变</w:t>
            </w:r>
            <w:proofErr w:type="gramEnd"/>
            <w:r>
              <w:rPr>
                <w:rFonts w:ascii="Arial" w:eastAsia="思源黑体 CN Medium" w:hAnsi="Arial" w:cs="Arial" w:hint="eastAsia"/>
                <w:sz w:val="18"/>
                <w:szCs w:val="18"/>
                <w:lang w:val="en-CA"/>
              </w:rPr>
              <w:t>降低了</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蛋白水解</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的能力，其结果导致</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持续性结合，引起下游通路持续性激活，使细胞产生不依赖于生长因子的恶性增殖，导致</w:t>
            </w:r>
            <w:proofErr w:type="gramStart"/>
            <w:r>
              <w:rPr>
                <w:rFonts w:ascii="Arial" w:eastAsia="思源黑体 CN Medium" w:hAnsi="Arial" w:cs="Arial" w:hint="eastAsia"/>
                <w:sz w:val="18"/>
                <w:szCs w:val="18"/>
                <w:lang w:val="en-CA"/>
              </w:rPr>
              <w:t>了恶黑的</w:t>
            </w:r>
            <w:proofErr w:type="gramEnd"/>
            <w:r>
              <w:rPr>
                <w:rFonts w:ascii="Arial" w:eastAsia="思源黑体 CN Medium" w:hAnsi="Arial" w:cs="Arial" w:hint="eastAsia"/>
                <w:sz w:val="18"/>
                <w:szCs w:val="18"/>
                <w:lang w:val="en-CA"/>
              </w:rPr>
              <w:t>发生。</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基因突变在骨髓增生异常综合症（</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）检出率达</w:t>
            </w:r>
            <w:r>
              <w:rPr>
                <w:rFonts w:ascii="Arial" w:eastAsia="思源黑体 CN Medium" w:hAnsi="Arial" w:cs="Arial" w:hint="eastAsia"/>
                <w:sz w:val="18"/>
                <w:szCs w:val="18"/>
                <w:lang w:val="en-CA"/>
              </w:rPr>
              <w:t>20%-50%</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密码子突变最为多见。</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NRas61</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NRas12-13</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）可能是</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发生发展的原因之一；可能是通过突变导致编码的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蛋白构型改变，使其处于功能持续活化状态，从而激活</w:t>
            </w:r>
            <w:r>
              <w:rPr>
                <w:rFonts w:ascii="Arial" w:eastAsia="思源黑体 CN Medium" w:hAnsi="Arial" w:cs="Arial" w:hint="eastAsia"/>
                <w:sz w:val="18"/>
                <w:szCs w:val="18"/>
                <w:lang w:val="en-CA"/>
              </w:rPr>
              <w:t>Raf-Mek-Erk</w:t>
            </w:r>
            <w:r>
              <w:rPr>
                <w:rFonts w:ascii="Arial" w:eastAsia="思源黑体 CN Medium" w:hAnsi="Arial" w:cs="Arial" w:hint="eastAsia"/>
                <w:sz w:val="18"/>
                <w:szCs w:val="18"/>
                <w:lang w:val="en-CA"/>
              </w:rPr>
              <w:t>增殖和</w:t>
            </w:r>
            <w:r>
              <w:rPr>
                <w:rFonts w:ascii="Arial" w:eastAsia="思源黑体 CN Medium" w:hAnsi="Arial" w:cs="Arial" w:hint="eastAsia"/>
                <w:sz w:val="18"/>
                <w:szCs w:val="18"/>
                <w:lang w:val="en-CA"/>
              </w:rPr>
              <w:t>P13K-Akt</w:t>
            </w:r>
            <w:r>
              <w:rPr>
                <w:rFonts w:ascii="Arial" w:eastAsia="思源黑体 CN Medium" w:hAnsi="Arial" w:cs="Arial" w:hint="eastAsia"/>
                <w:sz w:val="18"/>
                <w:szCs w:val="18"/>
                <w:lang w:val="en-CA"/>
              </w:rPr>
              <w:t>抗凋亡两条途径等下游信号传导通路，最终导致</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的发生。</w:t>
            </w:r>
          </w:p>
        </w:tc>
      </w:tr>
      <w:tr w:rsidR="00465A6B" w14:paraId="5AA1AF60" w14:textId="77777777" w:rsidTr="00086956">
        <w:tc>
          <w:tcPr>
            <w:tcW w:w="2048" w:type="dxa"/>
            <w:vAlign w:val="center"/>
          </w:tcPr>
          <w:p w14:paraId="01C5C61A" w14:textId="405B7A8A" w:rsidR="00465A6B" w:rsidRPr="008F3BF4" w:rsidRDefault="00465A6B" w:rsidP="00465A6B">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NRG1</w:t>
            </w:r>
            <w:r w:rsidRPr="008F3BF4">
              <w:rPr>
                <w:rFonts w:ascii="Arial" w:eastAsia="思源黑体 CN Medium" w:hAnsi="Arial" w:cs="Arial" w:hint="eastAsia"/>
                <w:b/>
                <w:color w:val="006EC0"/>
                <w:sz w:val="21"/>
                <w:szCs w:val="21"/>
                <w:lang w:val="en-CA"/>
              </w:rPr>
              <w:t>基因</w:t>
            </w:r>
            <w:r w:rsidRPr="008F3BF4">
              <w:rPr>
                <w:rFonts w:ascii="Arial" w:eastAsia="思源黑体 CN Medium" w:hAnsi="Arial" w:cs="Arial" w:hint="eastAsia"/>
                <w:b/>
                <w:color w:val="006EC0"/>
                <w:sz w:val="21"/>
                <w:szCs w:val="21"/>
                <w:lang w:val="en-CA"/>
              </w:rPr>
              <w:t xml:space="preserve"> </w:t>
            </w:r>
          </w:p>
          <w:p w14:paraId="4ABFA18D" w14:textId="65B29CB0" w:rsidR="00465A6B" w:rsidRPr="008F3BF4" w:rsidRDefault="00350097" w:rsidP="00465A6B">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NM_013964.5</w:t>
            </w:r>
            <w:r w:rsidR="00465A6B" w:rsidRPr="008F3BF4">
              <w:rPr>
                <w:rFonts w:ascii="Arial" w:eastAsia="思源黑体 CN Medium" w:hAnsi="Arial" w:cs="Arial"/>
                <w:b/>
                <w:color w:val="006EC0"/>
                <w:sz w:val="21"/>
                <w:szCs w:val="21"/>
                <w:lang w:val="en-CA"/>
              </w:rPr>
              <w:t xml:space="preserve"> </w:t>
            </w:r>
          </w:p>
        </w:tc>
        <w:tc>
          <w:tcPr>
            <w:tcW w:w="3541" w:type="dxa"/>
          </w:tcPr>
          <w:p w14:paraId="34A57EF5" w14:textId="68ACF833" w:rsidR="00465A6B" w:rsidRDefault="004A540A" w:rsidP="00465A6B">
            <w:pPr>
              <w:autoSpaceDE w:val="0"/>
              <w:autoSpaceDN w:val="0"/>
              <w:adjustRightInd w:val="0"/>
              <w:spacing w:after="0" w:line="240" w:lineRule="auto"/>
              <w:rPr>
                <w:rFonts w:ascii="Arial" w:eastAsia="思源黑体 CN Medium" w:hAnsi="Arial" w:cs="Arial"/>
                <w:sz w:val="18"/>
                <w:szCs w:val="18"/>
                <w:lang w:val="en-CA"/>
              </w:rPr>
            </w:pP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基因属于原癌基因，编码的蛋白是一种能与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）和</w:t>
            </w:r>
            <w:r w:rsidRPr="004A540A">
              <w:rPr>
                <w:rFonts w:ascii="Arial" w:eastAsia="思源黑体 CN Medium" w:hAnsi="Arial" w:cs="Arial" w:hint="eastAsia"/>
                <w:sz w:val="18"/>
                <w:szCs w:val="18"/>
                <w:lang w:val="en-CA"/>
              </w:rPr>
              <w:t>Erbb4</w:t>
            </w:r>
            <w:r w:rsidRPr="004A540A">
              <w:rPr>
                <w:rFonts w:ascii="Arial" w:eastAsia="思源黑体 CN Medium" w:hAnsi="Arial" w:cs="Arial" w:hint="eastAsia"/>
                <w:sz w:val="18"/>
                <w:szCs w:val="18"/>
                <w:lang w:val="en-CA"/>
              </w:rPr>
              <w:t>结合的配体，它们与其他</w:t>
            </w:r>
            <w:r w:rsidRPr="004A540A">
              <w:rPr>
                <w:rFonts w:ascii="Arial" w:eastAsia="思源黑体 CN Medium" w:hAnsi="Arial" w:cs="Arial" w:hint="eastAsia"/>
                <w:sz w:val="18"/>
                <w:szCs w:val="18"/>
                <w:lang w:val="en-CA"/>
              </w:rPr>
              <w:t>ERBB</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w:t>
            </w:r>
            <w:r w:rsidRPr="004A540A">
              <w:rPr>
                <w:rFonts w:ascii="Arial" w:eastAsia="思源黑体 CN Medium" w:hAnsi="Arial" w:cs="Arial" w:hint="eastAsia"/>
                <w:sz w:val="18"/>
                <w:szCs w:val="18"/>
                <w:lang w:val="en-CA"/>
              </w:rPr>
              <w:t>）家族受体结合后形成二聚体，并可能导致下游信号通路的激活。</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融合已被证明与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）结合，导致</w:t>
            </w:r>
            <w:r w:rsidRPr="004A540A">
              <w:rPr>
                <w:rFonts w:ascii="Arial" w:eastAsia="思源黑体 CN Medium" w:hAnsi="Arial" w:cs="Arial" w:hint="eastAsia"/>
                <w:sz w:val="18"/>
                <w:szCs w:val="18"/>
                <w:lang w:val="en-CA"/>
              </w:rPr>
              <w:t>erbbb3-Erbb2</w:t>
            </w:r>
            <w:r w:rsidRPr="004A540A">
              <w:rPr>
                <w:rFonts w:ascii="Arial" w:eastAsia="思源黑体 CN Medium" w:hAnsi="Arial" w:cs="Arial" w:hint="eastAsia"/>
                <w:sz w:val="18"/>
                <w:szCs w:val="18"/>
                <w:lang w:val="en-CA"/>
              </w:rPr>
              <w:t>异二聚体的形成，并已在肺腺癌中被发现。</w:t>
            </w:r>
          </w:p>
        </w:tc>
        <w:tc>
          <w:tcPr>
            <w:tcW w:w="4498" w:type="dxa"/>
          </w:tcPr>
          <w:p w14:paraId="4C044396" w14:textId="6958DBD3" w:rsidR="00465A6B" w:rsidRDefault="00761B67" w:rsidP="00465A6B">
            <w:pPr>
              <w:autoSpaceDE w:val="0"/>
              <w:autoSpaceDN w:val="0"/>
              <w:adjustRightInd w:val="0"/>
              <w:spacing w:after="0" w:line="240" w:lineRule="auto"/>
              <w:rPr>
                <w:rFonts w:ascii="Arial" w:eastAsia="思源黑体 CN Medium" w:hAnsi="Arial" w:cs="Arial"/>
                <w:sz w:val="18"/>
                <w:szCs w:val="18"/>
                <w:lang w:val="en-CA"/>
              </w:rPr>
            </w:pPr>
            <w:r w:rsidRPr="00761B67">
              <w:rPr>
                <w:rFonts w:ascii="Arial" w:eastAsia="思源黑体 CN Medium" w:hAnsi="Arial" w:cs="Arial" w:hint="eastAsia"/>
                <w:sz w:val="18"/>
                <w:szCs w:val="18"/>
                <w:lang w:val="en-CA"/>
              </w:rPr>
              <w:t>NRG1</w:t>
            </w:r>
            <w:r w:rsidRPr="00761B67">
              <w:rPr>
                <w:rFonts w:ascii="Arial" w:eastAsia="思源黑体 CN Medium" w:hAnsi="Arial" w:cs="Arial" w:hint="eastAsia"/>
                <w:sz w:val="18"/>
                <w:szCs w:val="18"/>
                <w:lang w:val="en-CA"/>
              </w:rPr>
              <w:t>可与多个基因形成融合，</w:t>
            </w:r>
            <w:r w:rsidR="007B40D1" w:rsidRPr="007B40D1">
              <w:rPr>
                <w:rFonts w:ascii="Arial" w:eastAsia="思源黑体 CN Medium" w:hAnsi="Arial" w:cs="Arial" w:hint="eastAsia"/>
                <w:sz w:val="18"/>
                <w:szCs w:val="18"/>
                <w:lang w:val="en-CA"/>
              </w:rPr>
              <w:t>其中以</w:t>
            </w:r>
            <w:r w:rsidR="007B40D1" w:rsidRPr="007B40D1">
              <w:rPr>
                <w:rFonts w:ascii="Arial" w:eastAsia="思源黑体 CN Medium" w:hAnsi="Arial" w:cs="Arial" w:hint="eastAsia"/>
                <w:sz w:val="18"/>
                <w:szCs w:val="18"/>
                <w:lang w:val="en-CA"/>
              </w:rPr>
              <w:t>CD74-NRG1</w:t>
            </w:r>
            <w:r w:rsidR="007B40D1" w:rsidRPr="007B40D1">
              <w:rPr>
                <w:rFonts w:ascii="Arial" w:eastAsia="思源黑体 CN Medium" w:hAnsi="Arial" w:cs="Arial" w:hint="eastAsia"/>
                <w:sz w:val="18"/>
                <w:szCs w:val="18"/>
                <w:lang w:val="en-CA"/>
              </w:rPr>
              <w:t>融合最为常见。</w:t>
            </w:r>
            <w:r w:rsidR="00B50548" w:rsidRPr="00B50548">
              <w:rPr>
                <w:rFonts w:ascii="Arial" w:eastAsia="思源黑体 CN Medium" w:hAnsi="Arial" w:cs="Arial" w:hint="eastAsia"/>
                <w:sz w:val="18"/>
                <w:szCs w:val="18"/>
                <w:lang w:val="en-CA"/>
              </w:rPr>
              <w:t>由</w:t>
            </w:r>
            <w:r w:rsidR="00B50548" w:rsidRPr="00B50548">
              <w:rPr>
                <w:rFonts w:ascii="Arial" w:eastAsia="思源黑体 CN Medium" w:hAnsi="Arial" w:cs="Arial" w:hint="eastAsia"/>
                <w:sz w:val="18"/>
                <w:szCs w:val="18"/>
                <w:lang w:val="en-CA"/>
              </w:rPr>
              <w:t>NRG1</w:t>
            </w:r>
            <w:r w:rsidR="00B50548" w:rsidRPr="00B50548">
              <w:rPr>
                <w:rFonts w:ascii="Arial" w:eastAsia="思源黑体 CN Medium" w:hAnsi="Arial" w:cs="Arial" w:hint="eastAsia"/>
                <w:sz w:val="18"/>
                <w:szCs w:val="18"/>
                <w:lang w:val="en-CA"/>
              </w:rPr>
              <w:t>融合驱动的肿瘤的发生率较低，发生率不到</w:t>
            </w:r>
            <w:r w:rsidR="00B50548" w:rsidRPr="00B50548">
              <w:rPr>
                <w:rFonts w:ascii="Arial" w:eastAsia="思源黑体 CN Medium" w:hAnsi="Arial" w:cs="Arial" w:hint="eastAsia"/>
                <w:sz w:val="18"/>
                <w:szCs w:val="18"/>
                <w:lang w:val="en-CA"/>
              </w:rPr>
              <w:t>1</w:t>
            </w:r>
            <w:r w:rsidR="00B50548" w:rsidRPr="00B50548">
              <w:rPr>
                <w:rFonts w:ascii="Arial" w:eastAsia="思源黑体 CN Medium" w:hAnsi="Arial" w:cs="Arial" w:hint="eastAsia"/>
                <w:sz w:val="18"/>
                <w:szCs w:val="18"/>
                <w:lang w:val="en-CA"/>
              </w:rPr>
              <w:t>％，但在浸润性黏液腺癌</w:t>
            </w:r>
            <w:r w:rsidR="00B50548" w:rsidRPr="00B50548">
              <w:rPr>
                <w:rFonts w:ascii="Arial" w:eastAsia="思源黑体 CN Medium" w:hAnsi="Arial" w:cs="Arial" w:hint="eastAsia"/>
                <w:sz w:val="18"/>
                <w:szCs w:val="18"/>
                <w:lang w:val="en-CA"/>
              </w:rPr>
              <w:t>(IMA)</w:t>
            </w:r>
            <w:r w:rsidR="00B50548" w:rsidRPr="00B50548">
              <w:rPr>
                <w:rFonts w:ascii="Arial" w:eastAsia="思源黑体 CN Medium" w:hAnsi="Arial" w:cs="Arial" w:hint="eastAsia"/>
                <w:sz w:val="18"/>
                <w:szCs w:val="18"/>
                <w:lang w:val="en-CA"/>
              </w:rPr>
              <w:t>中发生率最高</w:t>
            </w:r>
            <w:r w:rsidR="00341525">
              <w:rPr>
                <w:rFonts w:ascii="Arial" w:eastAsia="思源黑体 CN Medium" w:hAnsi="Arial" w:cs="Arial" w:hint="eastAsia"/>
                <w:sz w:val="18"/>
                <w:szCs w:val="18"/>
                <w:lang w:val="en-CA"/>
              </w:rPr>
              <w:t>，</w:t>
            </w:r>
            <w:r w:rsidR="00341525" w:rsidRPr="00341525">
              <w:rPr>
                <w:rFonts w:ascii="Arial" w:eastAsia="思源黑体 CN Medium" w:hAnsi="Arial" w:cs="Arial" w:hint="eastAsia"/>
                <w:sz w:val="18"/>
                <w:szCs w:val="18"/>
                <w:lang w:val="en-CA"/>
              </w:rPr>
              <w:t>亦可见于胆囊癌、胰腺癌、肾细胞癌、卵巢癌、乳腺癌、肉瘤、膀胱癌、结直肠癌等</w:t>
            </w:r>
            <w:r w:rsidRPr="00761B67">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2021</w:t>
            </w:r>
            <w:r w:rsidRPr="004A540A">
              <w:rPr>
                <w:rFonts w:ascii="Arial" w:eastAsia="思源黑体 CN Medium" w:hAnsi="Arial" w:cs="Arial" w:hint="eastAsia"/>
                <w:sz w:val="18"/>
                <w:szCs w:val="18"/>
                <w:lang w:val="en-CA"/>
              </w:rPr>
              <w:t>年</w:t>
            </w:r>
            <w:r w:rsidRPr="004A540A">
              <w:rPr>
                <w:rFonts w:ascii="Arial" w:eastAsia="思源黑体 CN Medium" w:hAnsi="Arial" w:cs="Arial" w:hint="eastAsia"/>
                <w:sz w:val="18"/>
                <w:szCs w:val="18"/>
                <w:lang w:val="en-CA"/>
              </w:rPr>
              <w:t>1</w:t>
            </w:r>
            <w:r w:rsidRPr="004A540A">
              <w:rPr>
                <w:rFonts w:ascii="Arial" w:eastAsia="思源黑体 CN Medium" w:hAnsi="Arial" w:cs="Arial" w:hint="eastAsia"/>
                <w:sz w:val="18"/>
                <w:szCs w:val="18"/>
                <w:lang w:val="en-CA"/>
              </w:rPr>
              <w:t>月，</w:t>
            </w:r>
            <w:r w:rsidRPr="004A540A">
              <w:rPr>
                <w:rFonts w:ascii="Arial" w:eastAsia="思源黑体 CN Medium" w:hAnsi="Arial" w:cs="Arial" w:hint="eastAsia"/>
                <w:sz w:val="18"/>
                <w:szCs w:val="18"/>
                <w:lang w:val="en-CA"/>
              </w:rPr>
              <w:t>FDA</w:t>
            </w:r>
            <w:r w:rsidRPr="004A540A">
              <w:rPr>
                <w:rFonts w:ascii="Arial" w:eastAsia="思源黑体 CN Medium" w:hAnsi="Arial" w:cs="Arial" w:hint="eastAsia"/>
                <w:sz w:val="18"/>
                <w:szCs w:val="18"/>
                <w:lang w:val="en-CA"/>
              </w:rPr>
              <w:t>已授予</w:t>
            </w:r>
            <w:r w:rsidRPr="004A540A">
              <w:rPr>
                <w:rFonts w:ascii="Arial" w:eastAsia="思源黑体 CN Medium" w:hAnsi="Arial" w:cs="Arial" w:hint="eastAsia"/>
                <w:sz w:val="18"/>
                <w:szCs w:val="18"/>
                <w:lang w:val="en-CA"/>
              </w:rPr>
              <w:t>Zenocutuzumab</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Zeno</w:t>
            </w:r>
            <w:r w:rsidRPr="004A540A">
              <w:rPr>
                <w:rFonts w:ascii="Arial" w:eastAsia="思源黑体 CN Medium" w:hAnsi="Arial" w:cs="Arial" w:hint="eastAsia"/>
                <w:sz w:val="18"/>
                <w:szCs w:val="18"/>
                <w:lang w:val="en-CA"/>
              </w:rPr>
              <w:t>）快速通道资格，用于治疗接受标准疗法后发生进展的携带</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基因融合的转移性实体瘤患者（</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癌症）。</w:t>
            </w:r>
          </w:p>
        </w:tc>
      </w:tr>
      <w:tr w:rsidR="00465A6B" w14:paraId="78CD63EF" w14:textId="77777777" w:rsidTr="00086956">
        <w:tc>
          <w:tcPr>
            <w:tcW w:w="2048" w:type="dxa"/>
            <w:vAlign w:val="center"/>
          </w:tcPr>
          <w:p w14:paraId="79BC5EE4" w14:textId="77777777" w:rsidR="00465A6B" w:rsidRPr="00553447" w:rsidRDefault="00465A6B" w:rsidP="00465A6B">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A9148A3" w14:textId="6CE18014" w:rsidR="00465A6B" w:rsidRPr="00AE25E5" w:rsidRDefault="00AE25E5" w:rsidP="00465A6B">
            <w:pPr>
              <w:tabs>
                <w:tab w:val="left" w:pos="3495"/>
              </w:tabs>
              <w:spacing w:after="0" w:line="240" w:lineRule="auto"/>
              <w:rPr>
                <w:rFonts w:ascii="Arial" w:eastAsia="思源黑体 CN Medium" w:hAnsi="Arial" w:cs="Arial"/>
                <w:b/>
                <w:color w:val="006EC0"/>
                <w:sz w:val="21"/>
                <w:szCs w:val="21"/>
                <w:highlight w:val="yellow"/>
                <w:lang w:val="en-CA"/>
              </w:rPr>
            </w:pPr>
            <w:r w:rsidRPr="00553447">
              <w:rPr>
                <w:rFonts w:ascii="Arial" w:eastAsia="思源黑体 CN Medium" w:hAnsi="Arial" w:cs="Arial"/>
                <w:b/>
                <w:color w:val="006EC0"/>
                <w:sz w:val="21"/>
                <w:szCs w:val="21"/>
                <w:lang w:val="en-CA"/>
              </w:rPr>
              <w:t>NM_002529.4</w:t>
            </w:r>
          </w:p>
        </w:tc>
        <w:tc>
          <w:tcPr>
            <w:tcW w:w="3541" w:type="dxa"/>
          </w:tcPr>
          <w:p w14:paraId="429C8023" w14:textId="77777777" w:rsidR="00465A6B" w:rsidRDefault="00465A6B" w:rsidP="00465A6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基因编码一种含酪氨酸激酶（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）的受体，即细胞表面跨膜蛋白</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神经生长因子（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）受体，它在中枢和外周神经系统的生长、发育和成熟过程中扮演着非常重要的作用，在神经损伤后的修复中也起着关键作用，是</w:t>
            </w:r>
            <w:proofErr w:type="gramStart"/>
            <w:r>
              <w:rPr>
                <w:rFonts w:ascii="Arial" w:eastAsia="思源黑体 CN Medium" w:hAnsi="Arial" w:cs="Arial" w:hint="eastAsia"/>
                <w:sz w:val="18"/>
                <w:szCs w:val="18"/>
                <w:lang w:val="en-CA"/>
              </w:rPr>
              <w:t>一类正</w:t>
            </w:r>
            <w:proofErr w:type="gramEnd"/>
            <w:r>
              <w:rPr>
                <w:rFonts w:ascii="Arial" w:eastAsia="思源黑体 CN Medium" w:hAnsi="Arial" w:cs="Arial" w:hint="eastAsia"/>
                <w:sz w:val="18"/>
                <w:szCs w:val="18"/>
                <w:lang w:val="en-CA"/>
              </w:rPr>
              <w:lastRenderedPageBreak/>
              <w:t>性调节作用受体，它还促进淋巴细胞、角化细胞和前列腺细胞的增殖分化。</w:t>
            </w:r>
          </w:p>
        </w:tc>
        <w:tc>
          <w:tcPr>
            <w:tcW w:w="4498" w:type="dxa"/>
          </w:tcPr>
          <w:p w14:paraId="08ECA046" w14:textId="77777777" w:rsidR="00465A6B" w:rsidRDefault="00465A6B" w:rsidP="00465A6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在甲状腺乳头状癌（</w:t>
            </w:r>
            <w:r>
              <w:rPr>
                <w:rFonts w:ascii="Arial" w:eastAsia="思源黑体 CN Medium" w:hAnsi="Arial" w:cs="Arial" w:hint="eastAsia"/>
                <w:sz w:val="18"/>
                <w:szCs w:val="18"/>
                <w:lang w:val="en-CA"/>
              </w:rPr>
              <w:t>PTC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区域与其他基因</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端相连接，从而发生</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基因重排，形成</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的重排基因，导致癌症的发生，包括</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NTRK1-TPM3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TRK-T2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NTRK1-TFG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致癌基因在甲状腺恶变过程中起着直接作用，并且是癌变进程中早期事件，</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可作为判断甲状腺结节良恶性病变一</w:t>
            </w:r>
            <w:r>
              <w:rPr>
                <w:rFonts w:ascii="Arial" w:eastAsia="思源黑体 CN Medium" w:hAnsi="Arial" w:cs="Arial" w:hint="eastAsia"/>
                <w:sz w:val="18"/>
                <w:szCs w:val="18"/>
                <w:lang w:val="en-CA"/>
              </w:rPr>
              <w:lastRenderedPageBreak/>
              <w:t>项指标。携带</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的转基因小鼠甲状腺滤泡上皮细胞可出现增生和恶变为乳头状癌。</w:t>
            </w:r>
            <w:r>
              <w:rPr>
                <w:rFonts w:ascii="Arial" w:eastAsia="思源黑体 CN Medium" w:hAnsi="Arial" w:cs="Arial" w:hint="eastAsia"/>
                <w:sz w:val="18"/>
                <w:szCs w:val="18"/>
                <w:lang w:val="en-CA"/>
              </w:rPr>
              <w:t>MPRIP-NTRK1(M21;N14)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CD74-NTRK1(C8;N12)</w:t>
            </w:r>
            <w:r>
              <w:rPr>
                <w:rFonts w:ascii="Arial" w:eastAsia="思源黑体 CN Medium" w:hAnsi="Arial" w:cs="Arial" w:hint="eastAsia"/>
                <w:sz w:val="18"/>
                <w:szCs w:val="18"/>
                <w:lang w:val="en-CA"/>
              </w:rPr>
              <w:t>融合基因是肺腺癌的致癌基因，是肺癌新的癌基因靶点。</w:t>
            </w:r>
          </w:p>
        </w:tc>
      </w:tr>
      <w:tr w:rsidR="004A5D4F" w14:paraId="49E0F03A" w14:textId="77777777" w:rsidTr="00086956">
        <w:tc>
          <w:tcPr>
            <w:tcW w:w="2048" w:type="dxa"/>
            <w:vAlign w:val="center"/>
          </w:tcPr>
          <w:p w14:paraId="7BA3AAD3" w14:textId="4A4AD5C8" w:rsidR="004A5D4F" w:rsidRPr="00553447" w:rsidRDefault="004A5D4F"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NTRK</w:t>
            </w:r>
            <w:r w:rsidR="007B40D1" w:rsidRPr="00553447">
              <w:rPr>
                <w:rFonts w:ascii="Arial" w:eastAsia="思源黑体 CN Medium" w:hAnsi="Arial" w:cs="Arial" w:hint="eastAsia"/>
                <w:b/>
                <w:color w:val="006EC0"/>
                <w:sz w:val="21"/>
                <w:szCs w:val="21"/>
                <w:lang w:val="en-CA"/>
              </w:rPr>
              <w:t>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D4DD005" w14:textId="3EAD34E4" w:rsidR="004A5D4F" w:rsidRPr="00553447" w:rsidRDefault="00AE25E5"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NM_006180.6</w:t>
            </w:r>
          </w:p>
        </w:tc>
        <w:tc>
          <w:tcPr>
            <w:tcW w:w="3541" w:type="dxa"/>
          </w:tcPr>
          <w:p w14:paraId="4D321BA5" w14:textId="41C1FDC1" w:rsidR="004A5D4F" w:rsidRDefault="001553B5"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w:t>
            </w:r>
            <w:r>
              <w:rPr>
                <w:rFonts w:ascii="Arial" w:eastAsia="思源黑体 CN Medium" w:hAnsi="Arial" w:cs="Arial"/>
                <w:sz w:val="18"/>
                <w:szCs w:val="18"/>
                <w:lang w:val="en-CA"/>
              </w:rPr>
              <w:t>B</w:t>
            </w:r>
            <w:r>
              <w:rPr>
                <w:rFonts w:ascii="Arial" w:eastAsia="思源黑体 CN Medium" w:hAnsi="Arial" w:cs="Arial" w:hint="eastAsia"/>
                <w:sz w:val="18"/>
                <w:szCs w:val="18"/>
                <w:lang w:val="en-CA"/>
              </w:rPr>
              <w:t>。</w:t>
            </w:r>
            <w:r w:rsidR="004A5D4F" w:rsidRPr="004A5D4F">
              <w:rPr>
                <w:rFonts w:ascii="Arial" w:eastAsia="思源黑体 CN Medium" w:hAnsi="Arial" w:cs="Arial" w:hint="eastAsia"/>
                <w:sz w:val="18"/>
                <w:szCs w:val="18"/>
                <w:lang w:val="en-CA"/>
              </w:rPr>
              <w:t>NTRK2</w:t>
            </w:r>
            <w:r w:rsidR="00616D52" w:rsidRPr="00616D52">
              <w:rPr>
                <w:rFonts w:ascii="Arial" w:eastAsia="思源黑体 CN Medium" w:hAnsi="Arial" w:cs="Arial" w:hint="eastAsia"/>
                <w:sz w:val="18"/>
                <w:szCs w:val="18"/>
                <w:lang w:val="en-CA"/>
              </w:rPr>
              <w:t>是脑源性神经营养因子（</w:t>
            </w:r>
            <w:r w:rsidR="00616D52" w:rsidRPr="00616D52">
              <w:rPr>
                <w:rFonts w:ascii="Arial" w:eastAsia="思源黑体 CN Medium" w:hAnsi="Arial" w:cs="Arial" w:hint="eastAsia"/>
                <w:sz w:val="18"/>
                <w:szCs w:val="18"/>
                <w:lang w:val="en-CA"/>
              </w:rPr>
              <w:t>brain-derived neurotrophic factor, BDNF</w:t>
            </w:r>
            <w:r w:rsidR="00616D52" w:rsidRPr="00616D52">
              <w:rPr>
                <w:rFonts w:ascii="Arial" w:eastAsia="思源黑体 CN Medium" w:hAnsi="Arial" w:cs="Arial" w:hint="eastAsia"/>
                <w:sz w:val="18"/>
                <w:szCs w:val="18"/>
                <w:lang w:val="en-CA"/>
              </w:rPr>
              <w:t>）的受体，也是数种神经营养素（</w:t>
            </w:r>
            <w:r w:rsidR="00616D52" w:rsidRPr="00616D52">
              <w:rPr>
                <w:rFonts w:ascii="Arial" w:eastAsia="思源黑体 CN Medium" w:hAnsi="Arial" w:cs="Arial" w:hint="eastAsia"/>
                <w:sz w:val="18"/>
                <w:szCs w:val="18"/>
                <w:lang w:val="en-CA"/>
              </w:rPr>
              <w:t>neurotrophin</w:t>
            </w:r>
            <w:r w:rsidR="00B94042">
              <w:rPr>
                <w:rFonts w:ascii="Arial" w:eastAsia="思源黑体 CN Medium" w:hAnsi="Arial" w:cs="Arial" w:hint="eastAsia"/>
                <w:sz w:val="18"/>
                <w:szCs w:val="18"/>
                <w:lang w:val="en-CA"/>
              </w:rPr>
              <w:t>，</w:t>
            </w:r>
            <w:proofErr w:type="gramStart"/>
            <w:r w:rsidR="00616D52" w:rsidRPr="00616D52">
              <w:rPr>
                <w:rFonts w:ascii="Arial" w:eastAsia="思源黑体 CN Medium" w:hAnsi="Arial" w:cs="Arial" w:hint="eastAsia"/>
                <w:sz w:val="18"/>
                <w:szCs w:val="18"/>
                <w:lang w:val="en-CA"/>
              </w:rPr>
              <w:t>介</w:t>
            </w:r>
            <w:proofErr w:type="gramEnd"/>
            <w:r w:rsidR="00616D52" w:rsidRPr="00616D52">
              <w:rPr>
                <w:rFonts w:ascii="Arial" w:eastAsia="思源黑体 CN Medium" w:hAnsi="Arial" w:cs="Arial" w:hint="eastAsia"/>
                <w:sz w:val="18"/>
                <w:szCs w:val="18"/>
                <w:lang w:val="en-CA"/>
              </w:rPr>
              <w:t>导特定细胞群体生存及分化的小分子生长因子</w:t>
            </w:r>
            <w:r w:rsidR="00B94042">
              <w:rPr>
                <w:rFonts w:ascii="Arial" w:eastAsia="思源黑体 CN Medium" w:hAnsi="Arial" w:cs="Arial" w:hint="eastAsia"/>
                <w:sz w:val="18"/>
                <w:szCs w:val="18"/>
                <w:lang w:val="en-CA"/>
              </w:rPr>
              <w:t>）</w:t>
            </w:r>
            <w:r w:rsidR="00616D52" w:rsidRPr="00616D52">
              <w:rPr>
                <w:rFonts w:ascii="Arial" w:eastAsia="思源黑体 CN Medium" w:hAnsi="Arial" w:cs="Arial" w:hint="eastAsia"/>
                <w:sz w:val="18"/>
                <w:szCs w:val="18"/>
                <w:lang w:val="en-CA"/>
              </w:rPr>
              <w:t>的高亲和力催化型受体。该蛋白定位于细胞表面，接受来自神经营养素或其他细胞的生长信号，发生自磷酸化并磷酸化激活下游</w:t>
            </w:r>
            <w:r w:rsidR="00616D52" w:rsidRPr="00616D52">
              <w:rPr>
                <w:rFonts w:ascii="Arial" w:eastAsia="思源黑体 CN Medium" w:hAnsi="Arial" w:cs="Arial" w:hint="eastAsia"/>
                <w:sz w:val="18"/>
                <w:szCs w:val="18"/>
                <w:lang w:val="en-CA"/>
              </w:rPr>
              <w:t>MAPK</w:t>
            </w:r>
            <w:r w:rsidR="00616D52" w:rsidRPr="00616D52">
              <w:rPr>
                <w:rFonts w:ascii="Arial" w:eastAsia="思源黑体 CN Medium" w:hAnsi="Arial" w:cs="Arial" w:hint="eastAsia"/>
                <w:sz w:val="18"/>
                <w:szCs w:val="18"/>
                <w:lang w:val="en-CA"/>
              </w:rPr>
              <w:t>等信号通路</w:t>
            </w:r>
            <w:r w:rsidR="004A5D4F" w:rsidRPr="004A5D4F">
              <w:rPr>
                <w:rFonts w:ascii="Arial" w:eastAsia="思源黑体 CN Medium" w:hAnsi="Arial" w:cs="Arial" w:hint="eastAsia"/>
                <w:sz w:val="18"/>
                <w:szCs w:val="18"/>
                <w:lang w:val="en-CA"/>
              </w:rPr>
              <w:t>，导致细胞生长和分化。</w:t>
            </w:r>
          </w:p>
        </w:tc>
        <w:tc>
          <w:tcPr>
            <w:tcW w:w="4498" w:type="dxa"/>
          </w:tcPr>
          <w:p w14:paraId="165B5BE4" w14:textId="409B3BE0" w:rsidR="004A5D4F" w:rsidRDefault="00B94042" w:rsidP="004A5D4F">
            <w:pPr>
              <w:autoSpaceDE w:val="0"/>
              <w:autoSpaceDN w:val="0"/>
              <w:adjustRightInd w:val="0"/>
              <w:spacing w:after="0" w:line="240" w:lineRule="auto"/>
              <w:rPr>
                <w:rFonts w:ascii="Arial" w:eastAsia="思源黑体 CN Medium" w:hAnsi="Arial" w:cs="Arial"/>
                <w:sz w:val="18"/>
                <w:szCs w:val="18"/>
                <w:lang w:val="en-CA"/>
              </w:rPr>
            </w:pP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融合在实体瘤中整体发生率较低，以</w:t>
            </w:r>
            <w:r w:rsidRPr="00B94042">
              <w:rPr>
                <w:rFonts w:ascii="Arial" w:eastAsia="思源黑体 CN Medium" w:hAnsi="Arial" w:cs="Arial" w:hint="eastAsia"/>
                <w:sz w:val="18"/>
                <w:szCs w:val="18"/>
                <w:lang w:val="en-CA"/>
              </w:rPr>
              <w:t>NTRK2</w:t>
            </w:r>
            <w:r w:rsidRPr="00B94042">
              <w:rPr>
                <w:rFonts w:ascii="Arial" w:eastAsia="思源黑体 CN Medium" w:hAnsi="Arial" w:cs="Arial" w:hint="eastAsia"/>
                <w:sz w:val="18"/>
                <w:szCs w:val="18"/>
                <w:lang w:val="en-CA"/>
              </w:rPr>
              <w:t>融合尤甚。仅在在某些罕见肿瘤（如唾液腺乳腺样分泌癌、分泌型乳腺癌、婴儿型纤维肉瘤等）中观察到</w:t>
            </w: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融合高频发生，而常见肿瘤均为低频出现。</w:t>
            </w:r>
            <w:r w:rsidR="0007073D" w:rsidRPr="0007073D">
              <w:rPr>
                <w:rFonts w:ascii="Arial" w:eastAsia="思源黑体 CN Medium" w:hAnsi="Arial" w:cs="Arial" w:hint="eastAsia"/>
                <w:sz w:val="18"/>
                <w:szCs w:val="18"/>
                <w:lang w:val="en-CA"/>
              </w:rPr>
              <w:t>NTRK2</w:t>
            </w:r>
            <w:r w:rsidR="0007073D" w:rsidRPr="0007073D">
              <w:rPr>
                <w:rFonts w:ascii="Arial" w:eastAsia="思源黑体 CN Medium" w:hAnsi="Arial" w:cs="Arial" w:hint="eastAsia"/>
                <w:sz w:val="18"/>
                <w:szCs w:val="18"/>
                <w:lang w:val="en-CA"/>
              </w:rPr>
              <w:t>的某些错义突变可能导致对</w:t>
            </w:r>
            <w:r w:rsidR="0007073D" w:rsidRPr="0007073D">
              <w:rPr>
                <w:rFonts w:ascii="Arial" w:eastAsia="思源黑体 CN Medium" w:hAnsi="Arial" w:cs="Arial" w:hint="eastAsia"/>
                <w:sz w:val="18"/>
                <w:szCs w:val="18"/>
                <w:lang w:val="en-CA"/>
              </w:rPr>
              <w:t>TRK</w:t>
            </w:r>
            <w:r w:rsidR="0007073D" w:rsidRPr="0007073D">
              <w:rPr>
                <w:rFonts w:ascii="Arial" w:eastAsia="思源黑体 CN Medium" w:hAnsi="Arial" w:cs="Arial" w:hint="eastAsia"/>
                <w:sz w:val="18"/>
                <w:szCs w:val="18"/>
                <w:lang w:val="en-CA"/>
              </w:rPr>
              <w:t>抑制的耐药性。</w:t>
            </w:r>
            <w:r w:rsidR="0007073D" w:rsidRPr="004A5D4F">
              <w:rPr>
                <w:rFonts w:ascii="Arial" w:eastAsia="思源黑体 CN Medium" w:hAnsi="Arial" w:cs="Arial" w:hint="eastAsia"/>
                <w:sz w:val="18"/>
                <w:szCs w:val="18"/>
                <w:lang w:val="en-CA"/>
              </w:rPr>
              <w:t>NTRK</w:t>
            </w:r>
            <w:r w:rsidR="0007073D" w:rsidRPr="004A5D4F">
              <w:rPr>
                <w:rFonts w:ascii="Arial" w:eastAsia="思源黑体 CN Medium" w:hAnsi="Arial" w:cs="Arial" w:hint="eastAsia"/>
                <w:sz w:val="18"/>
                <w:szCs w:val="18"/>
                <w:lang w:val="en-CA"/>
              </w:rPr>
              <w:t>基因融合的实体瘤患者对</w:t>
            </w:r>
            <w:proofErr w:type="gramStart"/>
            <w:r w:rsidR="0007073D" w:rsidRPr="004A5D4F">
              <w:rPr>
                <w:rFonts w:ascii="Arial" w:eastAsia="思源黑体 CN Medium" w:hAnsi="Arial" w:cs="Arial" w:hint="eastAsia"/>
                <w:sz w:val="18"/>
                <w:szCs w:val="18"/>
                <w:lang w:val="en-CA"/>
              </w:rPr>
              <w:t>恩曲替尼</w:t>
            </w:r>
            <w:proofErr w:type="gramEnd"/>
            <w:r w:rsidR="0007073D" w:rsidRPr="004A5D4F">
              <w:rPr>
                <w:rFonts w:ascii="Arial" w:eastAsia="思源黑体 CN Medium" w:hAnsi="Arial" w:cs="Arial" w:hint="eastAsia"/>
                <w:sz w:val="18"/>
                <w:szCs w:val="18"/>
                <w:lang w:val="en-CA"/>
              </w:rPr>
              <w:t>、拉</w:t>
            </w:r>
            <w:proofErr w:type="gramStart"/>
            <w:r w:rsidR="0007073D" w:rsidRPr="004A5D4F">
              <w:rPr>
                <w:rFonts w:ascii="Arial" w:eastAsia="思源黑体 CN Medium" w:hAnsi="Arial" w:cs="Arial" w:hint="eastAsia"/>
                <w:sz w:val="18"/>
                <w:szCs w:val="18"/>
                <w:lang w:val="en-CA"/>
              </w:rPr>
              <w:t>罗替尼</w:t>
            </w:r>
            <w:proofErr w:type="gramEnd"/>
            <w:r w:rsidR="0007073D" w:rsidRPr="004A5D4F">
              <w:rPr>
                <w:rFonts w:ascii="Arial" w:eastAsia="思源黑体 CN Medium" w:hAnsi="Arial" w:cs="Arial" w:hint="eastAsia"/>
                <w:sz w:val="18"/>
                <w:szCs w:val="18"/>
                <w:lang w:val="en-CA"/>
              </w:rPr>
              <w:t>等敏感。</w:t>
            </w:r>
          </w:p>
        </w:tc>
      </w:tr>
      <w:tr w:rsidR="004A5D4F" w14:paraId="24470810" w14:textId="77777777" w:rsidTr="00086956">
        <w:tc>
          <w:tcPr>
            <w:tcW w:w="2048" w:type="dxa"/>
            <w:vAlign w:val="center"/>
          </w:tcPr>
          <w:p w14:paraId="7A7FC51A" w14:textId="77777777" w:rsidR="004A5D4F" w:rsidRPr="00553447" w:rsidRDefault="004A5D4F"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2B96B43" w14:textId="29F7CE97" w:rsidR="004A5D4F" w:rsidRPr="00553447" w:rsidRDefault="00AE25E5" w:rsidP="004A5D4F">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NM_001012338.3</w:t>
            </w:r>
          </w:p>
        </w:tc>
        <w:tc>
          <w:tcPr>
            <w:tcW w:w="3541" w:type="dxa"/>
          </w:tcPr>
          <w:p w14:paraId="6E54A3B5"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表达主要见于神经元细胞和神经外胚叶肿瘤。</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可以发生致癌性基因重排，形成</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肿瘤蛋白，其作用机制与</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肿瘤蛋白非常相似，可在分泌型乳腺癌、先天性纤维肉瘤、先天中胚层肾瘤等多种肿瘤类型中检测出。</w:t>
            </w:r>
          </w:p>
        </w:tc>
        <w:tc>
          <w:tcPr>
            <w:tcW w:w="4498" w:type="dxa"/>
          </w:tcPr>
          <w:p w14:paraId="401943B3"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约有</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急性</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细胞白血病</w:t>
            </w:r>
            <w:r>
              <w:rPr>
                <w:rFonts w:ascii="Arial" w:eastAsia="思源黑体 CN Medium" w:hAnsi="Arial" w:cs="Arial" w:hint="eastAsia"/>
                <w:sz w:val="18"/>
                <w:szCs w:val="18"/>
                <w:lang w:val="en-CA"/>
              </w:rPr>
              <w:t>AML-M2</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t(12;15)(p12;q25)</w:t>
            </w:r>
            <w:r>
              <w:rPr>
                <w:rFonts w:ascii="Arial" w:eastAsia="思源黑体 CN Medium" w:hAnsi="Arial" w:cs="Arial" w:hint="eastAsia"/>
                <w:sz w:val="18"/>
                <w:szCs w:val="18"/>
                <w:lang w:val="en-CA"/>
              </w:rPr>
              <w:t>；表达</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融合基因患者目前的标准化疗方案效果不佳，为难治性白血病，患者预后不良。融合基因</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在分泌型乳腺癌中的表达率为</w:t>
            </w:r>
            <w:r>
              <w:rPr>
                <w:rFonts w:ascii="Arial" w:eastAsia="思源黑体 CN Medium" w:hAnsi="Arial" w:cs="Arial" w:hint="eastAsia"/>
                <w:sz w:val="18"/>
                <w:szCs w:val="18"/>
                <w:lang w:val="en-CA"/>
              </w:rPr>
              <w:t>90.9%</w:t>
            </w:r>
            <w:r>
              <w:rPr>
                <w:rFonts w:ascii="Arial" w:eastAsia="思源黑体 CN Medium" w:hAnsi="Arial" w:cs="Arial" w:hint="eastAsia"/>
                <w:sz w:val="18"/>
                <w:szCs w:val="18"/>
                <w:lang w:val="en-CA"/>
              </w:rPr>
              <w:t>，特异性达</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。食管癌组织标本中验证</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基因的断裂频率为</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15q25.3</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基因与</w:t>
            </w:r>
            <w:r>
              <w:rPr>
                <w:rFonts w:ascii="Arial" w:eastAsia="思源黑体 CN Medium" w:hAnsi="Arial" w:cs="Arial" w:hint="eastAsia"/>
                <w:sz w:val="18"/>
                <w:szCs w:val="18"/>
                <w:lang w:val="en-CA"/>
              </w:rPr>
              <w:t>5q32</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序列通过</w:t>
            </w:r>
            <w:r>
              <w:rPr>
                <w:rFonts w:ascii="Arial" w:eastAsia="思源黑体 CN Medium" w:hAnsi="Arial" w:cs="Arial" w:hint="eastAsia"/>
                <w:sz w:val="18"/>
                <w:szCs w:val="18"/>
                <w:lang w:val="en-CA"/>
              </w:rPr>
              <w:t>t(5;15)</w:t>
            </w:r>
            <w:r>
              <w:rPr>
                <w:rFonts w:ascii="Arial" w:eastAsia="思源黑体 CN Medium" w:hAnsi="Arial" w:cs="Arial" w:hint="eastAsia"/>
                <w:sz w:val="18"/>
                <w:szCs w:val="18"/>
                <w:lang w:val="en-CA"/>
              </w:rPr>
              <w:t>形成融合转录本。</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融合基因是婴儿纤维肉瘤的致癌基因。</w:t>
            </w:r>
          </w:p>
        </w:tc>
      </w:tr>
      <w:tr w:rsidR="004A5D4F" w14:paraId="7CA74DB7" w14:textId="77777777" w:rsidTr="00086956">
        <w:tc>
          <w:tcPr>
            <w:tcW w:w="2048" w:type="dxa"/>
            <w:vAlign w:val="center"/>
          </w:tcPr>
          <w:p w14:paraId="3ACA09F2"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PDGFRA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3EC6167"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NM_006206.6 </w:t>
            </w:r>
          </w:p>
        </w:tc>
        <w:tc>
          <w:tcPr>
            <w:tcW w:w="3541" w:type="dxa"/>
          </w:tcPr>
          <w:p w14:paraId="4E619A1D"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为原癌基因，编码血小板源生长因子受体α，在器官发育、伤口愈合及肿瘤发展等方面起重要作用；其在胃肠道间质瘤（</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）中有较大表达概率，常作为</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诊断的指标物质。</w:t>
            </w:r>
          </w:p>
        </w:tc>
        <w:tc>
          <w:tcPr>
            <w:tcW w:w="4498" w:type="dxa"/>
          </w:tcPr>
          <w:p w14:paraId="11622161"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在突变的类型中，</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中最常见的单发</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的突变是点突变</w:t>
            </w:r>
            <w:r>
              <w:rPr>
                <w:rFonts w:ascii="Arial" w:eastAsia="思源黑体 CN Medium" w:hAnsi="Arial" w:cs="Arial" w:hint="eastAsia"/>
                <w:sz w:val="18"/>
                <w:szCs w:val="18"/>
                <w:lang w:val="en-CA"/>
              </w:rPr>
              <w:t>D842V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62.6%</w:t>
            </w:r>
            <w:r>
              <w:rPr>
                <w:rFonts w:ascii="Arial" w:eastAsia="思源黑体 CN Medium" w:hAnsi="Arial" w:cs="Arial" w:hint="eastAsia"/>
                <w:sz w:val="18"/>
                <w:szCs w:val="18"/>
                <w:lang w:val="en-CA"/>
              </w:rPr>
              <w:t>），导致第</w:t>
            </w:r>
            <w:r>
              <w:rPr>
                <w:rFonts w:ascii="Arial" w:eastAsia="思源黑体 CN Medium" w:hAnsi="Arial" w:cs="Arial" w:hint="eastAsia"/>
                <w:sz w:val="18"/>
                <w:szCs w:val="18"/>
                <w:lang w:val="en-CA"/>
              </w:rPr>
              <w:t>842</w:t>
            </w:r>
            <w:r>
              <w:rPr>
                <w:rFonts w:ascii="Arial" w:eastAsia="思源黑体 CN Medium" w:hAnsi="Arial" w:cs="Arial" w:hint="eastAsia"/>
                <w:sz w:val="18"/>
                <w:szCs w:val="18"/>
                <w:lang w:val="en-CA"/>
              </w:rPr>
              <w:t>位天门冬氨酸为缬氨酸所取代；最常见的移码突变是缺失突变</w:t>
            </w:r>
            <w:r>
              <w:rPr>
                <w:rFonts w:ascii="Arial" w:eastAsia="思源黑体 CN Medium" w:hAnsi="Arial" w:cs="Arial" w:hint="eastAsia"/>
                <w:sz w:val="18"/>
                <w:szCs w:val="18"/>
                <w:lang w:val="en-CA"/>
              </w:rPr>
              <w:t>DIMH842-845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IMHD843-846</w:t>
            </w:r>
            <w:r>
              <w:rPr>
                <w:rFonts w:ascii="Arial" w:eastAsia="思源黑体 CN Medium" w:hAnsi="Arial" w:cs="Arial" w:hint="eastAsia"/>
                <w:sz w:val="18"/>
                <w:szCs w:val="18"/>
                <w:lang w:val="en-CA"/>
              </w:rPr>
              <w:t>，而这两种突变在蛋白表达上相同，占所有</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突变的</w:t>
            </w:r>
            <w:r>
              <w:rPr>
                <w:rFonts w:ascii="Arial" w:eastAsia="思源黑体 CN Medium" w:hAnsi="Arial" w:cs="Arial" w:hint="eastAsia"/>
                <w:sz w:val="18"/>
                <w:szCs w:val="18"/>
                <w:lang w:val="en-CA"/>
              </w:rPr>
              <w:t>14.9%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的突变十分少见，主要表现为错义突变，导致第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位缬氨酸为天门冬氨酸所取代（</w:t>
            </w:r>
            <w:r>
              <w:rPr>
                <w:rFonts w:ascii="Arial" w:eastAsia="思源黑体 CN Medium" w:hAnsi="Arial" w:cs="Arial" w:hint="eastAsia"/>
                <w:sz w:val="18"/>
                <w:szCs w:val="18"/>
                <w:lang w:val="en-CA"/>
              </w:rPr>
              <w:t>V561D</w:t>
            </w:r>
            <w:r>
              <w:rPr>
                <w:rFonts w:ascii="Arial" w:eastAsia="思源黑体 CN Medium" w:hAnsi="Arial" w:cs="Arial" w:hint="eastAsia"/>
                <w:sz w:val="18"/>
                <w:szCs w:val="18"/>
                <w:lang w:val="en-CA"/>
              </w:rPr>
              <w:t>），但是密码子第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位缬氨酸周围的结构内缺失及插入突变也有报道。影响外显子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的错义突变导致第</w:t>
            </w:r>
            <w:r>
              <w:rPr>
                <w:rFonts w:ascii="Arial" w:eastAsia="思源黑体 CN Medium" w:hAnsi="Arial" w:cs="Arial" w:hint="eastAsia"/>
                <w:sz w:val="18"/>
                <w:szCs w:val="18"/>
                <w:lang w:val="en-CA"/>
              </w:rPr>
              <w:t>659</w:t>
            </w:r>
            <w:r>
              <w:rPr>
                <w:rFonts w:ascii="Arial" w:eastAsia="思源黑体 CN Medium" w:hAnsi="Arial" w:cs="Arial" w:hint="eastAsia"/>
                <w:sz w:val="18"/>
                <w:szCs w:val="18"/>
                <w:lang w:val="en-CA"/>
              </w:rPr>
              <w:t>位天门冬酰胺为赖氨酸或酪氨酸所取代，并且可能与</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蛋白表达减低有关。</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外显子发生</w:t>
            </w:r>
            <w:r>
              <w:rPr>
                <w:rFonts w:ascii="Arial" w:eastAsia="思源黑体 CN Medium" w:hAnsi="Arial" w:cs="Arial" w:hint="eastAsia"/>
                <w:sz w:val="18"/>
                <w:szCs w:val="18"/>
                <w:lang w:val="en-CA"/>
              </w:rPr>
              <w:lastRenderedPageBreak/>
              <w:t>突变的</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病例对格</w:t>
            </w:r>
            <w:proofErr w:type="gramStart"/>
            <w:r>
              <w:rPr>
                <w:rFonts w:ascii="Arial" w:eastAsia="思源黑体 CN Medium" w:hAnsi="Arial" w:cs="Arial" w:hint="eastAsia"/>
                <w:sz w:val="18"/>
                <w:szCs w:val="18"/>
                <w:lang w:val="en-CA"/>
              </w:rPr>
              <w:t>列卫治疗</w:t>
            </w:r>
            <w:proofErr w:type="gramEnd"/>
            <w:r>
              <w:rPr>
                <w:rFonts w:ascii="Arial" w:eastAsia="思源黑体 CN Medium" w:hAnsi="Arial" w:cs="Arial" w:hint="eastAsia"/>
                <w:sz w:val="18"/>
                <w:szCs w:val="18"/>
                <w:lang w:val="en-CA"/>
              </w:rPr>
              <w:t>敏感。</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基因突变位点</w:t>
            </w:r>
            <w:r>
              <w:rPr>
                <w:rFonts w:ascii="Arial" w:eastAsia="思源黑体 CN Medium" w:hAnsi="Arial" w:cs="Arial" w:hint="eastAsia"/>
                <w:sz w:val="18"/>
                <w:szCs w:val="18"/>
                <w:lang w:val="en-CA"/>
              </w:rPr>
              <w:t>L839P</w:t>
            </w:r>
            <w:r>
              <w:rPr>
                <w:rFonts w:ascii="Arial" w:eastAsia="思源黑体 CN Medium" w:hAnsi="Arial" w:cs="Arial" w:hint="eastAsia"/>
                <w:sz w:val="18"/>
                <w:szCs w:val="18"/>
                <w:lang w:val="en-CA"/>
              </w:rPr>
              <w:t>是胃肠道间质瘤中一个新突变。</w:t>
            </w:r>
          </w:p>
        </w:tc>
      </w:tr>
      <w:tr w:rsidR="004A5D4F" w14:paraId="2DFF67A0" w14:textId="77777777" w:rsidTr="00086956">
        <w:tc>
          <w:tcPr>
            <w:tcW w:w="2048" w:type="dxa"/>
            <w:vAlign w:val="center"/>
          </w:tcPr>
          <w:p w14:paraId="6C64A730"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PIK3CA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C6ECC01" w14:textId="77777777" w:rsidR="004A5D4F" w:rsidRDefault="004A5D4F" w:rsidP="004A5D4F">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NM_006218.4 </w:t>
            </w:r>
          </w:p>
        </w:tc>
        <w:tc>
          <w:tcPr>
            <w:tcW w:w="3541" w:type="dxa"/>
          </w:tcPr>
          <w:p w14:paraId="71952E08"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基因是一种原癌基因，编码产物为</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磷脂酰肌醇激酶</w:t>
            </w:r>
            <w:r>
              <w:rPr>
                <w:rFonts w:ascii="Arial" w:eastAsia="思源黑体 CN Medium" w:hAnsi="Arial" w:cs="Arial" w:hint="eastAsia"/>
                <w:sz w:val="18"/>
                <w:szCs w:val="18"/>
                <w:lang w:val="en-CA"/>
              </w:rPr>
              <w:t>I3K</w:t>
            </w:r>
            <w:r>
              <w:rPr>
                <w:rFonts w:ascii="Arial" w:eastAsia="思源黑体 CN Medium" w:hAnsi="Arial" w:cs="Arial" w:hint="eastAsia"/>
                <w:sz w:val="18"/>
                <w:szCs w:val="18"/>
                <w:lang w:val="en-CA"/>
              </w:rPr>
              <w:t>的催化亚基</w:t>
            </w:r>
            <w:r>
              <w:rPr>
                <w:rFonts w:ascii="Arial" w:eastAsia="思源黑体 CN Medium" w:hAnsi="Arial" w:cs="Arial" w:hint="eastAsia"/>
                <w:sz w:val="18"/>
                <w:szCs w:val="18"/>
                <w:lang w:val="en-CA"/>
              </w:rPr>
              <w:t>p110</w:t>
            </w:r>
            <w:r>
              <w:rPr>
                <w:rFonts w:ascii="Arial" w:eastAsia="思源黑体 CN Medium" w:hAnsi="Arial" w:cs="Arial" w:hint="eastAsia"/>
                <w:sz w:val="18"/>
                <w:szCs w:val="18"/>
                <w:lang w:val="en-CA"/>
              </w:rPr>
              <w:t>α，可参与细胞存活、运动、黏附和凋亡等多种细胞生理功能的调节，对细胞的生长、形状变化和运动等能够发挥指导作用。研究显示，</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基因的突变主要发生在肿瘤即将侵入其他组织的时候，可能会导致脂质激酶活性增强，引发一系列细胞变化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使正常细胞的生长失去控制，结果产生癌变。</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基因突变在多种人类癌症中发生突变，可作为</w:t>
            </w:r>
            <w:proofErr w:type="gramStart"/>
            <w:r>
              <w:rPr>
                <w:rFonts w:ascii="Arial" w:eastAsia="思源黑体 CN Medium" w:hAnsi="Arial" w:cs="Arial" w:hint="eastAsia"/>
                <w:sz w:val="18"/>
                <w:szCs w:val="18"/>
                <w:lang w:val="en-CA"/>
              </w:rPr>
              <w:t>药靶用于</w:t>
            </w:r>
            <w:proofErr w:type="gramEnd"/>
            <w:r>
              <w:rPr>
                <w:rFonts w:ascii="Arial" w:eastAsia="思源黑体 CN Medium" w:hAnsi="Arial" w:cs="Arial" w:hint="eastAsia"/>
                <w:sz w:val="18"/>
                <w:szCs w:val="18"/>
                <w:lang w:val="en-CA"/>
              </w:rPr>
              <w:t>治疗癌症。</w:t>
            </w:r>
          </w:p>
        </w:tc>
        <w:tc>
          <w:tcPr>
            <w:tcW w:w="4498" w:type="dxa"/>
          </w:tcPr>
          <w:p w14:paraId="0313E9DD" w14:textId="77777777" w:rsidR="004A5D4F" w:rsidRDefault="004A5D4F" w:rsidP="004A5D4F">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突变在多个外显子中均有发现，但主要发生在激酶和螺旋两个结构域，其中最常见的突变位于外显子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，最常见的</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种突变为</w:t>
            </w:r>
            <w:r>
              <w:rPr>
                <w:rFonts w:ascii="Arial" w:eastAsia="思源黑体 CN Medium" w:hAnsi="Arial" w:cs="Arial" w:hint="eastAsia"/>
                <w:sz w:val="18"/>
                <w:szCs w:val="18"/>
                <w:lang w:val="en-CA"/>
              </w:rPr>
              <w:t>p.E542K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p.E545K</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p.H1047R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这些突变不仅可以减少细胞的凋亡还可以促进肿瘤的浸润、提高其下游激酶</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的活性。研究发现，有</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突变的肿瘤细胞会对</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通路的靶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产生耐药性。</w:t>
            </w:r>
          </w:p>
        </w:tc>
      </w:tr>
      <w:tr w:rsidR="006E5660" w14:paraId="7CFAADA3" w14:textId="77777777" w:rsidTr="00086956">
        <w:tc>
          <w:tcPr>
            <w:tcW w:w="2048" w:type="dxa"/>
            <w:vAlign w:val="center"/>
          </w:tcPr>
          <w:p w14:paraId="4480A1B6" w14:textId="450D7043" w:rsidR="006E5660" w:rsidRPr="00726B76" w:rsidRDefault="006E5660" w:rsidP="006E5660">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hint="eastAsia"/>
                <w:b/>
                <w:color w:val="006EC0"/>
                <w:sz w:val="21"/>
                <w:szCs w:val="21"/>
                <w:lang w:val="en-CA"/>
              </w:rPr>
              <w:t>P</w:t>
            </w:r>
            <w:r w:rsidRPr="00726B76">
              <w:rPr>
                <w:rFonts w:ascii="Arial" w:eastAsia="思源黑体 CN Medium" w:hAnsi="Arial" w:cs="Arial"/>
                <w:b/>
                <w:color w:val="006EC0"/>
                <w:sz w:val="21"/>
                <w:szCs w:val="21"/>
                <w:lang w:val="en-CA"/>
              </w:rPr>
              <w:t>OLE</w:t>
            </w:r>
            <w:r w:rsidRPr="00726B76">
              <w:rPr>
                <w:rFonts w:ascii="Arial" w:eastAsia="思源黑体 CN Medium" w:hAnsi="Arial" w:cs="Arial" w:hint="eastAsia"/>
                <w:b/>
                <w:color w:val="006EC0"/>
                <w:sz w:val="21"/>
                <w:szCs w:val="21"/>
                <w:lang w:val="en-CA"/>
              </w:rPr>
              <w:t>基因</w:t>
            </w:r>
            <w:r w:rsidRPr="00726B76">
              <w:rPr>
                <w:rFonts w:ascii="Arial" w:eastAsia="思源黑体 CN Medium" w:hAnsi="Arial" w:cs="Arial" w:hint="eastAsia"/>
                <w:b/>
                <w:color w:val="006EC0"/>
                <w:sz w:val="21"/>
                <w:szCs w:val="21"/>
                <w:lang w:val="en-CA"/>
              </w:rPr>
              <w:t xml:space="preserve"> </w:t>
            </w:r>
          </w:p>
          <w:p w14:paraId="58112B22" w14:textId="08B86922" w:rsidR="006E5660" w:rsidRPr="00726B76" w:rsidRDefault="00E62B18" w:rsidP="006E5660">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b/>
                <w:color w:val="006EC0"/>
                <w:sz w:val="21"/>
                <w:szCs w:val="21"/>
                <w:lang w:val="en-CA"/>
              </w:rPr>
              <w:t>NM_006231.4</w:t>
            </w:r>
            <w:r w:rsidR="006E5660" w:rsidRPr="00726B76">
              <w:rPr>
                <w:rFonts w:ascii="Arial" w:eastAsia="思源黑体 CN Medium" w:hAnsi="Arial" w:cs="Arial"/>
                <w:b/>
                <w:color w:val="006EC0"/>
                <w:sz w:val="21"/>
                <w:szCs w:val="21"/>
                <w:lang w:val="en-CA"/>
              </w:rPr>
              <w:t xml:space="preserve"> </w:t>
            </w:r>
          </w:p>
        </w:tc>
        <w:tc>
          <w:tcPr>
            <w:tcW w:w="3541" w:type="dxa"/>
          </w:tcPr>
          <w:p w14:paraId="25B0A6EC" w14:textId="223C857E" w:rsidR="006E5660" w:rsidRDefault="00740828" w:rsidP="006E5660">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基因编码</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聚合酶ε的催化亚基（</w:t>
            </w:r>
            <w:r w:rsidRPr="00740828">
              <w:rPr>
                <w:rFonts w:ascii="Arial" w:eastAsia="思源黑体 CN Medium" w:hAnsi="Arial" w:cs="Arial" w:hint="eastAsia"/>
                <w:sz w:val="18"/>
                <w:szCs w:val="18"/>
                <w:lang w:val="en-CA"/>
              </w:rPr>
              <w:t>DNA Polymerase Epsilon, Catalytic Subunit</w:t>
            </w:r>
            <w:r w:rsidRPr="00740828">
              <w:rPr>
                <w:rFonts w:ascii="Arial" w:eastAsia="思源黑体 CN Medium" w:hAnsi="Arial" w:cs="Arial" w:hint="eastAsia"/>
                <w:sz w:val="18"/>
                <w:szCs w:val="18"/>
                <w:lang w:val="en-CA"/>
              </w:rPr>
              <w:t>），具有</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3'DNA</w:t>
            </w:r>
            <w:r w:rsidRPr="00740828">
              <w:rPr>
                <w:rFonts w:ascii="Arial" w:eastAsia="思源黑体 CN Medium" w:hAnsi="Arial" w:cs="Arial" w:hint="eastAsia"/>
                <w:sz w:val="18"/>
                <w:szCs w:val="18"/>
                <w:lang w:val="en-CA"/>
              </w:rPr>
              <w:t>聚合酶活性和</w:t>
            </w:r>
            <w:r w:rsidRPr="00740828">
              <w:rPr>
                <w:rFonts w:ascii="Arial" w:eastAsia="思源黑体 CN Medium" w:hAnsi="Arial" w:cs="Arial" w:hint="eastAsia"/>
                <w:sz w:val="18"/>
                <w:szCs w:val="18"/>
                <w:lang w:val="en-CA"/>
              </w:rPr>
              <w:t>3'</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核酸外切酶活性，对</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复制和校正具有重要作用。其中，具有校正活性的结构域为</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的核酸外切酶结构域（</w:t>
            </w:r>
            <w:r w:rsidRPr="00740828">
              <w:rPr>
                <w:rFonts w:ascii="Arial" w:eastAsia="思源黑体 CN Medium" w:hAnsi="Arial" w:cs="Arial" w:hint="eastAsia"/>
                <w:sz w:val="18"/>
                <w:szCs w:val="18"/>
                <w:lang w:val="en-CA"/>
              </w:rPr>
              <w:t>exonuclease domain</w:t>
            </w:r>
            <w:r w:rsidRPr="00740828">
              <w:rPr>
                <w:rFonts w:ascii="Arial" w:eastAsia="思源黑体 CN Medium" w:hAnsi="Arial" w:cs="Arial" w:hint="eastAsia"/>
                <w:sz w:val="18"/>
                <w:szCs w:val="18"/>
                <w:lang w:val="en-CA"/>
              </w:rPr>
              <w:t>），也称为校正结构域（</w:t>
            </w:r>
            <w:r w:rsidRPr="00740828">
              <w:rPr>
                <w:rFonts w:ascii="Arial" w:eastAsia="思源黑体 CN Medium" w:hAnsi="Arial" w:cs="Arial" w:hint="eastAsia"/>
                <w:sz w:val="18"/>
                <w:szCs w:val="18"/>
                <w:lang w:val="en-CA"/>
              </w:rPr>
              <w:t>proofreading domain</w:t>
            </w:r>
            <w:r w:rsidRPr="00740828">
              <w:rPr>
                <w:rFonts w:ascii="Arial" w:eastAsia="思源黑体 CN Medium" w:hAnsi="Arial" w:cs="Arial" w:hint="eastAsia"/>
                <w:sz w:val="18"/>
                <w:szCs w:val="18"/>
                <w:lang w:val="en-CA"/>
              </w:rPr>
              <w:t>），能够及时识别并切除复制过程中产生的错误碱基。编码</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核酸外切酶结构域的突变（</w:t>
            </w:r>
            <w:r w:rsidRPr="00740828">
              <w:rPr>
                <w:rFonts w:ascii="Arial" w:eastAsia="思源黑体 CN Medium" w:hAnsi="Arial" w:cs="Arial" w:hint="eastAsia"/>
                <w:sz w:val="18"/>
                <w:szCs w:val="18"/>
                <w:lang w:val="en-CA"/>
              </w:rPr>
              <w:t>exonuclease domain mutation</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）将导致</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校正功能缺失，使得突变基因在细胞中大量累积，形成独特的分子表型。</w:t>
            </w:r>
          </w:p>
        </w:tc>
        <w:tc>
          <w:tcPr>
            <w:tcW w:w="4498" w:type="dxa"/>
          </w:tcPr>
          <w:p w14:paraId="050070F9" w14:textId="724592C7" w:rsidR="006E5660" w:rsidRDefault="00740828" w:rsidP="006E5660">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或</w:t>
            </w:r>
            <w:r w:rsidRPr="00740828">
              <w:rPr>
                <w:rFonts w:ascii="Arial" w:eastAsia="思源黑体 CN Medium" w:hAnsi="Arial" w:cs="Arial" w:hint="eastAsia"/>
                <w:sz w:val="18"/>
                <w:szCs w:val="18"/>
                <w:lang w:val="en-CA"/>
              </w:rPr>
              <w:t>POLD1</w:t>
            </w:r>
            <w:r w:rsidRPr="00740828">
              <w:rPr>
                <w:rFonts w:ascii="Arial" w:eastAsia="思源黑体 CN Medium" w:hAnsi="Arial" w:cs="Arial" w:hint="eastAsia"/>
                <w:sz w:val="18"/>
                <w:szCs w:val="18"/>
                <w:lang w:val="en-CA"/>
              </w:rPr>
              <w:t>基因核酸外切酶结构域的胚系突变可导致聚合酶校正相关性息肉病（</w:t>
            </w:r>
            <w:r w:rsidRPr="00740828">
              <w:rPr>
                <w:rFonts w:ascii="Arial" w:eastAsia="思源黑体 CN Medium" w:hAnsi="Arial" w:cs="Arial" w:hint="eastAsia"/>
                <w:sz w:val="18"/>
                <w:szCs w:val="18"/>
                <w:lang w:val="en-CA"/>
              </w:rPr>
              <w:t>polymerase proofreading associated polyposis</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PPAP</w:t>
            </w:r>
            <w:r w:rsidRPr="00740828">
              <w:rPr>
                <w:rFonts w:ascii="Arial" w:eastAsia="思源黑体 CN Medium" w:hAnsi="Arial" w:cs="Arial" w:hint="eastAsia"/>
                <w:sz w:val="18"/>
                <w:szCs w:val="18"/>
                <w:lang w:val="en-CA"/>
              </w:rPr>
              <w:t>），为家族性显性遗传，好发于年轻、微卫星稳定（</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）的家族性结肠癌患者。</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核酸外切酶结构域体细胞突变（</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）最常发生在子宫内膜癌（</w:t>
            </w:r>
            <w:r w:rsidRPr="00740828">
              <w:rPr>
                <w:rFonts w:ascii="Arial" w:eastAsia="思源黑体 CN Medium" w:hAnsi="Arial" w:cs="Arial" w:hint="eastAsia"/>
                <w:sz w:val="18"/>
                <w:szCs w:val="18"/>
                <w:lang w:val="en-CA"/>
              </w:rPr>
              <w:t>7-12%</w:t>
            </w:r>
            <w:r w:rsidRPr="00740828">
              <w:rPr>
                <w:rFonts w:ascii="Arial" w:eastAsia="思源黑体 CN Medium" w:hAnsi="Arial" w:cs="Arial" w:hint="eastAsia"/>
                <w:sz w:val="18"/>
                <w:szCs w:val="18"/>
                <w:lang w:val="en-CA"/>
              </w:rPr>
              <w:t>）、结肠癌（</w:t>
            </w:r>
            <w:r w:rsidRPr="00740828">
              <w:rPr>
                <w:rFonts w:ascii="Arial" w:eastAsia="思源黑体 CN Medium" w:hAnsi="Arial" w:cs="Arial" w:hint="eastAsia"/>
                <w:sz w:val="18"/>
                <w:szCs w:val="18"/>
                <w:lang w:val="en-CA"/>
              </w:rPr>
              <w:t>1-2%</w:t>
            </w:r>
            <w:r w:rsidRPr="00740828">
              <w:rPr>
                <w:rFonts w:ascii="Arial" w:eastAsia="思源黑体 CN Medium" w:hAnsi="Arial" w:cs="Arial" w:hint="eastAsia"/>
                <w:sz w:val="18"/>
                <w:szCs w:val="18"/>
                <w:lang w:val="en-CA"/>
              </w:rPr>
              <w:t>）、脑部肿瘤、胃癌及胰腺癌中，已知功能性高频热点突变包括</w:t>
            </w:r>
            <w:r w:rsidRPr="00740828">
              <w:rPr>
                <w:rFonts w:ascii="Arial" w:eastAsia="思源黑体 CN Medium" w:hAnsi="Arial" w:cs="Arial" w:hint="eastAsia"/>
                <w:sz w:val="18"/>
                <w:szCs w:val="18"/>
                <w:lang w:val="en-CA"/>
              </w:rPr>
              <w:t>P286R</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S459F</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V411L</w:t>
            </w:r>
            <w:r w:rsidRPr="00740828">
              <w:rPr>
                <w:rFonts w:ascii="Arial" w:eastAsia="思源黑体 CN Medium" w:hAnsi="Arial" w:cs="Arial" w:hint="eastAsia"/>
                <w:sz w:val="18"/>
                <w:szCs w:val="18"/>
                <w:lang w:val="en-CA"/>
              </w:rPr>
              <w:t>等。</w:t>
            </w:r>
            <w:r w:rsidRPr="00740828">
              <w:rPr>
                <w:rFonts w:ascii="Arial" w:eastAsia="思源黑体 CN Medium" w:hAnsi="Arial" w:cs="Arial" w:hint="eastAsia"/>
                <w:sz w:val="18"/>
                <w:szCs w:val="18"/>
                <w:lang w:val="en-CA"/>
              </w:rPr>
              <w:t>TCGA</w:t>
            </w:r>
            <w:r w:rsidRPr="00740828">
              <w:rPr>
                <w:rFonts w:ascii="Arial" w:eastAsia="思源黑体 CN Medium" w:hAnsi="Arial" w:cs="Arial" w:hint="eastAsia"/>
                <w:sz w:val="18"/>
                <w:szCs w:val="18"/>
                <w:lang w:val="en-CA"/>
              </w:rPr>
              <w:t>数据显示，携带</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w:t>
            </w:r>
            <w:proofErr w:type="gramStart"/>
            <w:r w:rsidRPr="00740828">
              <w:rPr>
                <w:rFonts w:ascii="Arial" w:eastAsia="思源黑体 CN Medium" w:hAnsi="Arial" w:cs="Arial" w:hint="eastAsia"/>
                <w:sz w:val="18"/>
                <w:szCs w:val="18"/>
                <w:lang w:val="en-CA"/>
              </w:rPr>
              <w:t>外切酶区突变</w:t>
            </w:r>
            <w:proofErr w:type="gramEnd"/>
            <w:r w:rsidRPr="00740828">
              <w:rPr>
                <w:rFonts w:ascii="Arial" w:eastAsia="思源黑体 CN Medium" w:hAnsi="Arial" w:cs="Arial" w:hint="eastAsia"/>
                <w:sz w:val="18"/>
                <w:szCs w:val="18"/>
                <w:lang w:val="en-CA"/>
              </w:rPr>
              <w:t>的结直肠癌或子宫内膜癌均具有极高的体细胞突变负荷，为超强突变表型（</w:t>
            </w:r>
            <w:r w:rsidRPr="00740828">
              <w:rPr>
                <w:rFonts w:ascii="Arial" w:eastAsia="思源黑体 CN Medium" w:hAnsi="Arial" w:cs="Arial" w:hint="eastAsia"/>
                <w:sz w:val="18"/>
                <w:szCs w:val="18"/>
                <w:lang w:val="en-CA"/>
              </w:rPr>
              <w:t>ultramutated phenotype</w:t>
            </w:r>
            <w:r w:rsidRPr="00740828">
              <w:rPr>
                <w:rFonts w:ascii="Arial" w:eastAsia="思源黑体 CN Medium" w:hAnsi="Arial" w:cs="Arial" w:hint="eastAsia"/>
                <w:sz w:val="18"/>
                <w:szCs w:val="18"/>
                <w:lang w:val="en-CA"/>
              </w:rPr>
              <w:t>），比错配修复功能缺陷（</w:t>
            </w:r>
            <w:r w:rsidRPr="00740828">
              <w:rPr>
                <w:rFonts w:ascii="Arial" w:eastAsia="思源黑体 CN Medium" w:hAnsi="Arial" w:cs="Arial" w:hint="eastAsia"/>
                <w:sz w:val="18"/>
                <w:szCs w:val="18"/>
                <w:lang w:val="en-CA"/>
              </w:rPr>
              <w:t>dMMR</w:t>
            </w:r>
            <w:r w:rsidRPr="00740828">
              <w:rPr>
                <w:rFonts w:ascii="Arial" w:eastAsia="思源黑体 CN Medium" w:hAnsi="Arial" w:cs="Arial" w:hint="eastAsia"/>
                <w:sz w:val="18"/>
                <w:szCs w:val="18"/>
                <w:lang w:val="en-CA"/>
              </w:rPr>
              <w:t>）导致的强突变表型（</w:t>
            </w:r>
            <w:r w:rsidRPr="00740828">
              <w:rPr>
                <w:rFonts w:ascii="Arial" w:eastAsia="思源黑体 CN Medium" w:hAnsi="Arial" w:cs="Arial" w:hint="eastAsia"/>
                <w:sz w:val="18"/>
                <w:szCs w:val="18"/>
                <w:lang w:val="en-CA"/>
              </w:rPr>
              <w:t>hypermutated phenotype</w:t>
            </w:r>
            <w:r w:rsidRPr="00740828">
              <w:rPr>
                <w:rFonts w:ascii="Arial" w:eastAsia="思源黑体 CN Medium" w:hAnsi="Arial" w:cs="Arial" w:hint="eastAsia"/>
                <w:sz w:val="18"/>
                <w:szCs w:val="18"/>
                <w:lang w:val="en-CA"/>
              </w:rPr>
              <w:t>）相关突变负荷还高出一个数量级。其中，</w:t>
            </w:r>
            <w:r w:rsidRPr="00740828">
              <w:rPr>
                <w:rFonts w:ascii="Arial" w:eastAsia="思源黑体 CN Medium" w:hAnsi="Arial" w:cs="Arial" w:hint="eastAsia"/>
                <w:sz w:val="18"/>
                <w:szCs w:val="18"/>
                <w:lang w:val="en-CA"/>
              </w:rPr>
              <w:t>POLE P286R</w:t>
            </w:r>
            <w:r w:rsidRPr="00740828">
              <w:rPr>
                <w:rFonts w:ascii="Arial" w:eastAsia="思源黑体 CN Medium" w:hAnsi="Arial" w:cs="Arial" w:hint="eastAsia"/>
                <w:sz w:val="18"/>
                <w:szCs w:val="18"/>
                <w:lang w:val="en-CA"/>
              </w:rPr>
              <w:t>突变是已知的导致超突变肿瘤的最常见变异。</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热点</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患者由于肿瘤基因组存在超高频突变，往往合并多个</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损伤修复基因（</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）的</w:t>
            </w:r>
            <w:r w:rsidRPr="00740828">
              <w:rPr>
                <w:rFonts w:ascii="Arial" w:eastAsia="思源黑体 CN Medium" w:hAnsi="Arial" w:cs="Arial" w:hint="eastAsia"/>
                <w:sz w:val="18"/>
                <w:szCs w:val="18"/>
                <w:lang w:val="en-CA"/>
              </w:rPr>
              <w:t>SNV</w:t>
            </w:r>
            <w:r w:rsidRPr="00740828">
              <w:rPr>
                <w:rFonts w:ascii="Arial" w:eastAsia="思源黑体 CN Medium" w:hAnsi="Arial" w:cs="Arial" w:hint="eastAsia"/>
                <w:sz w:val="18"/>
                <w:szCs w:val="18"/>
                <w:lang w:val="en-CA"/>
              </w:rPr>
              <w:t>无义突变，但仍表现为</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表型，故此类</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突变或应视为非驱动变异。</w:t>
            </w:r>
            <w:r w:rsidR="00726B76">
              <w:rPr>
                <w:rFonts w:ascii="Arial" w:eastAsia="思源黑体 CN Medium" w:hAnsi="Arial" w:cs="Arial" w:hint="eastAsia"/>
                <w:sz w:val="18"/>
                <w:szCs w:val="18"/>
                <w:lang w:val="en-CA"/>
              </w:rPr>
              <w:t>有</w:t>
            </w:r>
            <w:r w:rsidRPr="00740828">
              <w:rPr>
                <w:rFonts w:ascii="Arial" w:eastAsia="思源黑体 CN Medium" w:hAnsi="Arial" w:cs="Arial" w:hint="eastAsia"/>
                <w:sz w:val="18"/>
                <w:szCs w:val="18"/>
                <w:lang w:val="en-CA"/>
              </w:rPr>
              <w:t>报道显示，携带</w:t>
            </w:r>
            <w:r w:rsidRPr="00740828">
              <w:rPr>
                <w:rFonts w:ascii="Arial" w:eastAsia="思源黑体 CN Medium" w:hAnsi="Arial" w:cs="Arial" w:hint="eastAsia"/>
                <w:sz w:val="18"/>
                <w:szCs w:val="18"/>
                <w:lang w:val="en-CA"/>
              </w:rPr>
              <w:t>POLE-EDM</w:t>
            </w:r>
            <w:r w:rsidRPr="00740828">
              <w:rPr>
                <w:rFonts w:ascii="Arial" w:eastAsia="思源黑体 CN Medium" w:hAnsi="Arial" w:cs="Arial" w:hint="eastAsia"/>
                <w:sz w:val="18"/>
                <w:szCs w:val="18"/>
                <w:lang w:val="en-CA"/>
              </w:rPr>
              <w:t>的晚期肿瘤（包括结直肠</w:t>
            </w:r>
            <w:r w:rsidRPr="00740828">
              <w:rPr>
                <w:rFonts w:ascii="Arial" w:eastAsia="思源黑体 CN Medium" w:hAnsi="Arial" w:cs="Arial" w:hint="eastAsia"/>
                <w:sz w:val="18"/>
                <w:szCs w:val="18"/>
                <w:lang w:val="en-CA"/>
              </w:rPr>
              <w:lastRenderedPageBreak/>
              <w:t>癌、子宫内膜癌等）可能对免疫检查点抑制剂治疗敏感。</w:t>
            </w:r>
          </w:p>
        </w:tc>
      </w:tr>
      <w:tr w:rsidR="006E5660" w14:paraId="466F2AFC" w14:textId="77777777" w:rsidTr="00086956">
        <w:tc>
          <w:tcPr>
            <w:tcW w:w="2048" w:type="dxa"/>
            <w:vAlign w:val="center"/>
          </w:tcPr>
          <w:p w14:paraId="6E327F51"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PTEN</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4B4548"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NM_000314.8 </w:t>
            </w:r>
          </w:p>
        </w:tc>
        <w:tc>
          <w:tcPr>
            <w:tcW w:w="3541" w:type="dxa"/>
          </w:tcPr>
          <w:p w14:paraId="3CADA290"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是具有磷酸酯酶活性的抑癌基因，在细胞的分化、增殖和凋亡过程中起重要作用，并参与细胞的黏附和运动。其不仅能诱导细胞凋亡及抑制细胞有丝分裂，还能调节细胞黏附、转移、分化等。目前发现在多种恶性肿瘤组织和肿瘤细胞系中有</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基因的缺失或突变及蛋白表达异常。</w:t>
            </w:r>
          </w:p>
        </w:tc>
        <w:tc>
          <w:tcPr>
            <w:tcW w:w="4498" w:type="dxa"/>
          </w:tcPr>
          <w:p w14:paraId="6C424C1F"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肺癌患者发生</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失活突变或功能缺失可引起</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激活，导致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突变型患者对</w:t>
            </w:r>
            <w:proofErr w:type="gramStart"/>
            <w:r>
              <w:rPr>
                <w:rFonts w:ascii="Arial" w:eastAsia="思源黑体 CN Medium" w:hAnsi="Arial" w:cs="Arial" w:hint="eastAsia"/>
                <w:sz w:val="18"/>
                <w:szCs w:val="18"/>
                <w:lang w:val="en-CA"/>
              </w:rPr>
              <w:t>厄洛替尼产生</w:t>
            </w:r>
            <w:proofErr w:type="gramEnd"/>
            <w:r>
              <w:rPr>
                <w:rFonts w:ascii="Arial" w:eastAsia="思源黑体 CN Medium" w:hAnsi="Arial" w:cs="Arial" w:hint="eastAsia"/>
                <w:sz w:val="18"/>
                <w:szCs w:val="18"/>
                <w:lang w:val="en-CA"/>
              </w:rPr>
              <w:t>耐药。</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表达也可预测</w:t>
            </w:r>
            <w:proofErr w:type="gramStart"/>
            <w:r>
              <w:rPr>
                <w:rFonts w:ascii="Arial" w:eastAsia="思源黑体 CN Medium" w:hAnsi="Arial" w:cs="Arial" w:hint="eastAsia"/>
                <w:sz w:val="18"/>
                <w:szCs w:val="18"/>
                <w:lang w:val="en-CA"/>
              </w:rPr>
              <w:t>曲妥珠单</w:t>
            </w:r>
            <w:proofErr w:type="gramEnd"/>
            <w:r>
              <w:rPr>
                <w:rFonts w:ascii="Arial" w:eastAsia="思源黑体 CN Medium" w:hAnsi="Arial" w:cs="Arial" w:hint="eastAsia"/>
                <w:sz w:val="18"/>
                <w:szCs w:val="18"/>
                <w:lang w:val="en-CA"/>
              </w:rPr>
              <w:t>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单抗及</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疗效，</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低表达的患者，接受上述药物治疗预后较差。Ⅰ型子宫内膜癌中，</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w:t>
            </w:r>
            <w:r>
              <w:rPr>
                <w:rFonts w:ascii="Arial" w:eastAsia="思源黑体 CN Medium" w:hAnsi="Arial" w:cs="Arial" w:hint="eastAsia"/>
                <w:sz w:val="18"/>
                <w:szCs w:val="18"/>
                <w:lang w:val="en-CA"/>
              </w:rPr>
              <w:t>Poly(A)</w:t>
            </w:r>
            <w:r>
              <w:rPr>
                <w:rFonts w:ascii="Arial" w:eastAsia="思源黑体 CN Medium" w:hAnsi="Arial" w:cs="Arial" w:hint="eastAsia"/>
                <w:sz w:val="18"/>
                <w:szCs w:val="18"/>
                <w:lang w:val="en-CA"/>
              </w:rPr>
              <w:t>区域突变和微卫星不稳定性（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）是重要的分子事件，二者在内膜癌中高度相关，可能存在由于</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核苷酸重复序列突变增加的致癌途径。</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基因突变多为插入、缺失突变或者点突变等，可发生在其</w:t>
            </w:r>
            <w:r>
              <w:rPr>
                <w:rFonts w:ascii="Arial" w:eastAsia="思源黑体 CN Medium" w:hAnsi="Arial" w:cs="Arial" w:hint="eastAsia"/>
                <w:sz w:val="18"/>
                <w:szCs w:val="18"/>
                <w:lang w:val="en-CA"/>
              </w:rPr>
              <w:t>N</w:t>
            </w:r>
            <w:r>
              <w:rPr>
                <w:rFonts w:ascii="Arial" w:eastAsia="思源黑体 CN Medium" w:hAnsi="Arial" w:cs="Arial" w:hint="eastAsia"/>
                <w:sz w:val="18"/>
                <w:szCs w:val="18"/>
                <w:lang w:val="en-CA"/>
              </w:rPr>
              <w:t>末端、</w:t>
            </w:r>
            <w:r>
              <w:rPr>
                <w:rFonts w:ascii="Arial" w:eastAsia="思源黑体 CN Medium" w:hAnsi="Arial" w:cs="Arial" w:hint="eastAsia"/>
                <w:sz w:val="18"/>
                <w:szCs w:val="18"/>
                <w:lang w:val="en-CA"/>
              </w:rPr>
              <w:t>DSPc</w:t>
            </w:r>
            <w:r>
              <w:rPr>
                <w:rFonts w:ascii="Arial" w:eastAsia="思源黑体 CN Medium" w:hAnsi="Arial" w:cs="Arial" w:hint="eastAsia"/>
                <w:sz w:val="18"/>
                <w:szCs w:val="18"/>
                <w:lang w:val="en-CA"/>
              </w:rPr>
              <w:t>磷酸化催化结构域和</w:t>
            </w:r>
            <w:r>
              <w:rPr>
                <w:rFonts w:ascii="Arial" w:eastAsia="思源黑体 CN Medium" w:hAnsi="Arial" w:cs="Arial" w:hint="eastAsia"/>
                <w:sz w:val="18"/>
                <w:szCs w:val="18"/>
                <w:lang w:val="en-CA"/>
              </w:rPr>
              <w:t>C2</w:t>
            </w:r>
            <w:r>
              <w:rPr>
                <w:rFonts w:ascii="Arial" w:eastAsia="思源黑体 CN Medium" w:hAnsi="Arial" w:cs="Arial" w:hint="eastAsia"/>
                <w:sz w:val="18"/>
                <w:szCs w:val="18"/>
                <w:lang w:val="en-CA"/>
              </w:rPr>
              <w:t>结构域及</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w:t>
            </w:r>
          </w:p>
        </w:tc>
      </w:tr>
      <w:tr w:rsidR="006E5660" w14:paraId="46A8C372" w14:textId="77777777" w:rsidTr="00086956">
        <w:tc>
          <w:tcPr>
            <w:tcW w:w="2048" w:type="dxa"/>
            <w:vAlign w:val="center"/>
          </w:tcPr>
          <w:p w14:paraId="3D9ED361" w14:textId="77777777" w:rsidR="006E5660" w:rsidRPr="00553447" w:rsidRDefault="006E5660"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RB1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120062F" w14:textId="0362A171" w:rsidR="006E5660" w:rsidRDefault="00AE25E5"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NM_000321.3</w:t>
            </w:r>
          </w:p>
        </w:tc>
        <w:tc>
          <w:tcPr>
            <w:tcW w:w="3541" w:type="dxa"/>
          </w:tcPr>
          <w:p w14:paraId="1499F9AA"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）是婴幼儿最常见的眼科肿瘤，也是一种致死性肿瘤。视网膜母细胞瘤基因</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）是人类第一个分离克隆的抑癌基因，确认为视网膜母细胞瘤（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）的唯一致病基因。</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基因是细胞周期的负调控因子，通过与转录因子结合调节细胞增殖和分化所需基因的表达，从而维持细胞生长发育的平衡。</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基因的突变不仅存在于视网膜母细胞瘤患者中，而且见于许多恶性肿瘤，如小细胞肺癌、骨肉瘤、膀胱癌、胰腺癌和乳腺癌等。大量研究表明，</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的抑癌作用与其对细胞周期、细胞分化、细胞衰老、细胞凋亡和生长抑制等的调控是密切相关的。</w:t>
            </w:r>
          </w:p>
        </w:tc>
        <w:tc>
          <w:tcPr>
            <w:tcW w:w="4498" w:type="dxa"/>
          </w:tcPr>
          <w:p w14:paraId="720BB842"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基因种系突变可引起遗传性的成视网膜细胞瘤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。其突变类型包括点突变、缺失、插入、易位、剪接突变以及各种复杂突变，但不存在突变热点。大多数突变导致的</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是完全外显性，仅少数表现低外显率和低表达。</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基因种系突变可发生在几乎整个基因组范围内。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等位基因的体细胞突变可导致零散性单眼视网膜细胞瘤，包括杂合突变和</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岛高甲基化。体细胞突变包括缺失（多个碱基甚至整个外显子或内含子）、点突变（如剪切位点突变），涉及启动子区域、外显子及内含子。</w:t>
            </w:r>
            <w:r>
              <w:rPr>
                <w:rFonts w:ascii="Arial" w:eastAsia="思源黑体 CN Medium" w:hAnsi="Arial" w:cs="Arial" w:hint="eastAsia"/>
                <w:sz w:val="18"/>
                <w:szCs w:val="18"/>
                <w:lang w:val="en-CA"/>
              </w:rPr>
              <w:t>19.4%</w:t>
            </w:r>
            <w:r>
              <w:rPr>
                <w:rFonts w:ascii="Arial" w:eastAsia="思源黑体 CN Medium" w:hAnsi="Arial" w:cs="Arial" w:hint="eastAsia"/>
                <w:sz w:val="18"/>
                <w:szCs w:val="18"/>
                <w:lang w:val="en-CA"/>
              </w:rPr>
              <w:t>的印度脑癌患者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个内含子发生杂合性丢失，肢端黑色素瘤衍生细胞系出现</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基因点突变（</w:t>
            </w:r>
            <w:r>
              <w:rPr>
                <w:rFonts w:ascii="Arial" w:eastAsia="思源黑体 CN Medium" w:hAnsi="Arial" w:cs="Arial" w:hint="eastAsia"/>
                <w:sz w:val="18"/>
                <w:szCs w:val="18"/>
                <w:lang w:val="en-CA"/>
              </w:rPr>
              <w:t>c.C1411T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以上的小细胞肺癌都存在</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基因异常。</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基因的种系突变和体细胞突变均可导致肉瘤的易感性，如软组织肉瘤和骨肉瘤。</w:t>
            </w:r>
          </w:p>
        </w:tc>
      </w:tr>
      <w:tr w:rsidR="006E5660" w14:paraId="75519D73" w14:textId="77777777" w:rsidTr="00086956">
        <w:tc>
          <w:tcPr>
            <w:tcW w:w="2048" w:type="dxa"/>
            <w:vAlign w:val="center"/>
          </w:tcPr>
          <w:p w14:paraId="283C019D"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116A4ED"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NM_020975.6 </w:t>
            </w:r>
          </w:p>
        </w:tc>
        <w:tc>
          <w:tcPr>
            <w:tcW w:w="3541" w:type="dxa"/>
          </w:tcPr>
          <w:p w14:paraId="7CC1D71C"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基因编码一种跨膜受体和酪氨酸蛋白激酶家族成员，在神经系统的发育、神经嵴器官和组织的发育中起重要作用。编码的受体通过与配体结合，可激活下游信号通路，这些通路在细胞分化、生长、迁移</w:t>
            </w:r>
            <w:r>
              <w:rPr>
                <w:rFonts w:ascii="Arial" w:eastAsia="思源黑体 CN Medium" w:hAnsi="Arial" w:cs="Arial" w:hint="eastAsia"/>
                <w:sz w:val="18"/>
                <w:szCs w:val="18"/>
                <w:lang w:val="en-CA"/>
              </w:rPr>
              <w:lastRenderedPageBreak/>
              <w:t>和生存中发挥重要作用。</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蛋白也是正常肾脏发育和精子形成所必需的。</w:t>
            </w:r>
          </w:p>
        </w:tc>
        <w:tc>
          <w:tcPr>
            <w:tcW w:w="4498" w:type="dxa"/>
          </w:tcPr>
          <w:p w14:paraId="33664429"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RET</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rs1799939</w:t>
            </w:r>
            <w:r>
              <w:rPr>
                <w:rFonts w:ascii="Arial" w:eastAsia="思源黑体 CN Medium" w:hAnsi="Arial" w:cs="Arial" w:hint="eastAsia"/>
                <w:sz w:val="18"/>
                <w:szCs w:val="18"/>
                <w:lang w:val="en-CA"/>
              </w:rPr>
              <w:t>位点多态性可以增加患甲状腺癌的风险。</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多发内分泌腺瘤病</w:t>
            </w:r>
            <w:r>
              <w:rPr>
                <w:rFonts w:ascii="Arial" w:eastAsia="思源黑体 CN Medium" w:hAnsi="Arial" w:cs="Arial" w:hint="eastAsia"/>
                <w:sz w:val="18"/>
                <w:szCs w:val="18"/>
                <w:lang w:val="en-CA"/>
              </w:rPr>
              <w:t>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）家系患者</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原癌基因错义突变主要发生在外显子</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630</w:t>
            </w:r>
            <w:r>
              <w:rPr>
                <w:rFonts w:ascii="Arial" w:eastAsia="思源黑体 CN Medium" w:hAnsi="Arial" w:cs="Arial" w:hint="eastAsia"/>
                <w:sz w:val="18"/>
                <w:szCs w:val="18"/>
                <w:lang w:val="en-CA"/>
              </w:rPr>
              <w:t>）和外显子</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52%</w:t>
            </w:r>
            <w:r>
              <w:rPr>
                <w:rFonts w:ascii="Arial" w:eastAsia="思源黑体 CN Medium" w:hAnsi="Arial" w:cs="Arial" w:hint="eastAsia"/>
                <w:sz w:val="18"/>
                <w:szCs w:val="18"/>
                <w:lang w:val="en-CA"/>
              </w:rPr>
              <w:t>涉及密码子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突变为</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lastRenderedPageBreak/>
              <w:t>临床上主要表现为与</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蛋白功能异常激活性疾病。两种突变</w:t>
            </w:r>
            <w:r>
              <w:rPr>
                <w:rFonts w:ascii="Arial" w:eastAsia="思源黑体 CN Medium" w:hAnsi="Arial" w:cs="Arial" w:hint="eastAsia"/>
                <w:sz w:val="18"/>
                <w:szCs w:val="18"/>
                <w:lang w:val="en-CA"/>
              </w:rPr>
              <w:t>MTC</w:t>
            </w:r>
            <w:r>
              <w:rPr>
                <w:rFonts w:ascii="Arial" w:eastAsia="思源黑体 CN Medium" w:hAnsi="Arial" w:cs="Arial" w:hint="eastAsia"/>
                <w:sz w:val="18"/>
                <w:szCs w:val="18"/>
                <w:lang w:val="en-CA"/>
              </w:rPr>
              <w:t>的进展程度不同，</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突变比</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突变更常见，更早发生转移。分别是位于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p.C634R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p.G691S</w:t>
            </w:r>
            <w:r>
              <w:rPr>
                <w:rFonts w:ascii="Arial" w:eastAsia="思源黑体 CN Medium" w:hAnsi="Arial" w:cs="Arial" w:hint="eastAsia"/>
                <w:sz w:val="18"/>
                <w:szCs w:val="18"/>
                <w:lang w:val="en-CA"/>
              </w:rPr>
              <w:t>和位于</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p.R982C</w:t>
            </w:r>
            <w:r>
              <w:rPr>
                <w:rFonts w:ascii="Arial" w:eastAsia="思源黑体 CN Medium" w:hAnsi="Arial" w:cs="Arial" w:hint="eastAsia"/>
                <w:sz w:val="18"/>
                <w:szCs w:val="18"/>
                <w:lang w:val="en-CA"/>
              </w:rPr>
              <w:t>。非小细胞肺癌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中新发现的一个</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号染色体上驱动蛋白家族基因</w:t>
            </w:r>
            <w:r>
              <w:rPr>
                <w:rFonts w:ascii="Arial" w:eastAsia="思源黑体 CN Medium" w:hAnsi="Arial" w:cs="Arial" w:hint="eastAsia"/>
                <w:sz w:val="18"/>
                <w:szCs w:val="18"/>
                <w:lang w:val="en-CA"/>
              </w:rPr>
              <w:t>KIF5B</w:t>
            </w:r>
            <w:r>
              <w:rPr>
                <w:rFonts w:ascii="Arial" w:eastAsia="思源黑体 CN Medium" w:hAnsi="Arial" w:cs="Arial" w:hint="eastAsia"/>
                <w:sz w:val="18"/>
                <w:szCs w:val="18"/>
                <w:lang w:val="en-CA"/>
              </w:rPr>
              <w:t>和受体酪氨酸激酶基因</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之间形成的融合驱动基因</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，由</w:t>
            </w:r>
            <w:r>
              <w:rPr>
                <w:rFonts w:ascii="Arial" w:eastAsia="思源黑体 CN Medium" w:hAnsi="Arial" w:cs="Arial" w:hint="eastAsia"/>
                <w:sz w:val="18"/>
                <w:szCs w:val="18"/>
                <w:lang w:val="en-CA"/>
              </w:rPr>
              <w:t>inv(10)(p11;q11)</w:t>
            </w:r>
            <w:r>
              <w:rPr>
                <w:rFonts w:ascii="Arial" w:eastAsia="思源黑体 CN Medium" w:hAnsi="Arial" w:cs="Arial" w:hint="eastAsia"/>
                <w:sz w:val="18"/>
                <w:szCs w:val="18"/>
                <w:lang w:val="en-CA"/>
              </w:rPr>
              <w:t>引起，导致</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原癌基因的高表达。</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激酶抑制</w:t>
            </w:r>
            <w:proofErr w:type="gramStart"/>
            <w:r>
              <w:rPr>
                <w:rFonts w:ascii="Arial" w:eastAsia="思源黑体 CN Medium" w:hAnsi="Arial" w:cs="Arial" w:hint="eastAsia"/>
                <w:sz w:val="18"/>
                <w:szCs w:val="18"/>
                <w:lang w:val="en-CA"/>
              </w:rPr>
              <w:t>剂凡德他</w:t>
            </w:r>
            <w:proofErr w:type="gramEnd"/>
            <w:r>
              <w:rPr>
                <w:rFonts w:ascii="Arial" w:eastAsia="思源黑体 CN Medium" w:hAnsi="Arial" w:cs="Arial" w:hint="eastAsia"/>
                <w:sz w:val="18"/>
                <w:szCs w:val="18"/>
                <w:lang w:val="en-CA"/>
              </w:rPr>
              <w:t>尼可抑制</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融合基因锚定的</w:t>
            </w:r>
            <w:r>
              <w:rPr>
                <w:rFonts w:ascii="Arial" w:eastAsia="思源黑体 CN Medium" w:hAnsi="Arial" w:cs="Arial" w:hint="eastAsia"/>
                <w:sz w:val="18"/>
                <w:szCs w:val="18"/>
                <w:lang w:val="en-CA"/>
              </w:rPr>
              <w:t>NIH3T3</w:t>
            </w:r>
            <w:r>
              <w:rPr>
                <w:rFonts w:ascii="Arial" w:eastAsia="思源黑体 CN Medium" w:hAnsi="Arial" w:cs="Arial" w:hint="eastAsia"/>
                <w:sz w:val="18"/>
                <w:szCs w:val="18"/>
                <w:lang w:val="en-CA"/>
              </w:rPr>
              <w:t>细胞的生长活性。</w:t>
            </w:r>
          </w:p>
        </w:tc>
      </w:tr>
      <w:tr w:rsidR="006E5660" w14:paraId="6634A3D8" w14:textId="77777777" w:rsidTr="00086956">
        <w:tc>
          <w:tcPr>
            <w:tcW w:w="2048" w:type="dxa"/>
            <w:vAlign w:val="center"/>
          </w:tcPr>
          <w:p w14:paraId="57124CB2"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ROS1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1535AF"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NM_002944.2 </w:t>
            </w:r>
          </w:p>
        </w:tc>
        <w:tc>
          <w:tcPr>
            <w:tcW w:w="3541" w:type="dxa"/>
          </w:tcPr>
          <w:p w14:paraId="6CB95F6D"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基因编码一种受体酪氨酸激酶（</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），在上皮细胞分化和近附睾上皮区域化中起作用，可激活多种与细胞分化、增殖、生长和存活相关的下游信号通路，包括</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信号通路。可以通过磷酸化和激活转录因子</w:t>
            </w:r>
            <w:r>
              <w:rPr>
                <w:rFonts w:ascii="Arial" w:eastAsia="思源黑体 CN Medium" w:hAnsi="Arial" w:cs="Arial" w:hint="eastAsia"/>
                <w:sz w:val="18"/>
                <w:szCs w:val="18"/>
                <w:lang w:val="en-CA"/>
              </w:rPr>
              <w:t>STAT3</w:t>
            </w:r>
            <w:r>
              <w:rPr>
                <w:rFonts w:ascii="Arial" w:eastAsia="思源黑体 CN Medium" w:hAnsi="Arial" w:cs="Arial" w:hint="eastAsia"/>
                <w:sz w:val="18"/>
                <w:szCs w:val="18"/>
                <w:lang w:val="en-CA"/>
              </w:rPr>
              <w:t>来控制锚定无关的细胞生长。</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的磷酸化。其中</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信号通路的激活因子，</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是一种鸟嘌呤核苷酸交换因子，可激活其他下游信号蛋白，包括</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IRS1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PLCG2</w:t>
            </w:r>
            <w:r>
              <w:rPr>
                <w:rFonts w:ascii="Arial" w:eastAsia="思源黑体 CN Medium" w:hAnsi="Arial" w:cs="Arial" w:hint="eastAsia"/>
                <w:sz w:val="18"/>
                <w:szCs w:val="18"/>
                <w:lang w:val="en-CA"/>
              </w:rPr>
              <w:t>。</w:t>
            </w:r>
          </w:p>
        </w:tc>
        <w:tc>
          <w:tcPr>
            <w:tcW w:w="4498" w:type="dxa"/>
          </w:tcPr>
          <w:p w14:paraId="1E8EC552"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基因发生重排阳性率约</w:t>
            </w:r>
            <w:r>
              <w:rPr>
                <w:rFonts w:ascii="Arial" w:eastAsia="思源黑体 CN Medium" w:hAnsi="Arial" w:cs="Arial" w:hint="eastAsia"/>
                <w:sz w:val="18"/>
                <w:szCs w:val="18"/>
                <w:lang w:val="en-CA"/>
              </w:rPr>
              <w:t>0.8-1.7%</w:t>
            </w:r>
            <w:r>
              <w:rPr>
                <w:rFonts w:ascii="Arial" w:eastAsia="思源黑体 CN Medium" w:hAnsi="Arial" w:cs="Arial" w:hint="eastAsia"/>
                <w:sz w:val="18"/>
                <w:szCs w:val="18"/>
                <w:lang w:val="en-CA"/>
              </w:rPr>
              <w:t>。临床前及临床研究均表明，</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基因重排的局部晚期或转移性非小细胞肺癌能够从克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合适患者的重要前提。因此，专家</w:t>
            </w:r>
            <w:proofErr w:type="gramStart"/>
            <w:r>
              <w:rPr>
                <w:rFonts w:ascii="Arial" w:eastAsia="思源黑体 CN Medium" w:hAnsi="Arial" w:cs="Arial" w:hint="eastAsia"/>
                <w:sz w:val="18"/>
                <w:szCs w:val="18"/>
                <w:lang w:val="en-CA"/>
              </w:rPr>
              <w:t>推荐非</w:t>
            </w:r>
            <w:proofErr w:type="gramEnd"/>
            <w:r>
              <w:rPr>
                <w:rFonts w:ascii="Arial" w:eastAsia="思源黑体 CN Medium" w:hAnsi="Arial" w:cs="Arial" w:hint="eastAsia"/>
                <w:sz w:val="18"/>
                <w:szCs w:val="18"/>
                <w:lang w:val="en-CA"/>
              </w:rPr>
              <w:t>小细胞肺癌患者接受克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之前，进行</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基因重排检测，以提高临床治疗的针对性。</w:t>
            </w:r>
          </w:p>
        </w:tc>
      </w:tr>
      <w:tr w:rsidR="006E5660" w14:paraId="44AAD2EB" w14:textId="77777777" w:rsidTr="00086956">
        <w:tc>
          <w:tcPr>
            <w:tcW w:w="2048" w:type="dxa"/>
            <w:vAlign w:val="center"/>
          </w:tcPr>
          <w:p w14:paraId="6DB4C46F"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STK11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AE0C0A6"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NM_000455.5 </w:t>
            </w:r>
          </w:p>
        </w:tc>
        <w:tc>
          <w:tcPr>
            <w:tcW w:w="3541" w:type="dxa"/>
          </w:tcPr>
          <w:p w14:paraId="2B4B708E"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Petuz-Jeghers</w:t>
            </w:r>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）是一种常染色体显性遗传性疾病，具有明显的胃肠道多发错构瘤性息肉以及恶性肿瘤易感性。</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基因（也称</w:t>
            </w:r>
            <w:r>
              <w:rPr>
                <w:rFonts w:ascii="Arial" w:eastAsia="思源黑体 CN Medium" w:hAnsi="Arial" w:cs="Arial" w:hint="eastAsia"/>
                <w:sz w:val="18"/>
                <w:szCs w:val="18"/>
                <w:lang w:val="en-CA"/>
              </w:rPr>
              <w:t>LKB1</w:t>
            </w:r>
            <w:r>
              <w:rPr>
                <w:rFonts w:ascii="Arial" w:eastAsia="思源黑体 CN Medium" w:hAnsi="Arial" w:cs="Arial" w:hint="eastAsia"/>
                <w:sz w:val="18"/>
                <w:szCs w:val="18"/>
                <w:lang w:val="en-CA"/>
              </w:rPr>
              <w:t>基因）位于染色体</w:t>
            </w:r>
            <w:r>
              <w:rPr>
                <w:rFonts w:ascii="Arial" w:eastAsia="思源黑体 CN Medium" w:hAnsi="Arial" w:cs="Arial" w:hint="eastAsia"/>
                <w:sz w:val="18"/>
                <w:szCs w:val="18"/>
                <w:lang w:val="en-CA"/>
              </w:rPr>
              <w:t>19p13.3</w:t>
            </w:r>
            <w:r>
              <w:rPr>
                <w:rFonts w:ascii="Arial" w:eastAsia="思源黑体 CN Medium" w:hAnsi="Arial" w:cs="Arial" w:hint="eastAsia"/>
                <w:sz w:val="18"/>
                <w:szCs w:val="18"/>
                <w:lang w:val="en-CA"/>
              </w:rPr>
              <w:t>，为一种抑癌基因，编码一种丝苏氨酸蛋白激酶，在体内广泛表达，只有与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结合形成一种完整的复合物才能发挥正常的生物学效应，涉及细胞代谢、细胞极性、细胞凋亡和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蛋白通过与</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互</w:t>
            </w:r>
            <w:proofErr w:type="gramStart"/>
            <w:r>
              <w:rPr>
                <w:rFonts w:ascii="Arial" w:eastAsia="思源黑体 CN Medium" w:hAnsi="Arial" w:cs="Arial" w:hint="eastAsia"/>
                <w:sz w:val="18"/>
                <w:szCs w:val="18"/>
                <w:lang w:val="en-CA"/>
              </w:rPr>
              <w:t>作参与</w:t>
            </w:r>
            <w:proofErr w:type="gramEnd"/>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依赖性细胞凋亡途径。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lastRenderedPageBreak/>
              <w:t>突变可导致</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的主要致病基因。</w:t>
            </w:r>
          </w:p>
        </w:tc>
        <w:tc>
          <w:tcPr>
            <w:tcW w:w="4498" w:type="dxa"/>
          </w:tcPr>
          <w:p w14:paraId="0829BFAC"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STK11</w:t>
            </w:r>
            <w:r>
              <w:rPr>
                <w:rFonts w:ascii="Arial" w:eastAsia="思源黑体 CN Medium" w:hAnsi="Arial" w:cs="Arial" w:hint="eastAsia"/>
                <w:sz w:val="18"/>
                <w:szCs w:val="18"/>
                <w:lang w:val="en-CA"/>
              </w:rPr>
              <w:t>基因突变多发生在其激酶区域，该区域是其行使正常功能的关键结构域。非小细胞肺癌中含有</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频发性体细胞突变，导致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蛋白的失活，促进肺癌发生、发展和转移，进而可能发展为鳞状细胞癌。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G163D</w:t>
            </w:r>
            <w:r>
              <w:rPr>
                <w:rFonts w:ascii="Arial" w:eastAsia="思源黑体 CN Medium" w:hAnsi="Arial" w:cs="Arial" w:hint="eastAsia"/>
                <w:sz w:val="18"/>
                <w:szCs w:val="18"/>
                <w:lang w:val="en-CA"/>
              </w:rPr>
              <w:t>）导致蛋白缺失与睾丸生殖细胞瘤的发生相关。散发性恶性黑色素瘤中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基因突变引起氨基酸的改变（</w:t>
            </w:r>
            <w:r>
              <w:rPr>
                <w:rFonts w:ascii="Arial" w:eastAsia="思源黑体 CN Medium" w:hAnsi="Arial" w:cs="Arial" w:hint="eastAsia"/>
                <w:sz w:val="18"/>
                <w:szCs w:val="18"/>
                <w:lang w:val="en-CA"/>
              </w:rPr>
              <w:t>Y49D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D194Y</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蛋白催化亚基活性受到影响；以及</w:t>
            </w:r>
            <w:proofErr w:type="gramStart"/>
            <w:r>
              <w:rPr>
                <w:rFonts w:ascii="Arial" w:eastAsia="思源黑体 CN Medium" w:hAnsi="Arial" w:cs="Arial" w:hint="eastAsia"/>
                <w:sz w:val="18"/>
                <w:szCs w:val="18"/>
                <w:lang w:val="en-CA"/>
              </w:rPr>
              <w:t>外显子跳读和</w:t>
            </w:r>
            <w:proofErr w:type="gramEnd"/>
            <w:r>
              <w:rPr>
                <w:rFonts w:ascii="Arial" w:eastAsia="思源黑体 CN Medium" w:hAnsi="Arial" w:cs="Arial" w:hint="eastAsia"/>
                <w:sz w:val="18"/>
                <w:szCs w:val="18"/>
                <w:lang w:val="en-CA"/>
              </w:rPr>
              <w:t>内含子保留引起的第</w:t>
            </w:r>
            <w:r>
              <w:rPr>
                <w:rFonts w:ascii="Arial" w:eastAsia="思源黑体 CN Medium" w:hAnsi="Arial" w:cs="Arial" w:hint="eastAsia"/>
                <w:sz w:val="18"/>
                <w:szCs w:val="18"/>
                <w:lang w:val="en-CA"/>
              </w:rPr>
              <w:t>170</w:t>
            </w:r>
            <w:r>
              <w:rPr>
                <w:rFonts w:ascii="Arial" w:eastAsia="思源黑体 CN Medium" w:hAnsi="Arial" w:cs="Arial" w:hint="eastAsia"/>
                <w:sz w:val="18"/>
                <w:szCs w:val="18"/>
                <w:lang w:val="en-CA"/>
              </w:rPr>
              <w:t>位氨基酸密码子发生无义突变为终止密码子（</w:t>
            </w:r>
            <w:r>
              <w:rPr>
                <w:rFonts w:ascii="Arial" w:eastAsia="思源黑体 CN Medium" w:hAnsi="Arial" w:cs="Arial" w:hint="eastAsia"/>
                <w:sz w:val="18"/>
                <w:szCs w:val="18"/>
                <w:lang w:val="en-CA"/>
              </w:rPr>
              <w:t>G170X</w:t>
            </w:r>
            <w:r>
              <w:rPr>
                <w:rFonts w:ascii="Arial" w:eastAsia="思源黑体 CN Medium" w:hAnsi="Arial" w:cs="Arial" w:hint="eastAsia"/>
                <w:sz w:val="18"/>
                <w:szCs w:val="18"/>
                <w:lang w:val="en-CA"/>
              </w:rPr>
              <w:t>），产生截短蛋白。原发性黑色素瘤中发现</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基因错义突变（</w:t>
            </w:r>
            <w:r>
              <w:rPr>
                <w:rFonts w:ascii="Arial" w:eastAsia="思源黑体 CN Medium" w:hAnsi="Arial" w:cs="Arial" w:hint="eastAsia"/>
                <w:sz w:val="18"/>
                <w:szCs w:val="18"/>
                <w:lang w:val="en-CA"/>
              </w:rPr>
              <w:t>G135R</w:t>
            </w:r>
            <w:r>
              <w:rPr>
                <w:rFonts w:ascii="Arial" w:eastAsia="思源黑体 CN Medium" w:hAnsi="Arial" w:cs="Arial" w:hint="eastAsia"/>
                <w:sz w:val="18"/>
                <w:szCs w:val="18"/>
                <w:lang w:val="en-CA"/>
              </w:rPr>
              <w:t>）杂合缺失。胰腺癌中常见的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基因突变包括外显子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发</w:t>
            </w:r>
            <w:r>
              <w:rPr>
                <w:rFonts w:ascii="Arial" w:eastAsia="思源黑体 CN Medium" w:hAnsi="Arial" w:cs="Arial" w:hint="eastAsia"/>
                <w:sz w:val="18"/>
                <w:szCs w:val="18"/>
                <w:lang w:val="en-CA"/>
              </w:rPr>
              <w:lastRenderedPageBreak/>
              <w:t>生的无义突变（</w:t>
            </w:r>
            <w:r>
              <w:rPr>
                <w:rFonts w:ascii="Arial" w:eastAsia="思源黑体 CN Medium" w:hAnsi="Arial" w:cs="Arial" w:hint="eastAsia"/>
                <w:sz w:val="18"/>
                <w:szCs w:val="18"/>
                <w:lang w:val="en-CA"/>
              </w:rPr>
              <w:t>Y36X</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激酶催化结构域的</w:t>
            </w:r>
            <w:r>
              <w:rPr>
                <w:rFonts w:ascii="Arial" w:eastAsia="思源黑体 CN Medium" w:hAnsi="Arial" w:cs="Arial" w:hint="eastAsia"/>
                <w:sz w:val="18"/>
                <w:szCs w:val="18"/>
                <w:lang w:val="en-CA"/>
              </w:rPr>
              <w:t>1bp</w:t>
            </w:r>
            <w:r>
              <w:rPr>
                <w:rFonts w:ascii="Arial" w:eastAsia="思源黑体 CN Medium" w:hAnsi="Arial" w:cs="Arial" w:hint="eastAsia"/>
                <w:sz w:val="18"/>
                <w:szCs w:val="18"/>
                <w:lang w:val="en-CA"/>
              </w:rPr>
              <w:t>碱基缺失引起的外显子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37</w:t>
            </w:r>
            <w:r>
              <w:rPr>
                <w:rFonts w:ascii="Arial" w:eastAsia="思源黑体 CN Medium" w:hAnsi="Arial" w:cs="Arial" w:hint="eastAsia"/>
                <w:sz w:val="18"/>
                <w:szCs w:val="18"/>
                <w:lang w:val="en-CA"/>
              </w:rPr>
              <w:t>位、</w:t>
            </w:r>
            <w:r>
              <w:rPr>
                <w:rFonts w:ascii="Arial" w:eastAsia="思源黑体 CN Medium" w:hAnsi="Arial" w:cs="Arial" w:hint="eastAsia"/>
                <w:sz w:val="18"/>
                <w:szCs w:val="18"/>
                <w:lang w:val="en-CA"/>
              </w:rPr>
              <w:t>217</w:t>
            </w:r>
            <w:r>
              <w:rPr>
                <w:rFonts w:ascii="Arial" w:eastAsia="思源黑体 CN Medium" w:hAnsi="Arial" w:cs="Arial" w:hint="eastAsia"/>
                <w:sz w:val="18"/>
                <w:szCs w:val="18"/>
                <w:lang w:val="en-CA"/>
              </w:rPr>
              <w:t>位和外显子</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312</w:t>
            </w:r>
            <w:r>
              <w:rPr>
                <w:rFonts w:ascii="Arial" w:eastAsia="思源黑体 CN Medium" w:hAnsi="Arial" w:cs="Arial" w:hint="eastAsia"/>
                <w:sz w:val="18"/>
                <w:szCs w:val="18"/>
                <w:lang w:val="en-CA"/>
              </w:rPr>
              <w:t>位氨基酸移码突变。在中国人</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基因突变的检出率为三分之一。突变位点比较广泛，三分之二集中在第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外显子。两代以上发病的家系突变率为</w:t>
            </w:r>
            <w:r>
              <w:rPr>
                <w:rFonts w:ascii="Arial" w:eastAsia="思源黑体 CN Medium" w:hAnsi="Arial" w:cs="Arial" w:hint="eastAsia"/>
                <w:sz w:val="18"/>
                <w:szCs w:val="18"/>
                <w:lang w:val="en-CA"/>
              </w:rPr>
              <w:t>66.7%</w:t>
            </w:r>
            <w:r>
              <w:rPr>
                <w:rFonts w:ascii="Arial" w:eastAsia="思源黑体 CN Medium" w:hAnsi="Arial" w:cs="Arial" w:hint="eastAsia"/>
                <w:sz w:val="18"/>
                <w:szCs w:val="18"/>
                <w:lang w:val="en-CA"/>
              </w:rPr>
              <w:t>，散发病例突变率为</w:t>
            </w:r>
            <w:r>
              <w:rPr>
                <w:rFonts w:ascii="Arial" w:eastAsia="思源黑体 CN Medium" w:hAnsi="Arial" w:cs="Arial" w:hint="eastAsia"/>
                <w:sz w:val="18"/>
                <w:szCs w:val="18"/>
                <w:lang w:val="en-CA"/>
              </w:rPr>
              <w:t>16.7%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号外显子的第</w:t>
            </w:r>
            <w:r>
              <w:rPr>
                <w:rFonts w:ascii="Arial" w:eastAsia="思源黑体 CN Medium" w:hAnsi="Arial" w:cs="Arial" w:hint="eastAsia"/>
                <w:sz w:val="18"/>
                <w:szCs w:val="18"/>
                <w:lang w:val="en-CA"/>
              </w:rPr>
              <w:t>460</w:t>
            </w:r>
            <w:r>
              <w:rPr>
                <w:rFonts w:ascii="Arial" w:eastAsia="思源黑体 CN Medium" w:hAnsi="Arial" w:cs="Arial" w:hint="eastAsia"/>
                <w:sz w:val="18"/>
                <w:szCs w:val="18"/>
                <w:lang w:val="en-CA"/>
              </w:rPr>
              <w:t>位错义突变，即</w:t>
            </w:r>
            <w:r>
              <w:rPr>
                <w:rFonts w:ascii="Arial" w:eastAsia="思源黑体 CN Medium" w:hAnsi="Arial" w:cs="Arial" w:hint="eastAsia"/>
                <w:sz w:val="18"/>
                <w:szCs w:val="18"/>
                <w:lang w:val="en-CA"/>
              </w:rPr>
              <w:t>460C&gt;G(H154D)</w:t>
            </w:r>
            <w:r>
              <w:rPr>
                <w:rFonts w:ascii="Arial" w:eastAsia="思源黑体 CN Medium" w:hAnsi="Arial" w:cs="Arial" w:hint="eastAsia"/>
                <w:sz w:val="18"/>
                <w:szCs w:val="18"/>
                <w:lang w:val="en-CA"/>
              </w:rPr>
              <w:t>，该突变位点位于具有催化活性的激酶区，导致激酶活性的降低或缺失。</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蛋白激酶的第</w:t>
            </w:r>
            <w:r>
              <w:rPr>
                <w:rFonts w:ascii="Arial" w:eastAsia="思源黑体 CN Medium" w:hAnsi="Arial" w:cs="Arial" w:hint="eastAsia"/>
                <w:sz w:val="18"/>
                <w:szCs w:val="18"/>
                <w:lang w:val="en-CA"/>
              </w:rPr>
              <w:t>84</w:t>
            </w:r>
            <w:r>
              <w:rPr>
                <w:rFonts w:ascii="Arial" w:eastAsia="思源黑体 CN Medium" w:hAnsi="Arial" w:cs="Arial" w:hint="eastAsia"/>
                <w:sz w:val="18"/>
                <w:szCs w:val="18"/>
                <w:lang w:val="en-CA"/>
              </w:rPr>
              <w:t>位形成了终止密码子且在第</w:t>
            </w:r>
            <w:r>
              <w:rPr>
                <w:rFonts w:ascii="Arial" w:eastAsia="思源黑体 CN Medium" w:hAnsi="Arial" w:cs="Arial" w:hint="eastAsia"/>
                <w:sz w:val="18"/>
                <w:szCs w:val="18"/>
                <w:lang w:val="en-CA"/>
              </w:rPr>
              <w:t>354</w:t>
            </w:r>
            <w:r>
              <w:rPr>
                <w:rFonts w:ascii="Arial" w:eastAsia="思源黑体 CN Medium" w:hAnsi="Arial" w:cs="Arial" w:hint="eastAsia"/>
                <w:sz w:val="18"/>
                <w:szCs w:val="18"/>
                <w:lang w:val="en-CA"/>
              </w:rPr>
              <w:t>位出现氨基酸的置换，这类突变导致其蛋白功能的改变有待深入研究。</w:t>
            </w:r>
          </w:p>
        </w:tc>
      </w:tr>
      <w:tr w:rsidR="006E5660" w14:paraId="29133504" w14:textId="77777777" w:rsidTr="00086956">
        <w:tc>
          <w:tcPr>
            <w:tcW w:w="2048" w:type="dxa"/>
            <w:vAlign w:val="center"/>
          </w:tcPr>
          <w:p w14:paraId="77D59463" w14:textId="77777777" w:rsidR="006E5660" w:rsidRPr="00553447" w:rsidRDefault="006E5660"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TP53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57AAA1CF" w14:textId="7B2114E6"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NM_000546.</w:t>
            </w:r>
            <w:r w:rsidR="00AE25E5" w:rsidRPr="00553447">
              <w:rPr>
                <w:rFonts w:ascii="Arial" w:eastAsia="思源黑体 CN Medium" w:hAnsi="Arial" w:cs="Arial" w:hint="eastAsia"/>
                <w:b/>
                <w:color w:val="006EC0"/>
                <w:sz w:val="21"/>
                <w:szCs w:val="21"/>
                <w:lang w:val="en-CA"/>
              </w:rPr>
              <w:t>6</w:t>
            </w:r>
          </w:p>
        </w:tc>
        <w:tc>
          <w:tcPr>
            <w:tcW w:w="3541" w:type="dxa"/>
          </w:tcPr>
          <w:p w14:paraId="480E682D"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基因是人类肿瘤中发生变异频率最高的重要抑癌基因，编码</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蛋白是一个转录因子，可通过转录活化区与通用转录因子结合并相互作用，大多数组织和细胞有</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表达，正常情况下</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可以控制细胞循环周期、调节转录、</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复制和诱导细胞程序死亡及抗血管生成。</w:t>
            </w:r>
          </w:p>
        </w:tc>
        <w:tc>
          <w:tcPr>
            <w:tcW w:w="4498" w:type="dxa"/>
          </w:tcPr>
          <w:p w14:paraId="6BBF685A"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缺失失活与半数以上（约</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）癌症的发生发展密切相关。</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基因突变多为错义突变（</w:t>
            </w:r>
            <w:r>
              <w:rPr>
                <w:rFonts w:ascii="Arial" w:eastAsia="思源黑体 CN Medium" w:hAnsi="Arial" w:cs="Arial" w:hint="eastAsia"/>
                <w:sz w:val="18"/>
                <w:szCs w:val="18"/>
                <w:lang w:val="en-CA"/>
              </w:rPr>
              <w:t>75%</w:t>
            </w:r>
            <w:r>
              <w:rPr>
                <w:rFonts w:ascii="Arial" w:eastAsia="思源黑体 CN Medium" w:hAnsi="Arial" w:cs="Arial" w:hint="eastAsia"/>
                <w:sz w:val="18"/>
                <w:szCs w:val="18"/>
                <w:lang w:val="en-CA"/>
              </w:rPr>
              <w:t>），最常发生于位于</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外显子的保守区，对应氨基酸</w:t>
            </w:r>
            <w:r>
              <w:rPr>
                <w:rFonts w:ascii="Arial" w:eastAsia="思源黑体 CN Medium" w:hAnsi="Arial" w:cs="Arial" w:hint="eastAsia"/>
                <w:sz w:val="18"/>
                <w:szCs w:val="18"/>
                <w:lang w:val="en-CA"/>
              </w:rPr>
              <w:t>175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248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282</w:t>
            </w:r>
            <w:r>
              <w:rPr>
                <w:rFonts w:ascii="Arial" w:eastAsia="思源黑体 CN Medium" w:hAnsi="Arial" w:cs="Arial" w:hint="eastAsia"/>
                <w:sz w:val="18"/>
                <w:szCs w:val="18"/>
                <w:lang w:val="en-CA"/>
              </w:rPr>
              <w:t>位为错义突变热点区域；未发生突变等位基因常发生丢失。遗传性</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突变能够引发</w:t>
            </w:r>
            <w:r>
              <w:rPr>
                <w:rFonts w:ascii="Arial" w:eastAsia="思源黑体 CN Medium" w:hAnsi="Arial" w:cs="Arial" w:hint="eastAsia"/>
                <w:sz w:val="18"/>
                <w:szCs w:val="18"/>
                <w:lang w:val="en-CA"/>
              </w:rPr>
              <w:t>Li-Fraumeni</w:t>
            </w:r>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LFS</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种系突变携带者并发癌症为乳腺癌、软组织与骨肉瘤、脑瘤（星形细胞瘤）和肾上腺皮质癌。</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突变还发生于包括</w:t>
            </w:r>
            <w:r>
              <w:rPr>
                <w:rFonts w:ascii="Arial" w:eastAsia="思源黑体 CN Medium" w:hAnsi="Arial" w:cs="Arial" w:hint="eastAsia"/>
                <w:sz w:val="18"/>
                <w:szCs w:val="18"/>
                <w:lang w:val="en-CA"/>
              </w:rPr>
              <w:t>CML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ANLL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在内的多种恶性血液肿瘤以及黑色素瘤、基底细胞癌、鳞状细胞癌等皮肤癌等多种类型肿瘤及恶性肿瘤。</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突变是多种癌症预后不良的标志，如乳腺癌。</w:t>
            </w:r>
          </w:p>
        </w:tc>
      </w:tr>
      <w:tr w:rsidR="006E5660" w14:paraId="008D8B08" w14:textId="77777777" w:rsidTr="00086956">
        <w:tc>
          <w:tcPr>
            <w:tcW w:w="2048" w:type="dxa"/>
            <w:vAlign w:val="center"/>
          </w:tcPr>
          <w:p w14:paraId="3DBE1BE4"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UGT1A1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40C3C8" w14:textId="77777777" w:rsidR="006E5660" w:rsidRDefault="006E5660" w:rsidP="006E5660">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NM_000463.3 </w:t>
            </w:r>
          </w:p>
        </w:tc>
        <w:tc>
          <w:tcPr>
            <w:tcW w:w="3541" w:type="dxa"/>
          </w:tcPr>
          <w:p w14:paraId="6CA3B435"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UDP-</w:t>
            </w:r>
            <w:r>
              <w:rPr>
                <w:rFonts w:ascii="Arial" w:eastAsia="思源黑体 CN Medium" w:hAnsi="Arial" w:cs="Arial" w:hint="eastAsia"/>
                <w:sz w:val="18"/>
                <w:szCs w:val="18"/>
                <w:lang w:val="en-CA"/>
              </w:rPr>
              <w:t>葡糖醛酸基转移酶，参与类固醇、胆红素、激素和药物等葡萄</w:t>
            </w:r>
            <w:proofErr w:type="gramStart"/>
            <w:r>
              <w:rPr>
                <w:rFonts w:ascii="Arial" w:eastAsia="思源黑体 CN Medium" w:hAnsi="Arial" w:cs="Arial" w:hint="eastAsia"/>
                <w:sz w:val="18"/>
                <w:szCs w:val="18"/>
                <w:lang w:val="en-CA"/>
              </w:rPr>
              <w:t>苷</w:t>
            </w:r>
            <w:proofErr w:type="gramEnd"/>
            <w:r>
              <w:rPr>
                <w:rFonts w:ascii="Arial" w:eastAsia="思源黑体 CN Medium" w:hAnsi="Arial" w:cs="Arial" w:hint="eastAsia"/>
                <w:sz w:val="18"/>
                <w:szCs w:val="18"/>
                <w:lang w:val="en-CA"/>
              </w:rPr>
              <w:t>酸化代谢过程。</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基因突变可导致</w:t>
            </w:r>
            <w:r>
              <w:rPr>
                <w:rFonts w:ascii="Arial" w:eastAsia="思源黑体 CN Medium" w:hAnsi="Arial" w:cs="Arial" w:hint="eastAsia"/>
                <w:sz w:val="18"/>
                <w:szCs w:val="18"/>
                <w:lang w:val="en-CA"/>
              </w:rPr>
              <w:t>Crigler-Najjar</w:t>
            </w:r>
            <w:r>
              <w:rPr>
                <w:rFonts w:ascii="Arial" w:eastAsia="思源黑体 CN Medium" w:hAnsi="Arial" w:cs="Arial" w:hint="eastAsia"/>
                <w:sz w:val="18"/>
                <w:szCs w:val="18"/>
                <w:lang w:val="en-CA"/>
              </w:rPr>
              <w:t>综合征和</w:t>
            </w:r>
            <w:r>
              <w:rPr>
                <w:rFonts w:ascii="Arial" w:eastAsia="思源黑体 CN Medium" w:hAnsi="Arial" w:cs="Arial" w:hint="eastAsia"/>
                <w:sz w:val="18"/>
                <w:szCs w:val="18"/>
                <w:lang w:val="en-CA"/>
              </w:rPr>
              <w:t>Gilbert</w:t>
            </w:r>
            <w:r>
              <w:rPr>
                <w:rFonts w:ascii="Arial" w:eastAsia="思源黑体 CN Medium" w:hAnsi="Arial" w:cs="Arial" w:hint="eastAsia"/>
                <w:sz w:val="18"/>
                <w:szCs w:val="18"/>
                <w:lang w:val="en-CA"/>
              </w:rPr>
              <w:t>综合症（先天性非溶血性黄疸）的发生。</w:t>
            </w:r>
          </w:p>
        </w:tc>
        <w:tc>
          <w:tcPr>
            <w:tcW w:w="4498" w:type="dxa"/>
          </w:tcPr>
          <w:p w14:paraId="5F454C50" w14:textId="77777777" w:rsidR="006E5660" w:rsidRDefault="006E5660" w:rsidP="006E5660">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突变型杂合子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较野生型灭活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的能力稍低，而突变纯合子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的能力则仅是野生型的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，因此更容易产生毒副作用；并且突变型患者比野生型患者更早出现副作用。有研究显示</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UGT1A1-6</w:t>
            </w:r>
            <w:r>
              <w:rPr>
                <w:rFonts w:ascii="Arial" w:eastAsia="思源黑体 CN Medium" w:hAnsi="Arial" w:cs="Arial" w:hint="eastAsia"/>
                <w:sz w:val="18"/>
                <w:szCs w:val="18"/>
                <w:lang w:val="en-CA"/>
              </w:rPr>
              <w:t>）突变使</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的葡萄糖醛酸化的能力下降</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，其突变频率在东亚人群中（日本、韩国和中国）约为</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，而在白人和非洲人中没有发现这一突变。多个亚洲人群的临床研究结果都证明</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突变与</w:t>
            </w:r>
            <w:proofErr w:type="gramStart"/>
            <w:r>
              <w:rPr>
                <w:rFonts w:ascii="Arial" w:eastAsia="思源黑体 CN Medium" w:hAnsi="Arial" w:cs="Arial" w:hint="eastAsia"/>
                <w:sz w:val="18"/>
                <w:szCs w:val="18"/>
                <w:lang w:val="en-CA"/>
              </w:rPr>
              <w:t>伊立替康的</w:t>
            </w:r>
            <w:proofErr w:type="gramEnd"/>
            <w:r>
              <w:rPr>
                <w:rFonts w:ascii="Arial" w:eastAsia="思源黑体 CN Medium" w:hAnsi="Arial" w:cs="Arial" w:hint="eastAsia"/>
                <w:sz w:val="18"/>
                <w:szCs w:val="18"/>
                <w:lang w:val="en-CA"/>
              </w:rPr>
              <w:t>毒副作用风险增</w:t>
            </w:r>
            <w:r>
              <w:rPr>
                <w:rFonts w:ascii="Arial" w:eastAsia="思源黑体 CN Medium" w:hAnsi="Arial" w:cs="Arial" w:hint="eastAsia"/>
                <w:sz w:val="18"/>
                <w:szCs w:val="18"/>
                <w:lang w:val="en-CA"/>
              </w:rPr>
              <w:lastRenderedPageBreak/>
              <w:t>加显著相关；杂合突变和纯合突变的毒副作用可分别达到</w:t>
            </w:r>
            <w:r>
              <w:rPr>
                <w:rFonts w:ascii="Arial" w:eastAsia="思源黑体 CN Medium" w:hAnsi="Arial" w:cs="Arial" w:hint="eastAsia"/>
                <w:sz w:val="18"/>
                <w:szCs w:val="18"/>
                <w:lang w:val="en-CA"/>
              </w:rPr>
              <w:t>12.5%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w:t>
            </w:r>
          </w:p>
        </w:tc>
      </w:tr>
    </w:tbl>
    <w:p w14:paraId="70B4996A" w14:textId="77777777" w:rsidR="00086956" w:rsidRPr="00086956" w:rsidRDefault="00086956" w:rsidP="00086956">
      <w:pPr>
        <w:rPr>
          <w:lang w:val="en-CA"/>
        </w:rPr>
      </w:pPr>
    </w:p>
    <w:p w14:paraId="0D757F81" w14:textId="77777777" w:rsidR="00C137D0" w:rsidRDefault="00C137D0" w:rsidP="00C137D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注：</w:t>
      </w:r>
    </w:p>
    <w:p w14:paraId="3726AD78" w14:textId="70D38AA0" w:rsidR="005319DF" w:rsidRPr="00DD37DE" w:rsidRDefault="00631941" w:rsidP="00DD37DE">
      <w:pPr>
        <w:ind w:firstLineChars="177" w:firstLine="283"/>
      </w:pPr>
      <w:r w:rsidRPr="00631941">
        <w:rPr>
          <w:rFonts w:ascii="思源黑体 CN Regular" w:eastAsia="思源黑体 CN Regular" w:hAnsi="思源黑体 CN Regular" w:cs="Arial" w:hint="eastAsia"/>
          <w:bCs/>
          <w:color w:val="3B3838"/>
          <w:sz w:val="16"/>
          <w:szCs w:val="16"/>
        </w:rPr>
        <w:t>基因名后面的NM编号为分析注释时所采用的转录本编号（RefSeq）</w:t>
      </w:r>
    </w:p>
    <w:sectPr w:rsidR="005319DF" w:rsidRPr="00DD37DE" w:rsidSect="00C02ABC">
      <w:footerReference w:type="default" r:id="rId11"/>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2FCCE" w14:textId="77777777" w:rsidR="00CA0B73" w:rsidRDefault="00CA0B73">
      <w:pPr>
        <w:spacing w:after="0" w:line="240" w:lineRule="auto"/>
      </w:pPr>
      <w:r>
        <w:separator/>
      </w:r>
    </w:p>
  </w:endnote>
  <w:endnote w:type="continuationSeparator" w:id="0">
    <w:p w14:paraId="618CEAA5" w14:textId="77777777" w:rsidR="00CA0B73" w:rsidRDefault="00CA0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DF2AB4" w14:paraId="668E30F5" w14:textId="77777777" w:rsidTr="00D73CE3">
      <w:trPr>
        <w:trHeight w:val="567"/>
      </w:trPr>
      <w:tc>
        <w:tcPr>
          <w:tcW w:w="8505" w:type="dxa"/>
          <w:vAlign w:val="center"/>
        </w:tcPr>
        <w:p w14:paraId="241446B2" w14:textId="40B87A8B" w:rsidR="00DF2AB4" w:rsidRDefault="008D3788">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891B5B">
            <w:rPr>
              <w:rFonts w:ascii="思源黑体 CN Regular" w:eastAsia="思源黑体 CN Regular" w:hAnsi="思源黑体 CN Regular" w:hint="eastAsia"/>
              <w:bCs/>
              <w:color w:val="000000"/>
              <w:sz w:val="15"/>
              <w:szCs w:val="15"/>
              <w:lang w:val="en-CA"/>
            </w:rPr>
            <w:t>{%if sample.</w:t>
          </w:r>
          <w:r w:rsidR="00891B5B" w:rsidRPr="003B6A36">
            <w:rPr>
              <w:rFonts w:ascii="思源黑体 CN Regular" w:eastAsia="思源黑体 CN Regular" w:hAnsi="思源黑体 CN Regular"/>
              <w:bCs/>
              <w:color w:val="000000"/>
              <w:sz w:val="15"/>
              <w:szCs w:val="15"/>
              <w:lang w:val="en-CA"/>
            </w:rPr>
            <w:t>report_system_version</w:t>
          </w:r>
          <w:r w:rsidR="00891B5B">
            <w:rPr>
              <w:rFonts w:ascii="思源黑体 CN Regular" w:eastAsia="思源黑体 CN Regular" w:hAnsi="思源黑体 CN Regular" w:hint="eastAsia"/>
              <w:bCs/>
              <w:color w:val="000000"/>
              <w:sz w:val="15"/>
              <w:szCs w:val="15"/>
              <w:lang w:val="en-CA"/>
            </w:rPr>
            <w:t xml:space="preserve"> %}{{sample.</w:t>
          </w:r>
          <w:r w:rsidR="00891B5B" w:rsidRPr="003B6A36">
            <w:rPr>
              <w:rFonts w:ascii="思源黑体 CN Regular" w:eastAsia="思源黑体 CN Regular" w:hAnsi="思源黑体 CN Regular"/>
              <w:bCs/>
              <w:color w:val="000000"/>
              <w:sz w:val="15"/>
              <w:szCs w:val="15"/>
              <w:lang w:val="en-CA"/>
            </w:rPr>
            <w:t>report_system_version</w:t>
          </w:r>
          <w:r w:rsidR="00891B5B">
            <w:rPr>
              <w:rFonts w:ascii="思源黑体 CN Regular" w:eastAsia="思源黑体 CN Regular" w:hAnsi="思源黑体 CN Regular" w:hint="eastAsia"/>
              <w:bCs/>
              <w:color w:val="000000"/>
              <w:sz w:val="15"/>
              <w:szCs w:val="15"/>
              <w:lang w:val="en-CA"/>
            </w:rPr>
            <w:t>}}{%else%}</w:t>
          </w:r>
          <w:r w:rsidR="00891B5B" w:rsidRPr="00BB1C8B">
            <w:rPr>
              <w:rFonts w:ascii="思源黑体 CN Regular" w:eastAsia="思源黑体 CN Regular" w:hAnsi="思源黑体 CN Regular"/>
              <w:bCs/>
              <w:color w:val="000000"/>
              <w:sz w:val="15"/>
              <w:szCs w:val="15"/>
              <w:lang w:val="en-CA"/>
            </w:rPr>
            <w:t>v3.1.1.1018</w:t>
          </w:r>
          <w:r w:rsidR="00891B5B">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sidR="00DB7FAE">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r>
            <w:rPr>
              <w:rFonts w:ascii="思源黑体 CN Regular" w:eastAsia="思源黑体 CN Regular" w:hAnsi="思源黑体 CN Regular" w:hint="eastAsia"/>
              <w:bCs/>
              <w:color w:val="000000"/>
              <w:sz w:val="15"/>
              <w:szCs w:val="15"/>
              <w:lang w:val="en-CA"/>
            </w:rPr>
            <w:t>}}</w:t>
          </w:r>
        </w:p>
      </w:tc>
      <w:tc>
        <w:tcPr>
          <w:tcW w:w="1668" w:type="dxa"/>
          <w:vAlign w:val="center"/>
        </w:tcPr>
        <w:p w14:paraId="38E8E54B" w14:textId="77777777" w:rsidR="00DF2AB4" w:rsidRDefault="00DF2AB4">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77F90B1B" w14:textId="77777777" w:rsidR="002C0684" w:rsidRDefault="002C068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5CB9" w14:textId="77777777" w:rsidR="002C0684" w:rsidRDefault="002C068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1973DF" w14:paraId="4E31A74B" w14:textId="77777777" w:rsidTr="00D73CE3">
      <w:trPr>
        <w:trHeight w:val="567"/>
      </w:trPr>
      <w:tc>
        <w:tcPr>
          <w:tcW w:w="8505" w:type="dxa"/>
          <w:vAlign w:val="center"/>
        </w:tcPr>
        <w:p w14:paraId="3C222C87" w14:textId="5FF4EDC6" w:rsidR="001973DF" w:rsidRDefault="00DB7FA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1877A2">
            <w:rPr>
              <w:rFonts w:ascii="思源黑体 CN Regular" w:eastAsia="思源黑体 CN Regular" w:hAnsi="思源黑体 CN Regular" w:hint="eastAsia"/>
              <w:bCs/>
              <w:color w:val="000000"/>
              <w:sz w:val="15"/>
              <w:szCs w:val="15"/>
              <w:lang w:val="en-CA"/>
            </w:rPr>
            <w:t>{%if sample.</w:t>
          </w:r>
          <w:r w:rsidR="001877A2" w:rsidRPr="003B6A36">
            <w:rPr>
              <w:rFonts w:ascii="思源黑体 CN Regular" w:eastAsia="思源黑体 CN Regular" w:hAnsi="思源黑体 CN Regular"/>
              <w:bCs/>
              <w:color w:val="000000"/>
              <w:sz w:val="15"/>
              <w:szCs w:val="15"/>
              <w:lang w:val="en-CA"/>
            </w:rPr>
            <w:t>report_system_version</w:t>
          </w:r>
          <w:r w:rsidR="001877A2">
            <w:rPr>
              <w:rFonts w:ascii="思源黑体 CN Regular" w:eastAsia="思源黑体 CN Regular" w:hAnsi="思源黑体 CN Regular" w:hint="eastAsia"/>
              <w:bCs/>
              <w:color w:val="000000"/>
              <w:sz w:val="15"/>
              <w:szCs w:val="15"/>
              <w:lang w:val="en-CA"/>
            </w:rPr>
            <w:t xml:space="preserve"> %}{{sample.</w:t>
          </w:r>
          <w:r w:rsidR="001877A2" w:rsidRPr="003B6A36">
            <w:rPr>
              <w:rFonts w:ascii="思源黑体 CN Regular" w:eastAsia="思源黑体 CN Regular" w:hAnsi="思源黑体 CN Regular"/>
              <w:bCs/>
              <w:color w:val="000000"/>
              <w:sz w:val="15"/>
              <w:szCs w:val="15"/>
              <w:lang w:val="en-CA"/>
            </w:rPr>
            <w:t>report_system_version</w:t>
          </w:r>
          <w:r w:rsidR="001877A2">
            <w:rPr>
              <w:rFonts w:ascii="思源黑体 CN Regular" w:eastAsia="思源黑体 CN Regular" w:hAnsi="思源黑体 CN Regular" w:hint="eastAsia"/>
              <w:bCs/>
              <w:color w:val="000000"/>
              <w:sz w:val="15"/>
              <w:szCs w:val="15"/>
              <w:lang w:val="en-CA"/>
            </w:rPr>
            <w:t>}}{%else%}</w:t>
          </w:r>
          <w:r w:rsidR="001877A2" w:rsidRPr="00BB1C8B">
            <w:rPr>
              <w:rFonts w:ascii="思源黑体 CN Regular" w:eastAsia="思源黑体 CN Regular" w:hAnsi="思源黑体 CN Regular"/>
              <w:bCs/>
              <w:color w:val="000000"/>
              <w:sz w:val="15"/>
              <w:szCs w:val="15"/>
              <w:lang w:val="en-CA"/>
            </w:rPr>
            <w:t>v3.1.1.1018</w:t>
          </w:r>
          <w:r w:rsidR="001877A2">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r>
            <w:rPr>
              <w:rFonts w:ascii="思源黑体 CN Regular" w:eastAsia="思源黑体 CN Regular" w:hAnsi="思源黑体 CN Regular" w:hint="eastAsia"/>
              <w:bCs/>
              <w:color w:val="000000"/>
              <w:sz w:val="15"/>
              <w:szCs w:val="15"/>
              <w:lang w:val="en-CA"/>
            </w:rPr>
            <w:t>}}</w:t>
          </w:r>
        </w:p>
      </w:tc>
      <w:tc>
        <w:tcPr>
          <w:tcW w:w="1668" w:type="dxa"/>
          <w:vAlign w:val="center"/>
        </w:tcPr>
        <w:p w14:paraId="06130DAA" w14:textId="77777777" w:rsidR="001973DF" w:rsidRDefault="001973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8C12E" w14:textId="77777777" w:rsidR="00CA0B73" w:rsidRDefault="00CA0B73">
      <w:pPr>
        <w:spacing w:after="0" w:line="240" w:lineRule="auto"/>
      </w:pPr>
      <w:r>
        <w:separator/>
      </w:r>
    </w:p>
  </w:footnote>
  <w:footnote w:type="continuationSeparator" w:id="0">
    <w:p w14:paraId="507F23A2" w14:textId="77777777" w:rsidR="00CA0B73" w:rsidRDefault="00CA0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E106" w14:textId="77777777" w:rsidR="00EC4350" w:rsidRDefault="00EC4350" w:rsidP="00EC4350">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6432" behindDoc="0" locked="0" layoutInCell="1" allowOverlap="1" wp14:anchorId="5863F0F7" wp14:editId="0D2028D9">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646471ED" w14:textId="77777777" w:rsidR="00EC4350" w:rsidRDefault="00EC4350" w:rsidP="00EC4350">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7C738DA0" w14:textId="77777777" w:rsidR="00EC4350" w:rsidRDefault="00EC4350" w:rsidP="00EC4350">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EC4350" w14:paraId="6BC3FA3D" w14:textId="77777777" w:rsidTr="00722B04">
      <w:tc>
        <w:tcPr>
          <w:tcW w:w="3589" w:type="dxa"/>
          <w:vAlign w:val="center"/>
        </w:tcPr>
        <w:p w14:paraId="780D2EFA"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r>
            <w:rPr>
              <w:rFonts w:ascii="Microsoft Sans Serif" w:hAnsi="Microsoft Sans Serif" w:cs="Microsoft Sans Serif"/>
              <w:sz w:val="22"/>
              <w:szCs w:val="22"/>
            </w:rPr>
            <w:t>}}</w:t>
          </w:r>
        </w:p>
      </w:tc>
      <w:tc>
        <w:tcPr>
          <w:tcW w:w="3184" w:type="dxa"/>
          <w:vAlign w:val="center"/>
        </w:tcPr>
        <w:p w14:paraId="2CD036C4"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4AD1C01D" w14:textId="77777777" w:rsidR="00EC4350" w:rsidRDefault="00EC4350" w:rsidP="00EC4350">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r>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A82A49"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A82A49">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3D48E7" w14:paraId="5C861025" w14:textId="77777777" w:rsidTr="00712417">
      <w:tc>
        <w:tcPr>
          <w:tcW w:w="3589" w:type="dxa"/>
          <w:vAlign w:val="center"/>
        </w:tcPr>
        <w:p w14:paraId="6EE87974"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r>
            <w:rPr>
              <w:rFonts w:ascii="Microsoft Sans Serif" w:hAnsi="Microsoft Sans Serif" w:cs="Microsoft Sans Serif"/>
              <w:sz w:val="22"/>
              <w:szCs w:val="22"/>
            </w:rPr>
            <w:t>}}</w:t>
          </w:r>
        </w:p>
      </w:tc>
      <w:tc>
        <w:tcPr>
          <w:tcW w:w="3184" w:type="dxa"/>
          <w:vAlign w:val="center"/>
        </w:tcPr>
        <w:p w14:paraId="67884CDA"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2F92ED1" w14:textId="77777777" w:rsidR="003D48E7" w:rsidRDefault="003D48E7" w:rsidP="003D48E7">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r>
            <w:rPr>
              <w:rFonts w:ascii="Microsoft Sans Serif" w:hAnsi="Microsoft Sans Serif" w:cs="Microsoft Sans Serif"/>
              <w:sz w:val="22"/>
              <w:szCs w:val="22"/>
            </w:rPr>
            <w:t>}}</w:t>
          </w:r>
        </w:p>
      </w:tc>
    </w:tr>
  </w:tbl>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026B71B0" w:rsidR="002C0684" w:rsidRDefault="002C0684">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hybridMultilevel"/>
    <w:tmpl w:val="DE0035DC"/>
    <w:lvl w:ilvl="0" w:tplc="78780A0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33F02A4"/>
    <w:multiLevelType w:val="hybridMultilevel"/>
    <w:tmpl w:val="D706A8F6"/>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3C8C9468"/>
    <w:multiLevelType w:val="singleLevel"/>
    <w:tmpl w:val="3C8C9468"/>
    <w:lvl w:ilvl="0">
      <w:start w:val="1"/>
      <w:numFmt w:val="decimal"/>
      <w:lvlText w:val="%1."/>
      <w:lvlJc w:val="left"/>
      <w:rPr>
        <w:color w:val="FFFFFF"/>
      </w:rPr>
    </w:lvl>
  </w:abstractNum>
  <w:abstractNum w:abstractNumId="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5"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A4NzIyN2MxYTlmMzQ1NGE2MjU5NWRkMjhlOGMxYTAifQ=="/>
  </w:docVars>
  <w:rsids>
    <w:rsidRoot w:val="00172A27"/>
    <w:rsid w:val="0000096F"/>
    <w:rsid w:val="000024E3"/>
    <w:rsid w:val="00003079"/>
    <w:rsid w:val="00003364"/>
    <w:rsid w:val="000035C9"/>
    <w:rsid w:val="00004621"/>
    <w:rsid w:val="00004837"/>
    <w:rsid w:val="00006595"/>
    <w:rsid w:val="00006891"/>
    <w:rsid w:val="00006A93"/>
    <w:rsid w:val="000117C2"/>
    <w:rsid w:val="00013169"/>
    <w:rsid w:val="0001351D"/>
    <w:rsid w:val="00013A22"/>
    <w:rsid w:val="00013E32"/>
    <w:rsid w:val="00014ABE"/>
    <w:rsid w:val="00015BB6"/>
    <w:rsid w:val="00016822"/>
    <w:rsid w:val="00016D4C"/>
    <w:rsid w:val="00020326"/>
    <w:rsid w:val="000217ED"/>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1A04"/>
    <w:rsid w:val="00041CB3"/>
    <w:rsid w:val="000425BE"/>
    <w:rsid w:val="0004326F"/>
    <w:rsid w:val="000442FD"/>
    <w:rsid w:val="000447A6"/>
    <w:rsid w:val="0004578D"/>
    <w:rsid w:val="00045A91"/>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2C53"/>
    <w:rsid w:val="00063FFB"/>
    <w:rsid w:val="00066546"/>
    <w:rsid w:val="00067668"/>
    <w:rsid w:val="0007025B"/>
    <w:rsid w:val="0007073D"/>
    <w:rsid w:val="0007344B"/>
    <w:rsid w:val="000736FB"/>
    <w:rsid w:val="00074A33"/>
    <w:rsid w:val="00074A9C"/>
    <w:rsid w:val="000757F6"/>
    <w:rsid w:val="0007622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581B"/>
    <w:rsid w:val="000B6B26"/>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64D"/>
    <w:rsid w:val="000D1A7F"/>
    <w:rsid w:val="000D1FD8"/>
    <w:rsid w:val="000D2090"/>
    <w:rsid w:val="000D2450"/>
    <w:rsid w:val="000D2D0B"/>
    <w:rsid w:val="000D32D7"/>
    <w:rsid w:val="000D4021"/>
    <w:rsid w:val="000D425D"/>
    <w:rsid w:val="000D4542"/>
    <w:rsid w:val="000D466A"/>
    <w:rsid w:val="000D53F5"/>
    <w:rsid w:val="000D5838"/>
    <w:rsid w:val="000D5DDE"/>
    <w:rsid w:val="000D64C6"/>
    <w:rsid w:val="000D6F0E"/>
    <w:rsid w:val="000D743E"/>
    <w:rsid w:val="000E1518"/>
    <w:rsid w:val="000E20E7"/>
    <w:rsid w:val="000E2CE9"/>
    <w:rsid w:val="000E2EA4"/>
    <w:rsid w:val="000E342A"/>
    <w:rsid w:val="000E3871"/>
    <w:rsid w:val="000E42E7"/>
    <w:rsid w:val="000E43F3"/>
    <w:rsid w:val="000E4F7A"/>
    <w:rsid w:val="000E5E49"/>
    <w:rsid w:val="000F252C"/>
    <w:rsid w:val="000F3868"/>
    <w:rsid w:val="000F48A3"/>
    <w:rsid w:val="000F4B87"/>
    <w:rsid w:val="000F4E6F"/>
    <w:rsid w:val="000F528E"/>
    <w:rsid w:val="000F5636"/>
    <w:rsid w:val="000F5927"/>
    <w:rsid w:val="000F5DB8"/>
    <w:rsid w:val="000F76C0"/>
    <w:rsid w:val="000F78C2"/>
    <w:rsid w:val="000F7AC0"/>
    <w:rsid w:val="000F7D73"/>
    <w:rsid w:val="00100334"/>
    <w:rsid w:val="00100459"/>
    <w:rsid w:val="0010048F"/>
    <w:rsid w:val="00100EBF"/>
    <w:rsid w:val="001015AC"/>
    <w:rsid w:val="00101628"/>
    <w:rsid w:val="00102D4F"/>
    <w:rsid w:val="001035D6"/>
    <w:rsid w:val="00103FCA"/>
    <w:rsid w:val="00104492"/>
    <w:rsid w:val="00104EF6"/>
    <w:rsid w:val="0010527A"/>
    <w:rsid w:val="0010611D"/>
    <w:rsid w:val="00110058"/>
    <w:rsid w:val="00112171"/>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589"/>
    <w:rsid w:val="001258FA"/>
    <w:rsid w:val="00126156"/>
    <w:rsid w:val="00126DED"/>
    <w:rsid w:val="00127207"/>
    <w:rsid w:val="0013057B"/>
    <w:rsid w:val="00130D84"/>
    <w:rsid w:val="001315CA"/>
    <w:rsid w:val="001321AB"/>
    <w:rsid w:val="00132CE3"/>
    <w:rsid w:val="00134B93"/>
    <w:rsid w:val="001351EF"/>
    <w:rsid w:val="00135368"/>
    <w:rsid w:val="00135D61"/>
    <w:rsid w:val="00135D85"/>
    <w:rsid w:val="001361AD"/>
    <w:rsid w:val="001361BA"/>
    <w:rsid w:val="0013627A"/>
    <w:rsid w:val="00137698"/>
    <w:rsid w:val="00140F87"/>
    <w:rsid w:val="00142547"/>
    <w:rsid w:val="00142985"/>
    <w:rsid w:val="00142C11"/>
    <w:rsid w:val="00143B0A"/>
    <w:rsid w:val="00143E4E"/>
    <w:rsid w:val="001448B9"/>
    <w:rsid w:val="00144E4B"/>
    <w:rsid w:val="0014647E"/>
    <w:rsid w:val="00146E59"/>
    <w:rsid w:val="00150494"/>
    <w:rsid w:val="00150A96"/>
    <w:rsid w:val="00151018"/>
    <w:rsid w:val="00151127"/>
    <w:rsid w:val="0015258A"/>
    <w:rsid w:val="00152BAC"/>
    <w:rsid w:val="00153978"/>
    <w:rsid w:val="00154664"/>
    <w:rsid w:val="00154D3D"/>
    <w:rsid w:val="0015525F"/>
    <w:rsid w:val="001553B5"/>
    <w:rsid w:val="001564D1"/>
    <w:rsid w:val="001579EF"/>
    <w:rsid w:val="00157CB9"/>
    <w:rsid w:val="00160CA4"/>
    <w:rsid w:val="0016174F"/>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3DF"/>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2A71"/>
    <w:rsid w:val="001E4018"/>
    <w:rsid w:val="001E4EB6"/>
    <w:rsid w:val="001E5077"/>
    <w:rsid w:val="001E57BF"/>
    <w:rsid w:val="001E5A24"/>
    <w:rsid w:val="001E5B0F"/>
    <w:rsid w:val="001E6AAE"/>
    <w:rsid w:val="001E7936"/>
    <w:rsid w:val="001F02E6"/>
    <w:rsid w:val="001F09E9"/>
    <w:rsid w:val="001F1999"/>
    <w:rsid w:val="001F36D5"/>
    <w:rsid w:val="001F5E19"/>
    <w:rsid w:val="001F5FAB"/>
    <w:rsid w:val="001F631F"/>
    <w:rsid w:val="001F6B47"/>
    <w:rsid w:val="001F6CF5"/>
    <w:rsid w:val="001F7739"/>
    <w:rsid w:val="00201C96"/>
    <w:rsid w:val="0020223D"/>
    <w:rsid w:val="002026DC"/>
    <w:rsid w:val="00203CB6"/>
    <w:rsid w:val="00205F3F"/>
    <w:rsid w:val="00206A91"/>
    <w:rsid w:val="00206DF7"/>
    <w:rsid w:val="00211292"/>
    <w:rsid w:val="00212F0F"/>
    <w:rsid w:val="002163BB"/>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B29"/>
    <w:rsid w:val="00231523"/>
    <w:rsid w:val="00231933"/>
    <w:rsid w:val="00231975"/>
    <w:rsid w:val="00231AE8"/>
    <w:rsid w:val="00231C8A"/>
    <w:rsid w:val="00235F49"/>
    <w:rsid w:val="00236753"/>
    <w:rsid w:val="00236957"/>
    <w:rsid w:val="002369EF"/>
    <w:rsid w:val="0024008D"/>
    <w:rsid w:val="002409E7"/>
    <w:rsid w:val="00240F5E"/>
    <w:rsid w:val="002414DA"/>
    <w:rsid w:val="0024178C"/>
    <w:rsid w:val="00241A25"/>
    <w:rsid w:val="0024204F"/>
    <w:rsid w:val="0024217F"/>
    <w:rsid w:val="0024226F"/>
    <w:rsid w:val="002427FB"/>
    <w:rsid w:val="0024446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EAC"/>
    <w:rsid w:val="0026140B"/>
    <w:rsid w:val="002622C0"/>
    <w:rsid w:val="002622F4"/>
    <w:rsid w:val="0026231C"/>
    <w:rsid w:val="00263190"/>
    <w:rsid w:val="00263497"/>
    <w:rsid w:val="00263A55"/>
    <w:rsid w:val="002674A7"/>
    <w:rsid w:val="002677A4"/>
    <w:rsid w:val="00267BBB"/>
    <w:rsid w:val="00270578"/>
    <w:rsid w:val="00270AC7"/>
    <w:rsid w:val="002711C0"/>
    <w:rsid w:val="00271FBD"/>
    <w:rsid w:val="002725CF"/>
    <w:rsid w:val="00272E26"/>
    <w:rsid w:val="002736CF"/>
    <w:rsid w:val="00273CEC"/>
    <w:rsid w:val="00273F11"/>
    <w:rsid w:val="00274E20"/>
    <w:rsid w:val="00274FC9"/>
    <w:rsid w:val="00275E16"/>
    <w:rsid w:val="00276D66"/>
    <w:rsid w:val="002775A0"/>
    <w:rsid w:val="002775DA"/>
    <w:rsid w:val="00280893"/>
    <w:rsid w:val="00280CC4"/>
    <w:rsid w:val="00282479"/>
    <w:rsid w:val="00283503"/>
    <w:rsid w:val="0028368A"/>
    <w:rsid w:val="00284986"/>
    <w:rsid w:val="00284FF9"/>
    <w:rsid w:val="002853AD"/>
    <w:rsid w:val="002863D7"/>
    <w:rsid w:val="0028697B"/>
    <w:rsid w:val="00287624"/>
    <w:rsid w:val="002914EE"/>
    <w:rsid w:val="00293E27"/>
    <w:rsid w:val="00294E95"/>
    <w:rsid w:val="00295634"/>
    <w:rsid w:val="00295A75"/>
    <w:rsid w:val="00296B1D"/>
    <w:rsid w:val="00297D6E"/>
    <w:rsid w:val="002A0398"/>
    <w:rsid w:val="002A06E4"/>
    <w:rsid w:val="002A1F41"/>
    <w:rsid w:val="002A2C17"/>
    <w:rsid w:val="002A35FB"/>
    <w:rsid w:val="002A3F12"/>
    <w:rsid w:val="002A4067"/>
    <w:rsid w:val="002A583F"/>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71"/>
    <w:rsid w:val="0031245E"/>
    <w:rsid w:val="00313473"/>
    <w:rsid w:val="00313AAE"/>
    <w:rsid w:val="00313C5D"/>
    <w:rsid w:val="00313F10"/>
    <w:rsid w:val="00313FCD"/>
    <w:rsid w:val="00314262"/>
    <w:rsid w:val="0031577E"/>
    <w:rsid w:val="003162A4"/>
    <w:rsid w:val="00316DF6"/>
    <w:rsid w:val="003178BA"/>
    <w:rsid w:val="00317C65"/>
    <w:rsid w:val="0032095C"/>
    <w:rsid w:val="00322346"/>
    <w:rsid w:val="00322756"/>
    <w:rsid w:val="003230AF"/>
    <w:rsid w:val="00323594"/>
    <w:rsid w:val="0032558B"/>
    <w:rsid w:val="00325E31"/>
    <w:rsid w:val="003306BA"/>
    <w:rsid w:val="00330B7F"/>
    <w:rsid w:val="00330CBF"/>
    <w:rsid w:val="00330DAE"/>
    <w:rsid w:val="003311A9"/>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B52"/>
    <w:rsid w:val="00397D07"/>
    <w:rsid w:val="003A0586"/>
    <w:rsid w:val="003A0A2D"/>
    <w:rsid w:val="003A36C7"/>
    <w:rsid w:val="003A37AC"/>
    <w:rsid w:val="003A3918"/>
    <w:rsid w:val="003A427E"/>
    <w:rsid w:val="003A48DD"/>
    <w:rsid w:val="003A5DD8"/>
    <w:rsid w:val="003A68BD"/>
    <w:rsid w:val="003A72EA"/>
    <w:rsid w:val="003A7866"/>
    <w:rsid w:val="003A7E8D"/>
    <w:rsid w:val="003B0027"/>
    <w:rsid w:val="003B0202"/>
    <w:rsid w:val="003B02F8"/>
    <w:rsid w:val="003B0A97"/>
    <w:rsid w:val="003B0FDB"/>
    <w:rsid w:val="003B1018"/>
    <w:rsid w:val="003B220B"/>
    <w:rsid w:val="003B28BE"/>
    <w:rsid w:val="003B361F"/>
    <w:rsid w:val="003B374F"/>
    <w:rsid w:val="003B39BF"/>
    <w:rsid w:val="003B445A"/>
    <w:rsid w:val="003B4ED0"/>
    <w:rsid w:val="003B69DC"/>
    <w:rsid w:val="003B6A58"/>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DA6"/>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196"/>
    <w:rsid w:val="004222B1"/>
    <w:rsid w:val="0042265B"/>
    <w:rsid w:val="00422B24"/>
    <w:rsid w:val="004246B1"/>
    <w:rsid w:val="00425044"/>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281D"/>
    <w:rsid w:val="00452D85"/>
    <w:rsid w:val="00453917"/>
    <w:rsid w:val="00453BFF"/>
    <w:rsid w:val="00453E1E"/>
    <w:rsid w:val="00454FB0"/>
    <w:rsid w:val="00455076"/>
    <w:rsid w:val="00455D2A"/>
    <w:rsid w:val="0045667A"/>
    <w:rsid w:val="00456812"/>
    <w:rsid w:val="0045732B"/>
    <w:rsid w:val="004575DA"/>
    <w:rsid w:val="00460396"/>
    <w:rsid w:val="00461663"/>
    <w:rsid w:val="00461DBB"/>
    <w:rsid w:val="00462879"/>
    <w:rsid w:val="004633D2"/>
    <w:rsid w:val="004635F4"/>
    <w:rsid w:val="00464708"/>
    <w:rsid w:val="00465A6B"/>
    <w:rsid w:val="00466EDD"/>
    <w:rsid w:val="00466FDE"/>
    <w:rsid w:val="004708D0"/>
    <w:rsid w:val="00470DE4"/>
    <w:rsid w:val="00472AD3"/>
    <w:rsid w:val="004734E0"/>
    <w:rsid w:val="00474A97"/>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D41"/>
    <w:rsid w:val="00493ED3"/>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5C5C"/>
    <w:rsid w:val="004C5C8F"/>
    <w:rsid w:val="004C5FCF"/>
    <w:rsid w:val="004C6B05"/>
    <w:rsid w:val="004C6C24"/>
    <w:rsid w:val="004C7881"/>
    <w:rsid w:val="004D308D"/>
    <w:rsid w:val="004D3316"/>
    <w:rsid w:val="004D3CCF"/>
    <w:rsid w:val="004D3E22"/>
    <w:rsid w:val="004D7291"/>
    <w:rsid w:val="004D75A4"/>
    <w:rsid w:val="004E07F4"/>
    <w:rsid w:val="004E126F"/>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4C47"/>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445F"/>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5981"/>
    <w:rsid w:val="00526C8D"/>
    <w:rsid w:val="005272AF"/>
    <w:rsid w:val="00527BE9"/>
    <w:rsid w:val="00530059"/>
    <w:rsid w:val="005317AE"/>
    <w:rsid w:val="005319DF"/>
    <w:rsid w:val="00531C77"/>
    <w:rsid w:val="005320E7"/>
    <w:rsid w:val="005328E1"/>
    <w:rsid w:val="005331D5"/>
    <w:rsid w:val="005336C0"/>
    <w:rsid w:val="005341C0"/>
    <w:rsid w:val="0053494E"/>
    <w:rsid w:val="00536C8A"/>
    <w:rsid w:val="00537269"/>
    <w:rsid w:val="00537B04"/>
    <w:rsid w:val="00537BEB"/>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0CE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50E9"/>
    <w:rsid w:val="00566032"/>
    <w:rsid w:val="0056613E"/>
    <w:rsid w:val="00566944"/>
    <w:rsid w:val="00570192"/>
    <w:rsid w:val="00571186"/>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519F"/>
    <w:rsid w:val="00595AE3"/>
    <w:rsid w:val="00595E25"/>
    <w:rsid w:val="00596C85"/>
    <w:rsid w:val="00597327"/>
    <w:rsid w:val="005A12D5"/>
    <w:rsid w:val="005A1470"/>
    <w:rsid w:val="005A1C0A"/>
    <w:rsid w:val="005A236A"/>
    <w:rsid w:val="005A2AB8"/>
    <w:rsid w:val="005A2D85"/>
    <w:rsid w:val="005A31AF"/>
    <w:rsid w:val="005A36A2"/>
    <w:rsid w:val="005A5C4E"/>
    <w:rsid w:val="005A5D8C"/>
    <w:rsid w:val="005A5F44"/>
    <w:rsid w:val="005A6749"/>
    <w:rsid w:val="005A77B6"/>
    <w:rsid w:val="005B0984"/>
    <w:rsid w:val="005B09FB"/>
    <w:rsid w:val="005B0F1C"/>
    <w:rsid w:val="005C0910"/>
    <w:rsid w:val="005C0DDB"/>
    <w:rsid w:val="005C124A"/>
    <w:rsid w:val="005C3311"/>
    <w:rsid w:val="005C3519"/>
    <w:rsid w:val="005C4CC7"/>
    <w:rsid w:val="005C4D3B"/>
    <w:rsid w:val="005C6060"/>
    <w:rsid w:val="005C71B0"/>
    <w:rsid w:val="005D050C"/>
    <w:rsid w:val="005D1B67"/>
    <w:rsid w:val="005D44D6"/>
    <w:rsid w:val="005D46CD"/>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9C0"/>
    <w:rsid w:val="005E6B29"/>
    <w:rsid w:val="005E7228"/>
    <w:rsid w:val="005E7515"/>
    <w:rsid w:val="005E7B29"/>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037"/>
    <w:rsid w:val="00605ECA"/>
    <w:rsid w:val="00607620"/>
    <w:rsid w:val="00610701"/>
    <w:rsid w:val="00610E01"/>
    <w:rsid w:val="006115D3"/>
    <w:rsid w:val="006117F1"/>
    <w:rsid w:val="00611C73"/>
    <w:rsid w:val="00612482"/>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C4A"/>
    <w:rsid w:val="0066333D"/>
    <w:rsid w:val="006667BB"/>
    <w:rsid w:val="0066703E"/>
    <w:rsid w:val="006674A4"/>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507D"/>
    <w:rsid w:val="00686C16"/>
    <w:rsid w:val="00687A35"/>
    <w:rsid w:val="0069058D"/>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851"/>
    <w:rsid w:val="006A2B6F"/>
    <w:rsid w:val="006A2BE3"/>
    <w:rsid w:val="006A2D38"/>
    <w:rsid w:val="006A306C"/>
    <w:rsid w:val="006A3942"/>
    <w:rsid w:val="006A3F86"/>
    <w:rsid w:val="006A45AA"/>
    <w:rsid w:val="006A4CFC"/>
    <w:rsid w:val="006A567C"/>
    <w:rsid w:val="006A69F2"/>
    <w:rsid w:val="006A78EE"/>
    <w:rsid w:val="006B1642"/>
    <w:rsid w:val="006B194E"/>
    <w:rsid w:val="006B2709"/>
    <w:rsid w:val="006B3DF0"/>
    <w:rsid w:val="006B4D4C"/>
    <w:rsid w:val="006B4D55"/>
    <w:rsid w:val="006B524D"/>
    <w:rsid w:val="006B60D8"/>
    <w:rsid w:val="006B71A1"/>
    <w:rsid w:val="006B7D9D"/>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7997"/>
    <w:rsid w:val="006D7CAA"/>
    <w:rsid w:val="006D7DB4"/>
    <w:rsid w:val="006D7DD6"/>
    <w:rsid w:val="006E0AAF"/>
    <w:rsid w:val="006E0F54"/>
    <w:rsid w:val="006E13E0"/>
    <w:rsid w:val="006E1A14"/>
    <w:rsid w:val="006E1FF9"/>
    <w:rsid w:val="006E2E06"/>
    <w:rsid w:val="006E324B"/>
    <w:rsid w:val="006E5660"/>
    <w:rsid w:val="006E5B89"/>
    <w:rsid w:val="006E5C58"/>
    <w:rsid w:val="006E675C"/>
    <w:rsid w:val="006E69EA"/>
    <w:rsid w:val="006E6EC8"/>
    <w:rsid w:val="006E77B1"/>
    <w:rsid w:val="006E7A30"/>
    <w:rsid w:val="006F08C9"/>
    <w:rsid w:val="006F1795"/>
    <w:rsid w:val="006F2DE9"/>
    <w:rsid w:val="006F315A"/>
    <w:rsid w:val="006F4C4D"/>
    <w:rsid w:val="006F4E19"/>
    <w:rsid w:val="006F5A49"/>
    <w:rsid w:val="006F64AE"/>
    <w:rsid w:val="006F65BC"/>
    <w:rsid w:val="006F6DE1"/>
    <w:rsid w:val="006F740E"/>
    <w:rsid w:val="006F774C"/>
    <w:rsid w:val="007017AA"/>
    <w:rsid w:val="00702648"/>
    <w:rsid w:val="00702772"/>
    <w:rsid w:val="00703A03"/>
    <w:rsid w:val="0070480A"/>
    <w:rsid w:val="007057C3"/>
    <w:rsid w:val="00705A44"/>
    <w:rsid w:val="007069FC"/>
    <w:rsid w:val="00706A40"/>
    <w:rsid w:val="00706F22"/>
    <w:rsid w:val="00710189"/>
    <w:rsid w:val="00710E37"/>
    <w:rsid w:val="007115CC"/>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92E"/>
    <w:rsid w:val="00735003"/>
    <w:rsid w:val="0073527A"/>
    <w:rsid w:val="00736959"/>
    <w:rsid w:val="00736FE2"/>
    <w:rsid w:val="007371DE"/>
    <w:rsid w:val="00737627"/>
    <w:rsid w:val="0074047E"/>
    <w:rsid w:val="007407CA"/>
    <w:rsid w:val="00740828"/>
    <w:rsid w:val="0074182E"/>
    <w:rsid w:val="00742EC1"/>
    <w:rsid w:val="0074316F"/>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FDA"/>
    <w:rsid w:val="007574B0"/>
    <w:rsid w:val="0075782C"/>
    <w:rsid w:val="00757B41"/>
    <w:rsid w:val="00760F1D"/>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B29"/>
    <w:rsid w:val="007759ED"/>
    <w:rsid w:val="00775A8F"/>
    <w:rsid w:val="00775F21"/>
    <w:rsid w:val="007760F3"/>
    <w:rsid w:val="0077636D"/>
    <w:rsid w:val="00776D29"/>
    <w:rsid w:val="00780D0F"/>
    <w:rsid w:val="00781717"/>
    <w:rsid w:val="00781800"/>
    <w:rsid w:val="0078186F"/>
    <w:rsid w:val="00782C8A"/>
    <w:rsid w:val="00783292"/>
    <w:rsid w:val="0078373C"/>
    <w:rsid w:val="00784857"/>
    <w:rsid w:val="007849B4"/>
    <w:rsid w:val="0078621D"/>
    <w:rsid w:val="00786BF9"/>
    <w:rsid w:val="00787310"/>
    <w:rsid w:val="00790890"/>
    <w:rsid w:val="007917E1"/>
    <w:rsid w:val="00791A00"/>
    <w:rsid w:val="00791AF9"/>
    <w:rsid w:val="00792E9E"/>
    <w:rsid w:val="0079429C"/>
    <w:rsid w:val="007943FD"/>
    <w:rsid w:val="00794614"/>
    <w:rsid w:val="00794BFE"/>
    <w:rsid w:val="00795C0E"/>
    <w:rsid w:val="00795D25"/>
    <w:rsid w:val="00796A7B"/>
    <w:rsid w:val="00796C9C"/>
    <w:rsid w:val="007A0E0D"/>
    <w:rsid w:val="007A137C"/>
    <w:rsid w:val="007A1749"/>
    <w:rsid w:val="007A2AC9"/>
    <w:rsid w:val="007A3223"/>
    <w:rsid w:val="007A3442"/>
    <w:rsid w:val="007A46E1"/>
    <w:rsid w:val="007A4CDB"/>
    <w:rsid w:val="007A530F"/>
    <w:rsid w:val="007A5565"/>
    <w:rsid w:val="007A5B71"/>
    <w:rsid w:val="007A5CBE"/>
    <w:rsid w:val="007A6226"/>
    <w:rsid w:val="007A647E"/>
    <w:rsid w:val="007B065A"/>
    <w:rsid w:val="007B18F2"/>
    <w:rsid w:val="007B1C3B"/>
    <w:rsid w:val="007B22D0"/>
    <w:rsid w:val="007B2921"/>
    <w:rsid w:val="007B2A8B"/>
    <w:rsid w:val="007B2B71"/>
    <w:rsid w:val="007B2BB5"/>
    <w:rsid w:val="007B2FB6"/>
    <w:rsid w:val="007B40D1"/>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234"/>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3DFB"/>
    <w:rsid w:val="008043A1"/>
    <w:rsid w:val="0080456D"/>
    <w:rsid w:val="00804669"/>
    <w:rsid w:val="00806A96"/>
    <w:rsid w:val="0080718C"/>
    <w:rsid w:val="00810158"/>
    <w:rsid w:val="00810369"/>
    <w:rsid w:val="00810753"/>
    <w:rsid w:val="0081118D"/>
    <w:rsid w:val="008119C5"/>
    <w:rsid w:val="00811AE6"/>
    <w:rsid w:val="00811EC8"/>
    <w:rsid w:val="00812749"/>
    <w:rsid w:val="00813338"/>
    <w:rsid w:val="0081435A"/>
    <w:rsid w:val="00814419"/>
    <w:rsid w:val="00814C38"/>
    <w:rsid w:val="00814EA8"/>
    <w:rsid w:val="00815FE4"/>
    <w:rsid w:val="008165EF"/>
    <w:rsid w:val="008173A7"/>
    <w:rsid w:val="0082006D"/>
    <w:rsid w:val="008206BF"/>
    <w:rsid w:val="0082176D"/>
    <w:rsid w:val="00821E32"/>
    <w:rsid w:val="008236E4"/>
    <w:rsid w:val="008238B6"/>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321"/>
    <w:rsid w:val="0083744C"/>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3E8"/>
    <w:rsid w:val="00896567"/>
    <w:rsid w:val="008968C3"/>
    <w:rsid w:val="00896A49"/>
    <w:rsid w:val="00896BD3"/>
    <w:rsid w:val="008976F2"/>
    <w:rsid w:val="00897A72"/>
    <w:rsid w:val="008A116F"/>
    <w:rsid w:val="008A1957"/>
    <w:rsid w:val="008A22F4"/>
    <w:rsid w:val="008A30BB"/>
    <w:rsid w:val="008A3252"/>
    <w:rsid w:val="008A35E3"/>
    <w:rsid w:val="008A37FA"/>
    <w:rsid w:val="008A3BD7"/>
    <w:rsid w:val="008A4AF2"/>
    <w:rsid w:val="008A5A73"/>
    <w:rsid w:val="008A5CCA"/>
    <w:rsid w:val="008A6AFE"/>
    <w:rsid w:val="008A6CEE"/>
    <w:rsid w:val="008A75F9"/>
    <w:rsid w:val="008B0A2F"/>
    <w:rsid w:val="008B17A8"/>
    <w:rsid w:val="008B2254"/>
    <w:rsid w:val="008B29FC"/>
    <w:rsid w:val="008B3A3D"/>
    <w:rsid w:val="008B4135"/>
    <w:rsid w:val="008B485D"/>
    <w:rsid w:val="008B4B96"/>
    <w:rsid w:val="008B57DB"/>
    <w:rsid w:val="008B5BF7"/>
    <w:rsid w:val="008B7048"/>
    <w:rsid w:val="008B7DEB"/>
    <w:rsid w:val="008B7E7D"/>
    <w:rsid w:val="008B7EE0"/>
    <w:rsid w:val="008C1837"/>
    <w:rsid w:val="008C2177"/>
    <w:rsid w:val="008C2454"/>
    <w:rsid w:val="008C5F7E"/>
    <w:rsid w:val="008C78DD"/>
    <w:rsid w:val="008D1BE9"/>
    <w:rsid w:val="008D1C24"/>
    <w:rsid w:val="008D301A"/>
    <w:rsid w:val="008D3635"/>
    <w:rsid w:val="008D3788"/>
    <w:rsid w:val="008D37FC"/>
    <w:rsid w:val="008D49B3"/>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3BF4"/>
    <w:rsid w:val="008F61C4"/>
    <w:rsid w:val="008F6297"/>
    <w:rsid w:val="008F65B1"/>
    <w:rsid w:val="008F6F22"/>
    <w:rsid w:val="008F7424"/>
    <w:rsid w:val="009002EA"/>
    <w:rsid w:val="00901764"/>
    <w:rsid w:val="00902012"/>
    <w:rsid w:val="00902607"/>
    <w:rsid w:val="009030B5"/>
    <w:rsid w:val="00903491"/>
    <w:rsid w:val="00903682"/>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2C17"/>
    <w:rsid w:val="009238D8"/>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26E3"/>
    <w:rsid w:val="00953E57"/>
    <w:rsid w:val="0095402C"/>
    <w:rsid w:val="00954CC0"/>
    <w:rsid w:val="0095501E"/>
    <w:rsid w:val="009555F7"/>
    <w:rsid w:val="009558E7"/>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6D0D"/>
    <w:rsid w:val="009779D8"/>
    <w:rsid w:val="00983E71"/>
    <w:rsid w:val="00985209"/>
    <w:rsid w:val="00985FA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4169"/>
    <w:rsid w:val="009B4E3A"/>
    <w:rsid w:val="009B58E1"/>
    <w:rsid w:val="009B6A2A"/>
    <w:rsid w:val="009B7367"/>
    <w:rsid w:val="009B786F"/>
    <w:rsid w:val="009B7872"/>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F45"/>
    <w:rsid w:val="009D3FC6"/>
    <w:rsid w:val="009D4087"/>
    <w:rsid w:val="009D4552"/>
    <w:rsid w:val="009D46EF"/>
    <w:rsid w:val="009D5939"/>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9F77AC"/>
    <w:rsid w:val="00A001B1"/>
    <w:rsid w:val="00A00500"/>
    <w:rsid w:val="00A0075A"/>
    <w:rsid w:val="00A01242"/>
    <w:rsid w:val="00A01704"/>
    <w:rsid w:val="00A01840"/>
    <w:rsid w:val="00A027FC"/>
    <w:rsid w:val="00A052D1"/>
    <w:rsid w:val="00A0773D"/>
    <w:rsid w:val="00A108F9"/>
    <w:rsid w:val="00A115CD"/>
    <w:rsid w:val="00A11D67"/>
    <w:rsid w:val="00A12010"/>
    <w:rsid w:val="00A14021"/>
    <w:rsid w:val="00A14372"/>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1B3"/>
    <w:rsid w:val="00A404D1"/>
    <w:rsid w:val="00A40B0E"/>
    <w:rsid w:val="00A40E52"/>
    <w:rsid w:val="00A41AA7"/>
    <w:rsid w:val="00A423FC"/>
    <w:rsid w:val="00A425D7"/>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6F2C"/>
    <w:rsid w:val="00A775DB"/>
    <w:rsid w:val="00A776E8"/>
    <w:rsid w:val="00A77930"/>
    <w:rsid w:val="00A8079C"/>
    <w:rsid w:val="00A81EBC"/>
    <w:rsid w:val="00A82A49"/>
    <w:rsid w:val="00A8459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810"/>
    <w:rsid w:val="00AA50C4"/>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59F6"/>
    <w:rsid w:val="00B26962"/>
    <w:rsid w:val="00B26B65"/>
    <w:rsid w:val="00B27342"/>
    <w:rsid w:val="00B27589"/>
    <w:rsid w:val="00B2775C"/>
    <w:rsid w:val="00B31476"/>
    <w:rsid w:val="00B31B70"/>
    <w:rsid w:val="00B32010"/>
    <w:rsid w:val="00B324BF"/>
    <w:rsid w:val="00B32713"/>
    <w:rsid w:val="00B32847"/>
    <w:rsid w:val="00B33410"/>
    <w:rsid w:val="00B33D45"/>
    <w:rsid w:val="00B344F1"/>
    <w:rsid w:val="00B34549"/>
    <w:rsid w:val="00B34582"/>
    <w:rsid w:val="00B35C54"/>
    <w:rsid w:val="00B3667A"/>
    <w:rsid w:val="00B40B73"/>
    <w:rsid w:val="00B40BBF"/>
    <w:rsid w:val="00B41941"/>
    <w:rsid w:val="00B43F8A"/>
    <w:rsid w:val="00B44585"/>
    <w:rsid w:val="00B44D88"/>
    <w:rsid w:val="00B45129"/>
    <w:rsid w:val="00B4565E"/>
    <w:rsid w:val="00B46189"/>
    <w:rsid w:val="00B468EB"/>
    <w:rsid w:val="00B46E65"/>
    <w:rsid w:val="00B478F7"/>
    <w:rsid w:val="00B50548"/>
    <w:rsid w:val="00B517C0"/>
    <w:rsid w:val="00B519CF"/>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7046C"/>
    <w:rsid w:val="00B70A1F"/>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0FC"/>
    <w:rsid w:val="00B84ECB"/>
    <w:rsid w:val="00B86959"/>
    <w:rsid w:val="00B875D8"/>
    <w:rsid w:val="00B87F2B"/>
    <w:rsid w:val="00B90A83"/>
    <w:rsid w:val="00B9119E"/>
    <w:rsid w:val="00B916AB"/>
    <w:rsid w:val="00B933AE"/>
    <w:rsid w:val="00B94030"/>
    <w:rsid w:val="00B94042"/>
    <w:rsid w:val="00B9676E"/>
    <w:rsid w:val="00B976AD"/>
    <w:rsid w:val="00BA1AC7"/>
    <w:rsid w:val="00BA391D"/>
    <w:rsid w:val="00BA4B08"/>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132D"/>
    <w:rsid w:val="00BC2C00"/>
    <w:rsid w:val="00BC386E"/>
    <w:rsid w:val="00BC39CA"/>
    <w:rsid w:val="00BC3EB0"/>
    <w:rsid w:val="00BC4E06"/>
    <w:rsid w:val="00BC58F2"/>
    <w:rsid w:val="00BC60EC"/>
    <w:rsid w:val="00BC6259"/>
    <w:rsid w:val="00BC6B3B"/>
    <w:rsid w:val="00BC6EE6"/>
    <w:rsid w:val="00BD0799"/>
    <w:rsid w:val="00BD0DBA"/>
    <w:rsid w:val="00BD2310"/>
    <w:rsid w:val="00BD2A06"/>
    <w:rsid w:val="00BD3821"/>
    <w:rsid w:val="00BD3C85"/>
    <w:rsid w:val="00BD74D6"/>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F0576"/>
    <w:rsid w:val="00BF109D"/>
    <w:rsid w:val="00BF10BB"/>
    <w:rsid w:val="00BF1601"/>
    <w:rsid w:val="00BF1724"/>
    <w:rsid w:val="00BF273D"/>
    <w:rsid w:val="00BF403F"/>
    <w:rsid w:val="00BF4383"/>
    <w:rsid w:val="00BF5696"/>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68E1"/>
    <w:rsid w:val="00C06FD0"/>
    <w:rsid w:val="00C075A6"/>
    <w:rsid w:val="00C07882"/>
    <w:rsid w:val="00C1167C"/>
    <w:rsid w:val="00C11703"/>
    <w:rsid w:val="00C11980"/>
    <w:rsid w:val="00C11C0D"/>
    <w:rsid w:val="00C122A8"/>
    <w:rsid w:val="00C122E2"/>
    <w:rsid w:val="00C12801"/>
    <w:rsid w:val="00C12AF9"/>
    <w:rsid w:val="00C12C18"/>
    <w:rsid w:val="00C135D8"/>
    <w:rsid w:val="00C137D0"/>
    <w:rsid w:val="00C13CEB"/>
    <w:rsid w:val="00C14D27"/>
    <w:rsid w:val="00C14F64"/>
    <w:rsid w:val="00C156F5"/>
    <w:rsid w:val="00C15B7B"/>
    <w:rsid w:val="00C16768"/>
    <w:rsid w:val="00C16BD3"/>
    <w:rsid w:val="00C2039E"/>
    <w:rsid w:val="00C22B32"/>
    <w:rsid w:val="00C24126"/>
    <w:rsid w:val="00C24260"/>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BA9"/>
    <w:rsid w:val="00C470C6"/>
    <w:rsid w:val="00C4716F"/>
    <w:rsid w:val="00C473C0"/>
    <w:rsid w:val="00C477EE"/>
    <w:rsid w:val="00C47AFA"/>
    <w:rsid w:val="00C47D99"/>
    <w:rsid w:val="00C47E0C"/>
    <w:rsid w:val="00C501F8"/>
    <w:rsid w:val="00C5203C"/>
    <w:rsid w:val="00C5246C"/>
    <w:rsid w:val="00C52863"/>
    <w:rsid w:val="00C52FE7"/>
    <w:rsid w:val="00C53B57"/>
    <w:rsid w:val="00C573BC"/>
    <w:rsid w:val="00C57CA0"/>
    <w:rsid w:val="00C6083D"/>
    <w:rsid w:val="00C609A3"/>
    <w:rsid w:val="00C60E3E"/>
    <w:rsid w:val="00C618CB"/>
    <w:rsid w:val="00C61A19"/>
    <w:rsid w:val="00C61F14"/>
    <w:rsid w:val="00C623E3"/>
    <w:rsid w:val="00C62C89"/>
    <w:rsid w:val="00C62DA8"/>
    <w:rsid w:val="00C630AB"/>
    <w:rsid w:val="00C63AE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88D"/>
    <w:rsid w:val="00C86B6D"/>
    <w:rsid w:val="00C8718D"/>
    <w:rsid w:val="00C876DA"/>
    <w:rsid w:val="00C87C59"/>
    <w:rsid w:val="00C87EA3"/>
    <w:rsid w:val="00C87FA9"/>
    <w:rsid w:val="00C90C13"/>
    <w:rsid w:val="00C91049"/>
    <w:rsid w:val="00C91087"/>
    <w:rsid w:val="00C9115A"/>
    <w:rsid w:val="00C91DBE"/>
    <w:rsid w:val="00C920A2"/>
    <w:rsid w:val="00C935A3"/>
    <w:rsid w:val="00C93E66"/>
    <w:rsid w:val="00C94A0D"/>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BBA"/>
    <w:rsid w:val="00CA2D34"/>
    <w:rsid w:val="00CA2DF3"/>
    <w:rsid w:val="00CA483F"/>
    <w:rsid w:val="00CA5D3E"/>
    <w:rsid w:val="00CA61F8"/>
    <w:rsid w:val="00CA6C7A"/>
    <w:rsid w:val="00CA6EBC"/>
    <w:rsid w:val="00CB1964"/>
    <w:rsid w:val="00CB1A48"/>
    <w:rsid w:val="00CB2799"/>
    <w:rsid w:val="00CB3A7E"/>
    <w:rsid w:val="00CB4E6D"/>
    <w:rsid w:val="00CB6026"/>
    <w:rsid w:val="00CB6C79"/>
    <w:rsid w:val="00CB7208"/>
    <w:rsid w:val="00CB759D"/>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20"/>
    <w:rsid w:val="00D04990"/>
    <w:rsid w:val="00D04A7D"/>
    <w:rsid w:val="00D050EA"/>
    <w:rsid w:val="00D056EF"/>
    <w:rsid w:val="00D05B3A"/>
    <w:rsid w:val="00D06234"/>
    <w:rsid w:val="00D06A4E"/>
    <w:rsid w:val="00D076CB"/>
    <w:rsid w:val="00D07F07"/>
    <w:rsid w:val="00D07F4B"/>
    <w:rsid w:val="00D106BA"/>
    <w:rsid w:val="00D10CB1"/>
    <w:rsid w:val="00D1141C"/>
    <w:rsid w:val="00D11D81"/>
    <w:rsid w:val="00D1223A"/>
    <w:rsid w:val="00D12670"/>
    <w:rsid w:val="00D12B65"/>
    <w:rsid w:val="00D12DD6"/>
    <w:rsid w:val="00D14105"/>
    <w:rsid w:val="00D1424B"/>
    <w:rsid w:val="00D1449A"/>
    <w:rsid w:val="00D14D80"/>
    <w:rsid w:val="00D1532B"/>
    <w:rsid w:val="00D15693"/>
    <w:rsid w:val="00D15E1E"/>
    <w:rsid w:val="00D16BC5"/>
    <w:rsid w:val="00D17D2C"/>
    <w:rsid w:val="00D17DBA"/>
    <w:rsid w:val="00D2082F"/>
    <w:rsid w:val="00D20DF3"/>
    <w:rsid w:val="00D21078"/>
    <w:rsid w:val="00D21DD1"/>
    <w:rsid w:val="00D237F8"/>
    <w:rsid w:val="00D23983"/>
    <w:rsid w:val="00D24641"/>
    <w:rsid w:val="00D247D6"/>
    <w:rsid w:val="00D2553F"/>
    <w:rsid w:val="00D26351"/>
    <w:rsid w:val="00D265A0"/>
    <w:rsid w:val="00D26702"/>
    <w:rsid w:val="00D26A4F"/>
    <w:rsid w:val="00D26B18"/>
    <w:rsid w:val="00D27583"/>
    <w:rsid w:val="00D27CE3"/>
    <w:rsid w:val="00D3111A"/>
    <w:rsid w:val="00D315F0"/>
    <w:rsid w:val="00D329EB"/>
    <w:rsid w:val="00D330C4"/>
    <w:rsid w:val="00D330F1"/>
    <w:rsid w:val="00D334BC"/>
    <w:rsid w:val="00D33C16"/>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5062D"/>
    <w:rsid w:val="00D50AF2"/>
    <w:rsid w:val="00D51759"/>
    <w:rsid w:val="00D51761"/>
    <w:rsid w:val="00D51B1D"/>
    <w:rsid w:val="00D52A31"/>
    <w:rsid w:val="00D52A6A"/>
    <w:rsid w:val="00D52DE7"/>
    <w:rsid w:val="00D531AE"/>
    <w:rsid w:val="00D53813"/>
    <w:rsid w:val="00D546E0"/>
    <w:rsid w:val="00D54E0F"/>
    <w:rsid w:val="00D54E76"/>
    <w:rsid w:val="00D55125"/>
    <w:rsid w:val="00D55641"/>
    <w:rsid w:val="00D56A5F"/>
    <w:rsid w:val="00D573AB"/>
    <w:rsid w:val="00D6042D"/>
    <w:rsid w:val="00D60497"/>
    <w:rsid w:val="00D60ED7"/>
    <w:rsid w:val="00D60FD6"/>
    <w:rsid w:val="00D6202E"/>
    <w:rsid w:val="00D62287"/>
    <w:rsid w:val="00D623EF"/>
    <w:rsid w:val="00D62680"/>
    <w:rsid w:val="00D62922"/>
    <w:rsid w:val="00D632D6"/>
    <w:rsid w:val="00D6464C"/>
    <w:rsid w:val="00D64C87"/>
    <w:rsid w:val="00D657DD"/>
    <w:rsid w:val="00D65D07"/>
    <w:rsid w:val="00D66563"/>
    <w:rsid w:val="00D702CE"/>
    <w:rsid w:val="00D70603"/>
    <w:rsid w:val="00D715F9"/>
    <w:rsid w:val="00D72045"/>
    <w:rsid w:val="00D726BD"/>
    <w:rsid w:val="00D72A3D"/>
    <w:rsid w:val="00D72F33"/>
    <w:rsid w:val="00D73CE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448"/>
    <w:rsid w:val="00D83A7D"/>
    <w:rsid w:val="00D84707"/>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B02B3"/>
    <w:rsid w:val="00DB15FD"/>
    <w:rsid w:val="00DB1A97"/>
    <w:rsid w:val="00DB2252"/>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D38"/>
    <w:rsid w:val="00DC6A76"/>
    <w:rsid w:val="00DC6C18"/>
    <w:rsid w:val="00DC790D"/>
    <w:rsid w:val="00DC7E38"/>
    <w:rsid w:val="00DD01CE"/>
    <w:rsid w:val="00DD0CAC"/>
    <w:rsid w:val="00DD18D3"/>
    <w:rsid w:val="00DD1F0E"/>
    <w:rsid w:val="00DD2343"/>
    <w:rsid w:val="00DD256F"/>
    <w:rsid w:val="00DD2705"/>
    <w:rsid w:val="00DD2D51"/>
    <w:rsid w:val="00DD2F1E"/>
    <w:rsid w:val="00DD37DE"/>
    <w:rsid w:val="00DD3F19"/>
    <w:rsid w:val="00DD3F4A"/>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B0A"/>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9EC"/>
    <w:rsid w:val="00E03D4E"/>
    <w:rsid w:val="00E04250"/>
    <w:rsid w:val="00E04F80"/>
    <w:rsid w:val="00E06067"/>
    <w:rsid w:val="00E060EA"/>
    <w:rsid w:val="00E0616C"/>
    <w:rsid w:val="00E11EEB"/>
    <w:rsid w:val="00E12014"/>
    <w:rsid w:val="00E123E3"/>
    <w:rsid w:val="00E12EFE"/>
    <w:rsid w:val="00E133A5"/>
    <w:rsid w:val="00E14E8B"/>
    <w:rsid w:val="00E15027"/>
    <w:rsid w:val="00E15A6E"/>
    <w:rsid w:val="00E15D09"/>
    <w:rsid w:val="00E17885"/>
    <w:rsid w:val="00E17ED6"/>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42C0"/>
    <w:rsid w:val="00E3435C"/>
    <w:rsid w:val="00E34DE3"/>
    <w:rsid w:val="00E35775"/>
    <w:rsid w:val="00E3584C"/>
    <w:rsid w:val="00E35B4E"/>
    <w:rsid w:val="00E35E6E"/>
    <w:rsid w:val="00E372E2"/>
    <w:rsid w:val="00E37420"/>
    <w:rsid w:val="00E41475"/>
    <w:rsid w:val="00E41F4D"/>
    <w:rsid w:val="00E4204B"/>
    <w:rsid w:val="00E42D64"/>
    <w:rsid w:val="00E43212"/>
    <w:rsid w:val="00E43256"/>
    <w:rsid w:val="00E440CF"/>
    <w:rsid w:val="00E44952"/>
    <w:rsid w:val="00E46FF8"/>
    <w:rsid w:val="00E5251A"/>
    <w:rsid w:val="00E5295D"/>
    <w:rsid w:val="00E52D3B"/>
    <w:rsid w:val="00E534B2"/>
    <w:rsid w:val="00E534C4"/>
    <w:rsid w:val="00E546FB"/>
    <w:rsid w:val="00E5505F"/>
    <w:rsid w:val="00E562BE"/>
    <w:rsid w:val="00E57496"/>
    <w:rsid w:val="00E57B28"/>
    <w:rsid w:val="00E60E8F"/>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0F73"/>
    <w:rsid w:val="00E813B6"/>
    <w:rsid w:val="00E828AC"/>
    <w:rsid w:val="00E83339"/>
    <w:rsid w:val="00E8370F"/>
    <w:rsid w:val="00E84826"/>
    <w:rsid w:val="00E84A39"/>
    <w:rsid w:val="00E850BF"/>
    <w:rsid w:val="00E8595D"/>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B29"/>
    <w:rsid w:val="00EA4DA9"/>
    <w:rsid w:val="00EA6C10"/>
    <w:rsid w:val="00EA6C72"/>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24E4"/>
    <w:rsid w:val="00ED2F8E"/>
    <w:rsid w:val="00ED4043"/>
    <w:rsid w:val="00ED69D5"/>
    <w:rsid w:val="00EE057B"/>
    <w:rsid w:val="00EE2E20"/>
    <w:rsid w:val="00EE3A74"/>
    <w:rsid w:val="00EE45CA"/>
    <w:rsid w:val="00EE79B8"/>
    <w:rsid w:val="00EE7E47"/>
    <w:rsid w:val="00EF0CA2"/>
    <w:rsid w:val="00EF0D8F"/>
    <w:rsid w:val="00EF2121"/>
    <w:rsid w:val="00EF23F8"/>
    <w:rsid w:val="00EF2521"/>
    <w:rsid w:val="00EF2E7C"/>
    <w:rsid w:val="00EF3CCA"/>
    <w:rsid w:val="00EF5854"/>
    <w:rsid w:val="00EF59B7"/>
    <w:rsid w:val="00EF6535"/>
    <w:rsid w:val="00EF65E3"/>
    <w:rsid w:val="00EF6A7F"/>
    <w:rsid w:val="00EF7203"/>
    <w:rsid w:val="00F00F2E"/>
    <w:rsid w:val="00F010F2"/>
    <w:rsid w:val="00F01DC4"/>
    <w:rsid w:val="00F027D3"/>
    <w:rsid w:val="00F0357B"/>
    <w:rsid w:val="00F03AC6"/>
    <w:rsid w:val="00F03F30"/>
    <w:rsid w:val="00F03FA5"/>
    <w:rsid w:val="00F043A6"/>
    <w:rsid w:val="00F04B42"/>
    <w:rsid w:val="00F050AB"/>
    <w:rsid w:val="00F0771B"/>
    <w:rsid w:val="00F10654"/>
    <w:rsid w:val="00F10F9A"/>
    <w:rsid w:val="00F117CD"/>
    <w:rsid w:val="00F12DAB"/>
    <w:rsid w:val="00F12E5D"/>
    <w:rsid w:val="00F13017"/>
    <w:rsid w:val="00F143D0"/>
    <w:rsid w:val="00F14D86"/>
    <w:rsid w:val="00F150B7"/>
    <w:rsid w:val="00F15570"/>
    <w:rsid w:val="00F15F19"/>
    <w:rsid w:val="00F1636A"/>
    <w:rsid w:val="00F16BA8"/>
    <w:rsid w:val="00F1757F"/>
    <w:rsid w:val="00F1773D"/>
    <w:rsid w:val="00F20371"/>
    <w:rsid w:val="00F20CAC"/>
    <w:rsid w:val="00F22B7B"/>
    <w:rsid w:val="00F22EF9"/>
    <w:rsid w:val="00F240FE"/>
    <w:rsid w:val="00F24A59"/>
    <w:rsid w:val="00F255B8"/>
    <w:rsid w:val="00F25E0C"/>
    <w:rsid w:val="00F26D6F"/>
    <w:rsid w:val="00F26E09"/>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F24"/>
    <w:rsid w:val="00F471D7"/>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71B6"/>
    <w:rsid w:val="00F87674"/>
    <w:rsid w:val="00F90714"/>
    <w:rsid w:val="00F90B29"/>
    <w:rsid w:val="00F91B68"/>
    <w:rsid w:val="00F91C0A"/>
    <w:rsid w:val="00F93092"/>
    <w:rsid w:val="00F93466"/>
    <w:rsid w:val="00F93ED0"/>
    <w:rsid w:val="00F9506B"/>
    <w:rsid w:val="00F9506E"/>
    <w:rsid w:val="00F95FCC"/>
    <w:rsid w:val="00F96D4A"/>
    <w:rsid w:val="00F971DB"/>
    <w:rsid w:val="00F979EB"/>
    <w:rsid w:val="00FA079F"/>
    <w:rsid w:val="00FA0DDC"/>
    <w:rsid w:val="00FA0FDF"/>
    <w:rsid w:val="00FA1BDF"/>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6CED"/>
    <w:rsid w:val="00FB7448"/>
    <w:rsid w:val="00FB75F7"/>
    <w:rsid w:val="00FC0FF1"/>
    <w:rsid w:val="00FC1B7D"/>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3AEA"/>
    <w:rsid w:val="00FD5504"/>
    <w:rsid w:val="00FD5E20"/>
    <w:rsid w:val="00FD6665"/>
    <w:rsid w:val="00FD6744"/>
    <w:rsid w:val="00FD6D3F"/>
    <w:rsid w:val="00FD7268"/>
    <w:rsid w:val="00FD768D"/>
    <w:rsid w:val="00FD7FD0"/>
    <w:rsid w:val="00FE111B"/>
    <w:rsid w:val="00FE11F0"/>
    <w:rsid w:val="00FE1237"/>
    <w:rsid w:val="00FE2FA1"/>
    <w:rsid w:val="00FE40B6"/>
    <w:rsid w:val="00FE46E1"/>
    <w:rsid w:val="00FE4DCE"/>
    <w:rsid w:val="00FE6F70"/>
    <w:rsid w:val="00FE6FB9"/>
    <w:rsid w:val="00FE7CE3"/>
    <w:rsid w:val="00FF045A"/>
    <w:rsid w:val="00FF0F22"/>
    <w:rsid w:val="00FF2A03"/>
    <w:rsid w:val="00FF3855"/>
    <w:rsid w:val="00FF3A78"/>
    <w:rsid w:val="00FF4B7B"/>
    <w:rsid w:val="00FF58E6"/>
    <w:rsid w:val="00FF5BB6"/>
    <w:rsid w:val="00FF5DE5"/>
    <w:rsid w:val="00FF6032"/>
    <w:rsid w:val="00FF68F1"/>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7D0"/>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character" w:customStyle="1" w:styleId="12">
    <w:name w:val="批注文字 字符12"/>
    <w:link w:val="a4"/>
    <w:uiPriority w:val="99"/>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table" w:customStyle="1" w:styleId="-">
    <w:name w:val="温州附一-蓝色"/>
    <w:basedOn w:val="a1"/>
    <w:uiPriority w:val="99"/>
    <w:rsid w:val="00453BFF"/>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sid w:val="00453BFF"/>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Geneseeq letterhead.dotx</Template>
  <TotalTime>515</TotalTime>
  <Pages>37</Pages>
  <Words>5518</Words>
  <Characters>31454</Characters>
  <Application>Microsoft Office Word</Application>
  <DocSecurity>0</DocSecurity>
  <Lines>262</Lines>
  <Paragraphs>73</Paragraphs>
  <ScaleCrop>false</ScaleCrop>
  <Company>P R C</Company>
  <LinksUpToDate>false</LinksUpToDate>
  <CharactersWithSpaces>36899</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146</cp:revision>
  <cp:lastPrinted>2023-12-14T01:35:00Z</cp:lastPrinted>
  <dcterms:created xsi:type="dcterms:W3CDTF">2023-11-23T01:23:00Z</dcterms:created>
  <dcterms:modified xsi:type="dcterms:W3CDTF">2025-06-24T00:58:00Z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